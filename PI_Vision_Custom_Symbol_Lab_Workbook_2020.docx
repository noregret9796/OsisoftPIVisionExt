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F9D1C4" w14:textId="77777777" w:rsidR="009729F5" w:rsidRDefault="009729F5" w:rsidP="003341C6">
      <w:pPr>
        <w:pStyle w:val="Title"/>
        <w:spacing w:after="160"/>
      </w:pPr>
      <w:bookmarkStart w:id="0" w:name="_Toc15563587"/>
      <w:r>
        <w:rPr>
          <w:noProof/>
        </w:rPr>
        <w:drawing>
          <wp:inline distT="0" distB="0" distL="0" distR="0" wp14:anchorId="2729964C" wp14:editId="3F58EE03">
            <wp:extent cx="6858000" cy="1146175"/>
            <wp:effectExtent l="0" t="0" r="0" b="0"/>
            <wp:docPr id="1015896174" name="Picture 1064034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034064"/>
                    <pic:cNvPicPr/>
                  </pic:nvPicPr>
                  <pic:blipFill>
                    <a:blip r:embed="rId11">
                      <a:extLst>
                        <a:ext uri="{28A0092B-C50C-407E-A947-70E740481C1C}">
                          <a14:useLocalDpi xmlns:a14="http://schemas.microsoft.com/office/drawing/2010/main" val="0"/>
                        </a:ext>
                      </a:extLst>
                    </a:blip>
                    <a:stretch>
                      <a:fillRect/>
                    </a:stretch>
                  </pic:blipFill>
                  <pic:spPr>
                    <a:xfrm>
                      <a:off x="0" y="0"/>
                      <a:ext cx="6858000" cy="1146175"/>
                    </a:xfrm>
                    <a:prstGeom prst="rect">
                      <a:avLst/>
                    </a:prstGeom>
                  </pic:spPr>
                </pic:pic>
              </a:graphicData>
            </a:graphic>
          </wp:inline>
        </w:drawing>
      </w:r>
    </w:p>
    <w:p w14:paraId="4FF0F03E" w14:textId="77777777" w:rsidR="009729F5" w:rsidRDefault="009729F5" w:rsidP="003341C6">
      <w:pPr>
        <w:pStyle w:val="Title"/>
        <w:spacing w:after="160"/>
      </w:pPr>
    </w:p>
    <w:p w14:paraId="693D6286" w14:textId="77777777" w:rsidR="009729F5" w:rsidRDefault="009729F5" w:rsidP="003341C6">
      <w:pPr>
        <w:pStyle w:val="Title"/>
        <w:spacing w:after="160"/>
      </w:pPr>
    </w:p>
    <w:p w14:paraId="72F98D03" w14:textId="77777777" w:rsidR="009729F5" w:rsidRDefault="009729F5" w:rsidP="003341C6">
      <w:pPr>
        <w:pStyle w:val="Title"/>
        <w:spacing w:after="160"/>
      </w:pPr>
    </w:p>
    <w:p w14:paraId="6AA3A03A" w14:textId="77777777" w:rsidR="009729F5" w:rsidRDefault="009729F5" w:rsidP="003341C6">
      <w:pPr>
        <w:pStyle w:val="Title"/>
        <w:spacing w:after="160"/>
        <w:jc w:val="right"/>
      </w:pPr>
    </w:p>
    <w:p w14:paraId="2246BFE4" w14:textId="77777777" w:rsidR="009729F5" w:rsidRDefault="009729F5" w:rsidP="003341C6">
      <w:pPr>
        <w:pStyle w:val="Title"/>
        <w:spacing w:after="160"/>
        <w:jc w:val="right"/>
        <w:rPr>
          <w:rFonts w:ascii="Arial Black" w:hAnsi="Arial Black"/>
        </w:rPr>
      </w:pPr>
      <w:r>
        <w:rPr>
          <w:rFonts w:ascii="Arial Black" w:hAnsi="Arial Black"/>
        </w:rPr>
        <w:t>PI World 2020 Lab</w:t>
      </w:r>
    </w:p>
    <w:p w14:paraId="0F3C5A1C" w14:textId="77777777" w:rsidR="009729F5" w:rsidRDefault="009729F5" w:rsidP="003341C6">
      <w:pPr>
        <w:spacing w:line="240" w:lineRule="auto"/>
        <w:jc w:val="right"/>
      </w:pPr>
    </w:p>
    <w:p w14:paraId="19599434" w14:textId="241B3B34" w:rsidR="009729F5" w:rsidRPr="008869DA" w:rsidRDefault="00B4691C" w:rsidP="003341C6">
      <w:pPr>
        <w:pStyle w:val="Title"/>
        <w:spacing w:after="160"/>
        <w:jc w:val="right"/>
      </w:pPr>
      <w:r>
        <w:t>PI Vision Extensibility, Creating a Custom Symbol</w:t>
      </w:r>
    </w:p>
    <w:p w14:paraId="1C9752EE" w14:textId="77777777" w:rsidR="009729F5" w:rsidRPr="008869DA" w:rsidRDefault="009729F5" w:rsidP="003341C6">
      <w:pPr>
        <w:spacing w:line="240" w:lineRule="auto"/>
        <w:jc w:val="right"/>
      </w:pPr>
    </w:p>
    <w:p w14:paraId="7455253D" w14:textId="77777777" w:rsidR="009729F5" w:rsidRPr="008869DA" w:rsidRDefault="009729F5" w:rsidP="003341C6">
      <w:pPr>
        <w:spacing w:line="240" w:lineRule="auto"/>
        <w:jc w:val="right"/>
      </w:pPr>
    </w:p>
    <w:p w14:paraId="01827885" w14:textId="77777777" w:rsidR="009729F5" w:rsidRDefault="009729F5" w:rsidP="003341C6">
      <w:pPr>
        <w:pStyle w:val="Title"/>
        <w:spacing w:after="160"/>
        <w:jc w:val="right"/>
      </w:pPr>
    </w:p>
    <w:p w14:paraId="05563467" w14:textId="77777777" w:rsidR="009729F5" w:rsidRDefault="009729F5" w:rsidP="003341C6">
      <w:pPr>
        <w:pStyle w:val="Title"/>
        <w:spacing w:after="160"/>
      </w:pPr>
    </w:p>
    <w:p w14:paraId="5724FBBB" w14:textId="77777777" w:rsidR="009729F5" w:rsidRDefault="009729F5" w:rsidP="003341C6">
      <w:pPr>
        <w:spacing w:line="240" w:lineRule="auto"/>
        <w:rPr>
          <w:rFonts w:ascii="Cambria" w:eastAsia="Times New Roman" w:hAnsi="Cambria" w:cs="Cambria"/>
          <w:sz w:val="18"/>
          <w:szCs w:val="18"/>
        </w:rPr>
      </w:pPr>
      <w:r>
        <w:rPr>
          <w:rFonts w:ascii="Cambria" w:eastAsia="Times New Roman" w:hAnsi="Cambria" w:cs="Cambria"/>
          <w:sz w:val="18"/>
          <w:szCs w:val="18"/>
        </w:rPr>
        <w:br w:type="page"/>
      </w:r>
    </w:p>
    <w:p w14:paraId="40DA0FA1" w14:textId="77777777" w:rsidR="009729F5" w:rsidRPr="009729F5" w:rsidRDefault="009729F5" w:rsidP="003341C6">
      <w:pPr>
        <w:autoSpaceDE w:val="0"/>
        <w:autoSpaceDN w:val="0"/>
        <w:adjustRightInd w:val="0"/>
        <w:spacing w:line="240" w:lineRule="auto"/>
        <w:rPr>
          <w:rFonts w:ascii="Cambria" w:eastAsia="Times New Roman" w:hAnsi="Cambria" w:cs="Cambria"/>
          <w:sz w:val="18"/>
          <w:szCs w:val="18"/>
          <w:lang w:val="it-IT"/>
        </w:rPr>
      </w:pPr>
      <w:r w:rsidRPr="009729F5">
        <w:rPr>
          <w:rFonts w:ascii="Cambria" w:eastAsia="Times New Roman" w:hAnsi="Cambria" w:cs="Cambria"/>
          <w:sz w:val="18"/>
          <w:szCs w:val="18"/>
          <w:lang w:val="it-IT"/>
        </w:rPr>
        <w:lastRenderedPageBreak/>
        <w:t>OSIsoft, LLC</w:t>
      </w:r>
    </w:p>
    <w:p w14:paraId="08967426" w14:textId="77777777" w:rsidR="009729F5" w:rsidRPr="009729F5" w:rsidRDefault="009729F5" w:rsidP="003341C6">
      <w:pPr>
        <w:autoSpaceDE w:val="0"/>
        <w:autoSpaceDN w:val="0"/>
        <w:adjustRightInd w:val="0"/>
        <w:spacing w:line="240" w:lineRule="auto"/>
        <w:rPr>
          <w:rFonts w:ascii="Cambria" w:eastAsia="Times New Roman" w:hAnsi="Cambria" w:cs="Cambria"/>
          <w:sz w:val="18"/>
          <w:szCs w:val="18"/>
          <w:lang w:val="it-IT"/>
        </w:rPr>
      </w:pPr>
      <w:r w:rsidRPr="009729F5">
        <w:rPr>
          <w:rFonts w:ascii="Cambria" w:eastAsia="Times New Roman" w:hAnsi="Cambria" w:cs="Cambria"/>
          <w:sz w:val="18"/>
          <w:szCs w:val="18"/>
          <w:lang w:val="it-IT"/>
        </w:rPr>
        <w:t>1600 Alvarado Street</w:t>
      </w:r>
    </w:p>
    <w:p w14:paraId="0EF2956C" w14:textId="77777777" w:rsidR="009729F5" w:rsidRPr="009729F5" w:rsidRDefault="009729F5" w:rsidP="003341C6">
      <w:pPr>
        <w:autoSpaceDE w:val="0"/>
        <w:autoSpaceDN w:val="0"/>
        <w:adjustRightInd w:val="0"/>
        <w:spacing w:line="240" w:lineRule="auto"/>
        <w:rPr>
          <w:rFonts w:ascii="Cambria" w:eastAsia="Times New Roman" w:hAnsi="Cambria" w:cs="Cambria"/>
          <w:sz w:val="18"/>
          <w:szCs w:val="18"/>
          <w:lang w:val="it-IT"/>
        </w:rPr>
      </w:pPr>
      <w:r w:rsidRPr="009729F5">
        <w:rPr>
          <w:rFonts w:ascii="Cambria" w:eastAsia="Times New Roman" w:hAnsi="Cambria" w:cs="Cambria"/>
          <w:sz w:val="18"/>
          <w:szCs w:val="18"/>
          <w:lang w:val="it-IT"/>
        </w:rPr>
        <w:t>San Leandro, CA 94577 USA</w:t>
      </w:r>
    </w:p>
    <w:p w14:paraId="0B5B0BE1" w14:textId="77777777" w:rsidR="009729F5" w:rsidRPr="009729F5" w:rsidRDefault="009729F5" w:rsidP="003341C6">
      <w:pPr>
        <w:autoSpaceDE w:val="0"/>
        <w:autoSpaceDN w:val="0"/>
        <w:adjustRightInd w:val="0"/>
        <w:spacing w:line="240" w:lineRule="auto"/>
        <w:rPr>
          <w:rFonts w:ascii="Cambria" w:eastAsia="Times New Roman" w:hAnsi="Cambria" w:cs="Cambria"/>
          <w:sz w:val="18"/>
          <w:szCs w:val="18"/>
          <w:lang w:val="de-DE"/>
        </w:rPr>
      </w:pPr>
      <w:r w:rsidRPr="009729F5">
        <w:rPr>
          <w:rFonts w:ascii="Cambria" w:eastAsia="Times New Roman" w:hAnsi="Cambria" w:cs="Cambria"/>
          <w:sz w:val="18"/>
          <w:szCs w:val="18"/>
          <w:lang w:val="de-DE"/>
        </w:rPr>
        <w:t>Tel: (01) 510-297-5800</w:t>
      </w:r>
    </w:p>
    <w:p w14:paraId="3EE380B1" w14:textId="77777777" w:rsidR="009729F5" w:rsidRPr="009729F5" w:rsidRDefault="009729F5" w:rsidP="003341C6">
      <w:pPr>
        <w:autoSpaceDE w:val="0"/>
        <w:autoSpaceDN w:val="0"/>
        <w:adjustRightInd w:val="0"/>
        <w:spacing w:line="240" w:lineRule="auto"/>
        <w:rPr>
          <w:rFonts w:ascii="Cambria" w:eastAsia="Times New Roman" w:hAnsi="Cambria" w:cs="Cambria"/>
          <w:sz w:val="18"/>
          <w:szCs w:val="18"/>
          <w:lang w:val="de-DE"/>
        </w:rPr>
      </w:pPr>
      <w:r w:rsidRPr="009729F5">
        <w:rPr>
          <w:rFonts w:ascii="Cambria" w:eastAsia="Times New Roman" w:hAnsi="Cambria" w:cs="Cambria"/>
          <w:sz w:val="18"/>
          <w:szCs w:val="18"/>
          <w:lang w:val="de-DE"/>
        </w:rPr>
        <w:t xml:space="preserve">Web: </w:t>
      </w:r>
      <w:hyperlink r:id="rId12" w:history="1">
        <w:r w:rsidRPr="009729F5">
          <w:rPr>
            <w:rStyle w:val="Hyperlink"/>
            <w:rFonts w:ascii="Cambria" w:eastAsia="Times New Roman" w:hAnsi="Cambria" w:cs="Cambria"/>
            <w:sz w:val="18"/>
            <w:szCs w:val="18"/>
            <w:lang w:val="de-DE"/>
          </w:rPr>
          <w:t>http://www.osisoft.com</w:t>
        </w:r>
      </w:hyperlink>
    </w:p>
    <w:p w14:paraId="38CCEADB" w14:textId="77777777" w:rsidR="009729F5" w:rsidRPr="009729F5" w:rsidRDefault="009729F5" w:rsidP="003341C6">
      <w:pPr>
        <w:autoSpaceDE w:val="0"/>
        <w:autoSpaceDN w:val="0"/>
        <w:adjustRightInd w:val="0"/>
        <w:spacing w:line="240" w:lineRule="auto"/>
        <w:rPr>
          <w:rFonts w:ascii="Cambria" w:eastAsia="Times New Roman" w:hAnsi="Cambria" w:cs="Cambria"/>
          <w:sz w:val="18"/>
          <w:szCs w:val="18"/>
          <w:lang w:val="de-DE"/>
        </w:rPr>
      </w:pPr>
    </w:p>
    <w:p w14:paraId="285AA442" w14:textId="77777777" w:rsidR="009729F5" w:rsidRPr="009729F5" w:rsidRDefault="009729F5" w:rsidP="003341C6">
      <w:pPr>
        <w:autoSpaceDE w:val="0"/>
        <w:autoSpaceDN w:val="0"/>
        <w:adjustRightInd w:val="0"/>
        <w:spacing w:line="240" w:lineRule="auto"/>
        <w:rPr>
          <w:rFonts w:ascii="Cambria" w:eastAsia="Times New Roman" w:hAnsi="Cambria" w:cs="Cambria"/>
          <w:sz w:val="18"/>
          <w:szCs w:val="18"/>
          <w:lang w:val="de-DE"/>
        </w:rPr>
      </w:pPr>
    </w:p>
    <w:p w14:paraId="385C4381" w14:textId="77777777" w:rsidR="009729F5" w:rsidRDefault="009729F5" w:rsidP="003341C6">
      <w:pPr>
        <w:autoSpaceDE w:val="0"/>
        <w:autoSpaceDN w:val="0"/>
        <w:adjustRightInd w:val="0"/>
        <w:spacing w:line="240" w:lineRule="auto"/>
        <w:rPr>
          <w:rFonts w:ascii="Cambria" w:eastAsia="Times New Roman" w:hAnsi="Cambria" w:cs="Cambria"/>
          <w:sz w:val="18"/>
          <w:szCs w:val="18"/>
        </w:rPr>
      </w:pPr>
      <w:r>
        <w:rPr>
          <w:rFonts w:ascii="Cambria" w:eastAsia="Times New Roman" w:hAnsi="Cambria" w:cs="Cambria"/>
          <w:sz w:val="18"/>
          <w:szCs w:val="18"/>
        </w:rPr>
        <w:t>© 2020 by OSIsoft, LLC. All rights reserved.</w:t>
      </w:r>
    </w:p>
    <w:p w14:paraId="4696894C" w14:textId="77777777" w:rsidR="009729F5" w:rsidRDefault="009729F5" w:rsidP="003341C6">
      <w:pPr>
        <w:autoSpaceDE w:val="0"/>
        <w:autoSpaceDN w:val="0"/>
        <w:adjustRightInd w:val="0"/>
        <w:spacing w:line="240" w:lineRule="auto"/>
        <w:rPr>
          <w:rFonts w:ascii="Cambria" w:eastAsia="Times New Roman" w:hAnsi="Cambria" w:cs="Cambria"/>
          <w:sz w:val="18"/>
          <w:szCs w:val="18"/>
        </w:rPr>
      </w:pPr>
    </w:p>
    <w:p w14:paraId="181E15DC" w14:textId="77777777" w:rsidR="009729F5" w:rsidRDefault="009729F5" w:rsidP="003341C6">
      <w:pPr>
        <w:autoSpaceDE w:val="0"/>
        <w:autoSpaceDN w:val="0"/>
        <w:adjustRightInd w:val="0"/>
        <w:spacing w:line="240" w:lineRule="auto"/>
        <w:rPr>
          <w:rFonts w:ascii="Cambria" w:eastAsia="Times New Roman" w:hAnsi="Cambria" w:cs="Cambria"/>
          <w:sz w:val="18"/>
          <w:szCs w:val="18"/>
        </w:rPr>
      </w:pPr>
    </w:p>
    <w:p w14:paraId="553945F4" w14:textId="77777777" w:rsidR="009729F5" w:rsidRDefault="009729F5" w:rsidP="003341C6">
      <w:pPr>
        <w:autoSpaceDE w:val="0"/>
        <w:autoSpaceDN w:val="0"/>
        <w:adjustRightInd w:val="0"/>
        <w:spacing w:line="240" w:lineRule="auto"/>
        <w:rPr>
          <w:rFonts w:ascii="Cambria" w:eastAsia="Times New Roman" w:hAnsi="Cambria" w:cs="Cambria"/>
          <w:sz w:val="18"/>
          <w:szCs w:val="18"/>
        </w:rPr>
      </w:pPr>
      <w:r>
        <w:rPr>
          <w:rFonts w:ascii="Cambria" w:eastAsia="Times New Roman" w:hAnsi="Cambria" w:cs="Cambria"/>
          <w:sz w:val="18"/>
          <w:szCs w:val="18"/>
        </w:rPr>
        <w:t>OSIsoft, the OSIsoft logo and logotype, Analytics, PI ProcessBook, PI DataLink, ProcessPoint, Asset</w:t>
      </w:r>
    </w:p>
    <w:p w14:paraId="113D81DA" w14:textId="77777777" w:rsidR="009729F5" w:rsidRDefault="009729F5" w:rsidP="003341C6">
      <w:pPr>
        <w:autoSpaceDE w:val="0"/>
        <w:autoSpaceDN w:val="0"/>
        <w:adjustRightInd w:val="0"/>
        <w:spacing w:line="240" w:lineRule="auto"/>
        <w:rPr>
          <w:rFonts w:ascii="Cambria" w:eastAsia="Times New Roman" w:hAnsi="Cambria" w:cs="Cambria"/>
          <w:sz w:val="18"/>
          <w:szCs w:val="18"/>
        </w:rPr>
      </w:pPr>
      <w:r>
        <w:rPr>
          <w:rFonts w:ascii="Cambria" w:eastAsia="Times New Roman" w:hAnsi="Cambria" w:cs="Cambria"/>
          <w:sz w:val="18"/>
          <w:szCs w:val="18"/>
        </w:rPr>
        <w:t>Framework (AF), IT Monitor, MCN Health Monitor, PI System, PI ActiveView, PI ACE, PI AlarmView, PI</w:t>
      </w:r>
    </w:p>
    <w:p w14:paraId="7FAB445C" w14:textId="77777777" w:rsidR="009729F5" w:rsidRDefault="009729F5" w:rsidP="003341C6">
      <w:pPr>
        <w:autoSpaceDE w:val="0"/>
        <w:autoSpaceDN w:val="0"/>
        <w:adjustRightInd w:val="0"/>
        <w:spacing w:line="240" w:lineRule="auto"/>
        <w:rPr>
          <w:rFonts w:ascii="Cambria" w:eastAsia="Times New Roman" w:hAnsi="Cambria" w:cs="Cambria"/>
          <w:sz w:val="18"/>
          <w:szCs w:val="18"/>
        </w:rPr>
      </w:pPr>
      <w:r>
        <w:rPr>
          <w:rFonts w:ascii="Cambria" w:eastAsia="Times New Roman" w:hAnsi="Cambria" w:cs="Cambria"/>
          <w:sz w:val="18"/>
          <w:szCs w:val="18"/>
        </w:rPr>
        <w:t>BatchView, PI Vision, PI Data Services, Event Frames, PI Manual Logger, PI ProfileView, PI</w:t>
      </w:r>
    </w:p>
    <w:p w14:paraId="686A7827" w14:textId="77777777" w:rsidR="009729F5" w:rsidRDefault="009729F5" w:rsidP="003341C6">
      <w:pPr>
        <w:autoSpaceDE w:val="0"/>
        <w:autoSpaceDN w:val="0"/>
        <w:adjustRightInd w:val="0"/>
        <w:spacing w:line="240" w:lineRule="auto"/>
        <w:rPr>
          <w:rFonts w:ascii="Cambria" w:eastAsia="Times New Roman" w:hAnsi="Cambria" w:cs="Cambria"/>
          <w:sz w:val="18"/>
          <w:szCs w:val="18"/>
        </w:rPr>
      </w:pPr>
      <w:r>
        <w:rPr>
          <w:rFonts w:ascii="Cambria" w:eastAsia="Times New Roman" w:hAnsi="Cambria" w:cs="Cambria"/>
          <w:sz w:val="18"/>
          <w:szCs w:val="18"/>
        </w:rPr>
        <w:t>WebParts, ProTRAQ, RLINK, RtAnalytics, RtBaseline, RtPortal, RtPM, RtReports and RtWebParts are all</w:t>
      </w:r>
    </w:p>
    <w:p w14:paraId="57905E63" w14:textId="77777777" w:rsidR="009729F5" w:rsidRDefault="009729F5" w:rsidP="003341C6">
      <w:pPr>
        <w:autoSpaceDE w:val="0"/>
        <w:autoSpaceDN w:val="0"/>
        <w:adjustRightInd w:val="0"/>
        <w:spacing w:line="240" w:lineRule="auto"/>
        <w:rPr>
          <w:rFonts w:ascii="Cambria" w:eastAsia="Times New Roman" w:hAnsi="Cambria" w:cs="Cambria"/>
          <w:sz w:val="18"/>
          <w:szCs w:val="18"/>
        </w:rPr>
      </w:pPr>
      <w:r>
        <w:rPr>
          <w:rFonts w:ascii="Cambria" w:eastAsia="Times New Roman" w:hAnsi="Cambria" w:cs="Cambria"/>
          <w:sz w:val="18"/>
          <w:szCs w:val="18"/>
        </w:rPr>
        <w:t>trademarks of OSIsoft, LLC. All other trademarks or trade names used herein are the property of their</w:t>
      </w:r>
    </w:p>
    <w:p w14:paraId="5881DD38" w14:textId="77777777" w:rsidR="009729F5" w:rsidRDefault="009729F5" w:rsidP="003341C6">
      <w:pPr>
        <w:autoSpaceDE w:val="0"/>
        <w:autoSpaceDN w:val="0"/>
        <w:adjustRightInd w:val="0"/>
        <w:spacing w:line="240" w:lineRule="auto"/>
        <w:rPr>
          <w:rFonts w:ascii="Cambria" w:eastAsia="Times New Roman" w:hAnsi="Cambria" w:cs="Cambria"/>
          <w:sz w:val="18"/>
          <w:szCs w:val="18"/>
        </w:rPr>
      </w:pPr>
      <w:r>
        <w:rPr>
          <w:rFonts w:ascii="Cambria" w:eastAsia="Times New Roman" w:hAnsi="Cambria" w:cs="Cambria"/>
          <w:sz w:val="18"/>
          <w:szCs w:val="18"/>
        </w:rPr>
        <w:t>respective owners.</w:t>
      </w:r>
    </w:p>
    <w:p w14:paraId="0910A4B5" w14:textId="77777777" w:rsidR="009729F5" w:rsidRDefault="009729F5" w:rsidP="003341C6">
      <w:pPr>
        <w:autoSpaceDE w:val="0"/>
        <w:autoSpaceDN w:val="0"/>
        <w:adjustRightInd w:val="0"/>
        <w:spacing w:line="240" w:lineRule="auto"/>
        <w:rPr>
          <w:rFonts w:ascii="Cambria" w:eastAsia="Times New Roman" w:hAnsi="Cambria" w:cs="Cambria"/>
          <w:sz w:val="18"/>
          <w:szCs w:val="18"/>
        </w:rPr>
      </w:pPr>
    </w:p>
    <w:p w14:paraId="5E8B74CA" w14:textId="77777777" w:rsidR="009729F5" w:rsidRDefault="009729F5" w:rsidP="003341C6">
      <w:pPr>
        <w:autoSpaceDE w:val="0"/>
        <w:autoSpaceDN w:val="0"/>
        <w:adjustRightInd w:val="0"/>
        <w:spacing w:line="240" w:lineRule="auto"/>
        <w:rPr>
          <w:rFonts w:ascii="Cambria" w:eastAsia="Times New Roman" w:hAnsi="Cambria" w:cs="Cambria"/>
          <w:sz w:val="18"/>
          <w:szCs w:val="18"/>
        </w:rPr>
      </w:pPr>
      <w:r>
        <w:rPr>
          <w:rFonts w:ascii="Cambria" w:eastAsia="Times New Roman" w:hAnsi="Cambria" w:cs="Cambria"/>
          <w:sz w:val="18"/>
          <w:szCs w:val="18"/>
        </w:rPr>
        <w:t>U.S. GOVERNMENT RIGHTS</w:t>
      </w:r>
    </w:p>
    <w:p w14:paraId="270C5CB3" w14:textId="77777777" w:rsidR="009729F5" w:rsidRDefault="009729F5" w:rsidP="003341C6">
      <w:pPr>
        <w:autoSpaceDE w:val="0"/>
        <w:autoSpaceDN w:val="0"/>
        <w:adjustRightInd w:val="0"/>
        <w:spacing w:line="240" w:lineRule="auto"/>
        <w:rPr>
          <w:rFonts w:ascii="Cambria" w:eastAsia="Times New Roman" w:hAnsi="Cambria" w:cs="Cambria"/>
          <w:sz w:val="18"/>
          <w:szCs w:val="18"/>
        </w:rPr>
      </w:pPr>
    </w:p>
    <w:p w14:paraId="204D0769" w14:textId="77777777" w:rsidR="009729F5" w:rsidRDefault="009729F5" w:rsidP="003341C6">
      <w:pPr>
        <w:autoSpaceDE w:val="0"/>
        <w:autoSpaceDN w:val="0"/>
        <w:adjustRightInd w:val="0"/>
        <w:spacing w:line="240" w:lineRule="auto"/>
        <w:rPr>
          <w:rFonts w:ascii="Cambria" w:eastAsia="Times New Roman" w:hAnsi="Cambria" w:cs="Cambria"/>
          <w:sz w:val="18"/>
          <w:szCs w:val="18"/>
        </w:rPr>
      </w:pPr>
      <w:r>
        <w:rPr>
          <w:rFonts w:ascii="Cambria" w:eastAsia="Times New Roman" w:hAnsi="Cambria" w:cs="Cambria"/>
          <w:sz w:val="18"/>
          <w:szCs w:val="18"/>
        </w:rPr>
        <w:t>Use, duplication or disclosure by the U.S. Government is subject to restrictions set forth in the OSIsoft,</w:t>
      </w:r>
    </w:p>
    <w:p w14:paraId="46220C74" w14:textId="77777777" w:rsidR="009729F5" w:rsidRDefault="009729F5" w:rsidP="003341C6">
      <w:pPr>
        <w:autoSpaceDE w:val="0"/>
        <w:autoSpaceDN w:val="0"/>
        <w:adjustRightInd w:val="0"/>
        <w:spacing w:line="240" w:lineRule="auto"/>
        <w:rPr>
          <w:rFonts w:ascii="Cambria" w:eastAsia="Times New Roman" w:hAnsi="Cambria" w:cs="Cambria"/>
          <w:sz w:val="18"/>
          <w:szCs w:val="18"/>
        </w:rPr>
      </w:pPr>
      <w:r>
        <w:rPr>
          <w:rFonts w:ascii="Cambria" w:eastAsia="Times New Roman" w:hAnsi="Cambria" w:cs="Cambria"/>
          <w:sz w:val="18"/>
          <w:szCs w:val="18"/>
        </w:rPr>
        <w:t>LLC license agreement and as provided in DFARS 227.7202, DFARS 252.227-7013, FAR 12.212, FAR</w:t>
      </w:r>
    </w:p>
    <w:p w14:paraId="234498A8" w14:textId="77777777" w:rsidR="009729F5" w:rsidRDefault="009729F5" w:rsidP="003341C6">
      <w:pPr>
        <w:autoSpaceDE w:val="0"/>
        <w:autoSpaceDN w:val="0"/>
        <w:adjustRightInd w:val="0"/>
        <w:spacing w:line="240" w:lineRule="auto"/>
        <w:rPr>
          <w:rFonts w:ascii="Cambria" w:eastAsia="Times New Roman" w:hAnsi="Cambria" w:cs="Cambria"/>
          <w:sz w:val="18"/>
          <w:szCs w:val="18"/>
        </w:rPr>
      </w:pPr>
      <w:r>
        <w:rPr>
          <w:rFonts w:ascii="Cambria" w:eastAsia="Times New Roman" w:hAnsi="Cambria" w:cs="Cambria"/>
          <w:sz w:val="18"/>
          <w:szCs w:val="18"/>
        </w:rPr>
        <w:t>52.227, as applicable. OSIsoft, LLC.</w:t>
      </w:r>
    </w:p>
    <w:p w14:paraId="19A128B2" w14:textId="77777777" w:rsidR="009729F5" w:rsidRDefault="009729F5" w:rsidP="003341C6">
      <w:pPr>
        <w:autoSpaceDE w:val="0"/>
        <w:autoSpaceDN w:val="0"/>
        <w:adjustRightInd w:val="0"/>
        <w:spacing w:line="240" w:lineRule="auto"/>
        <w:rPr>
          <w:rFonts w:ascii="Cambria" w:eastAsia="Times New Roman" w:hAnsi="Cambria" w:cs="Cambria"/>
          <w:sz w:val="18"/>
          <w:szCs w:val="18"/>
        </w:rPr>
      </w:pPr>
    </w:p>
    <w:p w14:paraId="56A2E8F7" w14:textId="77777777" w:rsidR="009729F5" w:rsidRDefault="009729F5" w:rsidP="003341C6">
      <w:pPr>
        <w:autoSpaceDE w:val="0"/>
        <w:autoSpaceDN w:val="0"/>
        <w:adjustRightInd w:val="0"/>
        <w:spacing w:line="240" w:lineRule="auto"/>
        <w:rPr>
          <w:rFonts w:ascii="Cambria" w:eastAsia="Times New Roman" w:hAnsi="Cambria" w:cs="Cambria"/>
          <w:sz w:val="18"/>
          <w:szCs w:val="18"/>
        </w:rPr>
      </w:pPr>
    </w:p>
    <w:p w14:paraId="42D01D54" w14:textId="77777777" w:rsidR="009729F5" w:rsidRDefault="009729F5" w:rsidP="003341C6">
      <w:pPr>
        <w:autoSpaceDE w:val="0"/>
        <w:autoSpaceDN w:val="0"/>
        <w:adjustRightInd w:val="0"/>
        <w:spacing w:line="240" w:lineRule="auto"/>
        <w:rPr>
          <w:rFonts w:ascii="Cambria" w:eastAsia="Times New Roman" w:hAnsi="Cambria" w:cs="Cambria"/>
          <w:sz w:val="18"/>
          <w:szCs w:val="18"/>
        </w:rPr>
      </w:pPr>
    </w:p>
    <w:p w14:paraId="3D842E74" w14:textId="3192626A" w:rsidR="009729F5" w:rsidRPr="00C82B6A" w:rsidRDefault="009729F5" w:rsidP="00C82B6A">
      <w:pPr>
        <w:autoSpaceDE w:val="0"/>
        <w:autoSpaceDN w:val="0"/>
        <w:adjustRightInd w:val="0"/>
        <w:spacing w:line="240" w:lineRule="auto"/>
        <w:rPr>
          <w:rFonts w:ascii="Cambria" w:eastAsia="Times New Roman" w:hAnsi="Cambria" w:cs="Cambria"/>
          <w:sz w:val="18"/>
          <w:szCs w:val="18"/>
        </w:rPr>
      </w:pPr>
      <w:r>
        <w:rPr>
          <w:rFonts w:ascii="Cambria" w:eastAsia="Times New Roman" w:hAnsi="Cambria" w:cs="Cambria"/>
          <w:sz w:val="18"/>
          <w:szCs w:val="18"/>
        </w:rPr>
        <w:t xml:space="preserve">Published: </w:t>
      </w:r>
      <w:r>
        <w:rPr>
          <w:rFonts w:ascii="Cambria" w:eastAsia="Times New Roman" w:hAnsi="Cambria" w:cs="Cambria"/>
          <w:sz w:val="18"/>
          <w:szCs w:val="18"/>
        </w:rPr>
        <w:fldChar w:fldCharType="begin"/>
      </w:r>
      <w:r>
        <w:rPr>
          <w:rFonts w:ascii="Cambria" w:eastAsia="Times New Roman" w:hAnsi="Cambria" w:cs="Cambria"/>
          <w:sz w:val="18"/>
          <w:szCs w:val="18"/>
        </w:rPr>
        <w:instrText xml:space="preserve"> DATE \@ "MMMM d, yyyy" </w:instrText>
      </w:r>
      <w:r>
        <w:rPr>
          <w:rFonts w:ascii="Cambria" w:eastAsia="Times New Roman" w:hAnsi="Cambria" w:cs="Cambria"/>
          <w:sz w:val="18"/>
          <w:szCs w:val="18"/>
        </w:rPr>
        <w:fldChar w:fldCharType="separate"/>
      </w:r>
      <w:r w:rsidR="002C28C9">
        <w:rPr>
          <w:rFonts w:ascii="Cambria" w:eastAsia="Times New Roman" w:hAnsi="Cambria" w:cs="Cambria"/>
          <w:noProof/>
          <w:sz w:val="18"/>
          <w:szCs w:val="18"/>
        </w:rPr>
        <w:t>March 5, 2020</w:t>
      </w:r>
      <w:r>
        <w:rPr>
          <w:rFonts w:ascii="Cambria" w:eastAsia="Times New Roman" w:hAnsi="Cambria" w:cs="Cambria"/>
          <w:sz w:val="18"/>
          <w:szCs w:val="18"/>
        </w:rPr>
        <w:fldChar w:fldCharType="end"/>
      </w:r>
    </w:p>
    <w:p w14:paraId="12F6F534" w14:textId="7624B412" w:rsidR="009729F5" w:rsidRDefault="009729F5" w:rsidP="003341C6">
      <w:pPr>
        <w:spacing w:line="240" w:lineRule="auto"/>
      </w:pPr>
      <w:r>
        <w:br w:type="page"/>
      </w:r>
    </w:p>
    <w:p w14:paraId="7B40D946" w14:textId="3247E0C4" w:rsidR="008869DA" w:rsidRDefault="008869DA" w:rsidP="003341C6">
      <w:pPr>
        <w:pStyle w:val="Heading1"/>
        <w:spacing w:after="160" w:line="240" w:lineRule="auto"/>
        <w:rPr>
          <w:lang w:val="fr-FR"/>
        </w:rPr>
      </w:pPr>
      <w:bookmarkStart w:id="1" w:name="_Toc34292396"/>
      <w:r>
        <w:lastRenderedPageBreak/>
        <w:t>Table of Contents</w:t>
      </w:r>
      <w:bookmarkEnd w:id="0"/>
      <w:bookmarkEnd w:id="1"/>
    </w:p>
    <w:p w14:paraId="31E3C86D" w14:textId="77777777" w:rsidR="00EA3304" w:rsidRDefault="00EA3304" w:rsidP="003341C6">
      <w:pPr>
        <w:spacing w:line="240" w:lineRule="auto"/>
      </w:pPr>
    </w:p>
    <w:sdt>
      <w:sdtPr>
        <w:rPr>
          <w:rFonts w:asciiTheme="minorHAnsi" w:eastAsiaTheme="minorHAnsi" w:hAnsiTheme="minorHAnsi" w:cstheme="minorBidi"/>
          <w:b w:val="0"/>
          <w:color w:val="auto"/>
          <w:sz w:val="22"/>
          <w:szCs w:val="22"/>
        </w:rPr>
        <w:id w:val="600463664"/>
        <w:docPartObj>
          <w:docPartGallery w:val="Table of Contents"/>
          <w:docPartUnique/>
        </w:docPartObj>
      </w:sdtPr>
      <w:sdtEndPr>
        <w:rPr>
          <w:bCs/>
          <w:noProof/>
        </w:rPr>
      </w:sdtEndPr>
      <w:sdtContent>
        <w:bookmarkStart w:id="2" w:name="_GoBack" w:displacedByCustomXml="prev"/>
        <w:bookmarkEnd w:id="2" w:displacedByCustomXml="prev"/>
        <w:p w14:paraId="28EEF777" w14:textId="4914F1BC" w:rsidR="00EA3304" w:rsidRDefault="00EA3304" w:rsidP="003341C6">
          <w:pPr>
            <w:pStyle w:val="TOCHeading"/>
            <w:spacing w:after="160" w:line="240" w:lineRule="auto"/>
          </w:pPr>
        </w:p>
        <w:p w14:paraId="6564A75A" w14:textId="3603EA1F" w:rsidR="00F34648" w:rsidRDefault="00EA3304">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34292396" w:history="1">
            <w:r w:rsidR="00F34648" w:rsidRPr="00834117">
              <w:rPr>
                <w:rStyle w:val="Hyperlink"/>
                <w:noProof/>
              </w:rPr>
              <w:t>Table of Contents</w:t>
            </w:r>
            <w:r w:rsidR="00F34648">
              <w:rPr>
                <w:noProof/>
                <w:webHidden/>
              </w:rPr>
              <w:tab/>
            </w:r>
            <w:r w:rsidR="00F34648">
              <w:rPr>
                <w:noProof/>
                <w:webHidden/>
              </w:rPr>
              <w:fldChar w:fldCharType="begin"/>
            </w:r>
            <w:r w:rsidR="00F34648">
              <w:rPr>
                <w:noProof/>
                <w:webHidden/>
              </w:rPr>
              <w:instrText xml:space="preserve"> PAGEREF _Toc34292396 \h </w:instrText>
            </w:r>
            <w:r w:rsidR="00F34648">
              <w:rPr>
                <w:noProof/>
                <w:webHidden/>
              </w:rPr>
            </w:r>
            <w:r w:rsidR="00F34648">
              <w:rPr>
                <w:noProof/>
                <w:webHidden/>
              </w:rPr>
              <w:fldChar w:fldCharType="separate"/>
            </w:r>
            <w:r w:rsidR="00F34648">
              <w:rPr>
                <w:noProof/>
                <w:webHidden/>
              </w:rPr>
              <w:t>3</w:t>
            </w:r>
            <w:r w:rsidR="00F34648">
              <w:rPr>
                <w:noProof/>
                <w:webHidden/>
              </w:rPr>
              <w:fldChar w:fldCharType="end"/>
            </w:r>
          </w:hyperlink>
        </w:p>
        <w:p w14:paraId="61750D12" w14:textId="1CAF956B" w:rsidR="00F34648" w:rsidRDefault="00F34648">
          <w:pPr>
            <w:pStyle w:val="TOC1"/>
            <w:tabs>
              <w:tab w:val="left" w:pos="440"/>
              <w:tab w:val="right" w:leader="dot" w:pos="10790"/>
            </w:tabs>
            <w:rPr>
              <w:rFonts w:eastAsiaTheme="minorEastAsia"/>
              <w:noProof/>
            </w:rPr>
          </w:pPr>
          <w:hyperlink w:anchor="_Toc34292397" w:history="1">
            <w:r w:rsidRPr="00834117">
              <w:rPr>
                <w:rStyle w:val="Hyperlink"/>
                <w:noProof/>
              </w:rPr>
              <w:t>0.</w:t>
            </w:r>
            <w:r>
              <w:rPr>
                <w:rFonts w:eastAsiaTheme="minorEastAsia"/>
                <w:noProof/>
              </w:rPr>
              <w:tab/>
            </w:r>
            <w:r w:rsidRPr="00834117">
              <w:rPr>
                <w:rStyle w:val="Hyperlink"/>
                <w:noProof/>
              </w:rPr>
              <w:t>Introduction</w:t>
            </w:r>
            <w:r>
              <w:rPr>
                <w:noProof/>
                <w:webHidden/>
              </w:rPr>
              <w:tab/>
            </w:r>
            <w:r>
              <w:rPr>
                <w:noProof/>
                <w:webHidden/>
              </w:rPr>
              <w:fldChar w:fldCharType="begin"/>
            </w:r>
            <w:r>
              <w:rPr>
                <w:noProof/>
                <w:webHidden/>
              </w:rPr>
              <w:instrText xml:space="preserve"> PAGEREF _Toc34292397 \h </w:instrText>
            </w:r>
            <w:r>
              <w:rPr>
                <w:noProof/>
                <w:webHidden/>
              </w:rPr>
            </w:r>
            <w:r>
              <w:rPr>
                <w:noProof/>
                <w:webHidden/>
              </w:rPr>
              <w:fldChar w:fldCharType="separate"/>
            </w:r>
            <w:r>
              <w:rPr>
                <w:noProof/>
                <w:webHidden/>
              </w:rPr>
              <w:t>7</w:t>
            </w:r>
            <w:r>
              <w:rPr>
                <w:noProof/>
                <w:webHidden/>
              </w:rPr>
              <w:fldChar w:fldCharType="end"/>
            </w:r>
          </w:hyperlink>
        </w:p>
        <w:p w14:paraId="62836286" w14:textId="12A914AB" w:rsidR="00F34648" w:rsidRDefault="00F34648">
          <w:pPr>
            <w:pStyle w:val="TOC2"/>
            <w:tabs>
              <w:tab w:val="left" w:pos="880"/>
              <w:tab w:val="right" w:leader="dot" w:pos="10790"/>
            </w:tabs>
            <w:rPr>
              <w:rFonts w:eastAsiaTheme="minorEastAsia"/>
              <w:noProof/>
            </w:rPr>
          </w:pPr>
          <w:hyperlink w:anchor="_Toc34292398" w:history="1">
            <w:r w:rsidRPr="00834117">
              <w:rPr>
                <w:rStyle w:val="Hyperlink"/>
                <w:noProof/>
              </w:rPr>
              <w:t>0.1.</w:t>
            </w:r>
            <w:r>
              <w:rPr>
                <w:rFonts w:eastAsiaTheme="minorEastAsia"/>
                <w:noProof/>
              </w:rPr>
              <w:tab/>
            </w:r>
            <w:r w:rsidRPr="00834117">
              <w:rPr>
                <w:rStyle w:val="Hyperlink"/>
                <w:noProof/>
              </w:rPr>
              <w:t>Overview of this Lab</w:t>
            </w:r>
            <w:r>
              <w:rPr>
                <w:noProof/>
                <w:webHidden/>
              </w:rPr>
              <w:tab/>
            </w:r>
            <w:r>
              <w:rPr>
                <w:noProof/>
                <w:webHidden/>
              </w:rPr>
              <w:fldChar w:fldCharType="begin"/>
            </w:r>
            <w:r>
              <w:rPr>
                <w:noProof/>
                <w:webHidden/>
              </w:rPr>
              <w:instrText xml:space="preserve"> PAGEREF _Toc34292398 \h </w:instrText>
            </w:r>
            <w:r>
              <w:rPr>
                <w:noProof/>
                <w:webHidden/>
              </w:rPr>
            </w:r>
            <w:r>
              <w:rPr>
                <w:noProof/>
                <w:webHidden/>
              </w:rPr>
              <w:fldChar w:fldCharType="separate"/>
            </w:r>
            <w:r>
              <w:rPr>
                <w:noProof/>
                <w:webHidden/>
              </w:rPr>
              <w:t>7</w:t>
            </w:r>
            <w:r>
              <w:rPr>
                <w:noProof/>
                <w:webHidden/>
              </w:rPr>
              <w:fldChar w:fldCharType="end"/>
            </w:r>
          </w:hyperlink>
        </w:p>
        <w:p w14:paraId="6567999A" w14:textId="58D0C634" w:rsidR="00F34648" w:rsidRDefault="00F34648">
          <w:pPr>
            <w:pStyle w:val="TOC2"/>
            <w:tabs>
              <w:tab w:val="left" w:pos="880"/>
              <w:tab w:val="right" w:leader="dot" w:pos="10790"/>
            </w:tabs>
            <w:rPr>
              <w:rFonts w:eastAsiaTheme="minorEastAsia"/>
              <w:noProof/>
            </w:rPr>
          </w:pPr>
          <w:hyperlink w:anchor="_Toc34292399" w:history="1">
            <w:r w:rsidRPr="00834117">
              <w:rPr>
                <w:rStyle w:val="Hyperlink"/>
                <w:noProof/>
              </w:rPr>
              <w:t>0.2.</w:t>
            </w:r>
            <w:r>
              <w:rPr>
                <w:rFonts w:eastAsiaTheme="minorEastAsia"/>
                <w:noProof/>
              </w:rPr>
              <w:tab/>
            </w:r>
            <w:r w:rsidRPr="00834117">
              <w:rPr>
                <w:rStyle w:val="Hyperlink"/>
                <w:noProof/>
              </w:rPr>
              <w:t>Workspace</w:t>
            </w:r>
            <w:r>
              <w:rPr>
                <w:noProof/>
                <w:webHidden/>
              </w:rPr>
              <w:tab/>
            </w:r>
            <w:r>
              <w:rPr>
                <w:noProof/>
                <w:webHidden/>
              </w:rPr>
              <w:fldChar w:fldCharType="begin"/>
            </w:r>
            <w:r>
              <w:rPr>
                <w:noProof/>
                <w:webHidden/>
              </w:rPr>
              <w:instrText xml:space="preserve"> PAGEREF _Toc34292399 \h </w:instrText>
            </w:r>
            <w:r>
              <w:rPr>
                <w:noProof/>
                <w:webHidden/>
              </w:rPr>
            </w:r>
            <w:r>
              <w:rPr>
                <w:noProof/>
                <w:webHidden/>
              </w:rPr>
              <w:fldChar w:fldCharType="separate"/>
            </w:r>
            <w:r>
              <w:rPr>
                <w:noProof/>
                <w:webHidden/>
              </w:rPr>
              <w:t>7</w:t>
            </w:r>
            <w:r>
              <w:rPr>
                <w:noProof/>
                <w:webHidden/>
              </w:rPr>
              <w:fldChar w:fldCharType="end"/>
            </w:r>
          </w:hyperlink>
        </w:p>
        <w:p w14:paraId="527C8A80" w14:textId="2F97C887" w:rsidR="00F34648" w:rsidRDefault="00F34648">
          <w:pPr>
            <w:pStyle w:val="TOC2"/>
            <w:tabs>
              <w:tab w:val="left" w:pos="880"/>
              <w:tab w:val="right" w:leader="dot" w:pos="10790"/>
            </w:tabs>
            <w:rPr>
              <w:rFonts w:eastAsiaTheme="minorEastAsia"/>
              <w:noProof/>
            </w:rPr>
          </w:pPr>
          <w:hyperlink w:anchor="_Toc34292400" w:history="1">
            <w:r w:rsidRPr="00834117">
              <w:rPr>
                <w:rStyle w:val="Hyperlink"/>
                <w:noProof/>
              </w:rPr>
              <w:t>0.3.</w:t>
            </w:r>
            <w:r>
              <w:rPr>
                <w:rFonts w:eastAsiaTheme="minorEastAsia"/>
                <w:noProof/>
              </w:rPr>
              <w:tab/>
            </w:r>
            <w:r w:rsidRPr="00834117">
              <w:rPr>
                <w:rStyle w:val="Hyperlink"/>
                <w:noProof/>
              </w:rPr>
              <w:t>Technologies Used</w:t>
            </w:r>
            <w:r>
              <w:rPr>
                <w:noProof/>
                <w:webHidden/>
              </w:rPr>
              <w:tab/>
            </w:r>
            <w:r>
              <w:rPr>
                <w:noProof/>
                <w:webHidden/>
              </w:rPr>
              <w:fldChar w:fldCharType="begin"/>
            </w:r>
            <w:r>
              <w:rPr>
                <w:noProof/>
                <w:webHidden/>
              </w:rPr>
              <w:instrText xml:space="preserve"> PAGEREF _Toc34292400 \h </w:instrText>
            </w:r>
            <w:r>
              <w:rPr>
                <w:noProof/>
                <w:webHidden/>
              </w:rPr>
            </w:r>
            <w:r>
              <w:rPr>
                <w:noProof/>
                <w:webHidden/>
              </w:rPr>
              <w:fldChar w:fldCharType="separate"/>
            </w:r>
            <w:r>
              <w:rPr>
                <w:noProof/>
                <w:webHidden/>
              </w:rPr>
              <w:t>8</w:t>
            </w:r>
            <w:r>
              <w:rPr>
                <w:noProof/>
                <w:webHidden/>
              </w:rPr>
              <w:fldChar w:fldCharType="end"/>
            </w:r>
          </w:hyperlink>
        </w:p>
        <w:p w14:paraId="0EDA3D60" w14:textId="3E48B277" w:rsidR="00F34648" w:rsidRDefault="00F34648">
          <w:pPr>
            <w:pStyle w:val="TOC2"/>
            <w:tabs>
              <w:tab w:val="left" w:pos="880"/>
              <w:tab w:val="right" w:leader="dot" w:pos="10790"/>
            </w:tabs>
            <w:rPr>
              <w:rFonts w:eastAsiaTheme="minorEastAsia"/>
              <w:noProof/>
            </w:rPr>
          </w:pPr>
          <w:hyperlink w:anchor="_Toc34292401" w:history="1">
            <w:r w:rsidRPr="00834117">
              <w:rPr>
                <w:rStyle w:val="Hyperlink"/>
                <w:noProof/>
              </w:rPr>
              <w:t>0.4.</w:t>
            </w:r>
            <w:r>
              <w:rPr>
                <w:rFonts w:eastAsiaTheme="minorEastAsia"/>
                <w:noProof/>
              </w:rPr>
              <w:tab/>
            </w:r>
            <w:r w:rsidRPr="00834117">
              <w:rPr>
                <w:rStyle w:val="Hyperlink"/>
                <w:noProof/>
              </w:rPr>
              <w:t>Location of Files</w:t>
            </w:r>
            <w:r>
              <w:rPr>
                <w:noProof/>
                <w:webHidden/>
              </w:rPr>
              <w:tab/>
            </w:r>
            <w:r>
              <w:rPr>
                <w:noProof/>
                <w:webHidden/>
              </w:rPr>
              <w:fldChar w:fldCharType="begin"/>
            </w:r>
            <w:r>
              <w:rPr>
                <w:noProof/>
                <w:webHidden/>
              </w:rPr>
              <w:instrText xml:space="preserve"> PAGEREF _Toc34292401 \h </w:instrText>
            </w:r>
            <w:r>
              <w:rPr>
                <w:noProof/>
                <w:webHidden/>
              </w:rPr>
            </w:r>
            <w:r>
              <w:rPr>
                <w:noProof/>
                <w:webHidden/>
              </w:rPr>
              <w:fldChar w:fldCharType="separate"/>
            </w:r>
            <w:r>
              <w:rPr>
                <w:noProof/>
                <w:webHidden/>
              </w:rPr>
              <w:t>8</w:t>
            </w:r>
            <w:r>
              <w:rPr>
                <w:noProof/>
                <w:webHidden/>
              </w:rPr>
              <w:fldChar w:fldCharType="end"/>
            </w:r>
          </w:hyperlink>
        </w:p>
        <w:p w14:paraId="65713C6D" w14:textId="40870FF2" w:rsidR="00F34648" w:rsidRDefault="00F34648">
          <w:pPr>
            <w:pStyle w:val="TOC2"/>
            <w:tabs>
              <w:tab w:val="left" w:pos="880"/>
              <w:tab w:val="right" w:leader="dot" w:pos="10790"/>
            </w:tabs>
            <w:rPr>
              <w:rFonts w:eastAsiaTheme="minorEastAsia"/>
              <w:noProof/>
            </w:rPr>
          </w:pPr>
          <w:hyperlink w:anchor="_Toc34292402" w:history="1">
            <w:r w:rsidRPr="00834117">
              <w:rPr>
                <w:rStyle w:val="Hyperlink"/>
                <w:noProof/>
              </w:rPr>
              <w:t>0.5.</w:t>
            </w:r>
            <w:r>
              <w:rPr>
                <w:rFonts w:eastAsiaTheme="minorEastAsia"/>
                <w:noProof/>
              </w:rPr>
              <w:tab/>
            </w:r>
            <w:r w:rsidRPr="00834117">
              <w:rPr>
                <w:rStyle w:val="Hyperlink"/>
                <w:noProof/>
              </w:rPr>
              <w:t>Parts of a PI Vision Symbol</w:t>
            </w:r>
            <w:r>
              <w:rPr>
                <w:noProof/>
                <w:webHidden/>
              </w:rPr>
              <w:tab/>
            </w:r>
            <w:r>
              <w:rPr>
                <w:noProof/>
                <w:webHidden/>
              </w:rPr>
              <w:fldChar w:fldCharType="begin"/>
            </w:r>
            <w:r>
              <w:rPr>
                <w:noProof/>
                <w:webHidden/>
              </w:rPr>
              <w:instrText xml:space="preserve"> PAGEREF _Toc34292402 \h </w:instrText>
            </w:r>
            <w:r>
              <w:rPr>
                <w:noProof/>
                <w:webHidden/>
              </w:rPr>
            </w:r>
            <w:r>
              <w:rPr>
                <w:noProof/>
                <w:webHidden/>
              </w:rPr>
              <w:fldChar w:fldCharType="separate"/>
            </w:r>
            <w:r>
              <w:rPr>
                <w:noProof/>
                <w:webHidden/>
              </w:rPr>
              <w:t>8</w:t>
            </w:r>
            <w:r>
              <w:rPr>
                <w:noProof/>
                <w:webHidden/>
              </w:rPr>
              <w:fldChar w:fldCharType="end"/>
            </w:r>
          </w:hyperlink>
        </w:p>
        <w:p w14:paraId="44281669" w14:textId="66B25BD9" w:rsidR="00F34648" w:rsidRDefault="00F34648">
          <w:pPr>
            <w:pStyle w:val="TOC2"/>
            <w:tabs>
              <w:tab w:val="left" w:pos="880"/>
              <w:tab w:val="right" w:leader="dot" w:pos="10790"/>
            </w:tabs>
            <w:rPr>
              <w:rFonts w:eastAsiaTheme="minorEastAsia"/>
              <w:noProof/>
            </w:rPr>
          </w:pPr>
          <w:hyperlink w:anchor="_Toc34292403" w:history="1">
            <w:r w:rsidRPr="00834117">
              <w:rPr>
                <w:rStyle w:val="Hyperlink"/>
                <w:noProof/>
              </w:rPr>
              <w:t>0.6.</w:t>
            </w:r>
            <w:r>
              <w:rPr>
                <w:rFonts w:eastAsiaTheme="minorEastAsia"/>
                <w:noProof/>
              </w:rPr>
              <w:tab/>
            </w:r>
            <w:r w:rsidRPr="00834117">
              <w:rPr>
                <w:rStyle w:val="Hyperlink"/>
                <w:noProof/>
              </w:rPr>
              <w:t>How to use this Workbook</w:t>
            </w:r>
            <w:r>
              <w:rPr>
                <w:noProof/>
                <w:webHidden/>
              </w:rPr>
              <w:tab/>
            </w:r>
            <w:r>
              <w:rPr>
                <w:noProof/>
                <w:webHidden/>
              </w:rPr>
              <w:fldChar w:fldCharType="begin"/>
            </w:r>
            <w:r>
              <w:rPr>
                <w:noProof/>
                <w:webHidden/>
              </w:rPr>
              <w:instrText xml:space="preserve"> PAGEREF _Toc34292403 \h </w:instrText>
            </w:r>
            <w:r>
              <w:rPr>
                <w:noProof/>
                <w:webHidden/>
              </w:rPr>
            </w:r>
            <w:r>
              <w:rPr>
                <w:noProof/>
                <w:webHidden/>
              </w:rPr>
              <w:fldChar w:fldCharType="separate"/>
            </w:r>
            <w:r>
              <w:rPr>
                <w:noProof/>
                <w:webHidden/>
              </w:rPr>
              <w:t>9</w:t>
            </w:r>
            <w:r>
              <w:rPr>
                <w:noProof/>
                <w:webHidden/>
              </w:rPr>
              <w:fldChar w:fldCharType="end"/>
            </w:r>
          </w:hyperlink>
        </w:p>
        <w:p w14:paraId="50F09ACD" w14:textId="7957FA2D" w:rsidR="00F34648" w:rsidRDefault="00F34648">
          <w:pPr>
            <w:pStyle w:val="TOC2"/>
            <w:tabs>
              <w:tab w:val="left" w:pos="880"/>
              <w:tab w:val="right" w:leader="dot" w:pos="10790"/>
            </w:tabs>
            <w:rPr>
              <w:rFonts w:eastAsiaTheme="minorEastAsia"/>
              <w:noProof/>
            </w:rPr>
          </w:pPr>
          <w:hyperlink w:anchor="_Toc34292404" w:history="1">
            <w:r w:rsidRPr="00834117">
              <w:rPr>
                <w:rStyle w:val="Hyperlink"/>
                <w:noProof/>
              </w:rPr>
              <w:t>0.7.</w:t>
            </w:r>
            <w:r>
              <w:rPr>
                <w:rFonts w:eastAsiaTheme="minorEastAsia"/>
                <w:noProof/>
              </w:rPr>
              <w:tab/>
            </w:r>
            <w:r w:rsidRPr="00834117">
              <w:rPr>
                <w:rStyle w:val="Hyperlink"/>
                <w:noProof/>
              </w:rPr>
              <w:t>Before You Begin</w:t>
            </w:r>
            <w:r>
              <w:rPr>
                <w:noProof/>
                <w:webHidden/>
              </w:rPr>
              <w:tab/>
            </w:r>
            <w:r>
              <w:rPr>
                <w:noProof/>
                <w:webHidden/>
              </w:rPr>
              <w:fldChar w:fldCharType="begin"/>
            </w:r>
            <w:r>
              <w:rPr>
                <w:noProof/>
                <w:webHidden/>
              </w:rPr>
              <w:instrText xml:space="preserve"> PAGEREF _Toc34292404 \h </w:instrText>
            </w:r>
            <w:r>
              <w:rPr>
                <w:noProof/>
                <w:webHidden/>
              </w:rPr>
            </w:r>
            <w:r>
              <w:rPr>
                <w:noProof/>
                <w:webHidden/>
              </w:rPr>
              <w:fldChar w:fldCharType="separate"/>
            </w:r>
            <w:r>
              <w:rPr>
                <w:noProof/>
                <w:webHidden/>
              </w:rPr>
              <w:t>10</w:t>
            </w:r>
            <w:r>
              <w:rPr>
                <w:noProof/>
                <w:webHidden/>
              </w:rPr>
              <w:fldChar w:fldCharType="end"/>
            </w:r>
          </w:hyperlink>
        </w:p>
        <w:p w14:paraId="396F9073" w14:textId="30EC1B37" w:rsidR="00F34648" w:rsidRDefault="00F34648">
          <w:pPr>
            <w:pStyle w:val="TOC2"/>
            <w:tabs>
              <w:tab w:val="left" w:pos="880"/>
              <w:tab w:val="right" w:leader="dot" w:pos="10790"/>
            </w:tabs>
            <w:rPr>
              <w:rFonts w:eastAsiaTheme="minorEastAsia"/>
              <w:noProof/>
            </w:rPr>
          </w:pPr>
          <w:hyperlink w:anchor="_Toc34292405" w:history="1">
            <w:r w:rsidRPr="00834117">
              <w:rPr>
                <w:rStyle w:val="Hyperlink"/>
                <w:noProof/>
              </w:rPr>
              <w:t>0.8.</w:t>
            </w:r>
            <w:r>
              <w:rPr>
                <w:rFonts w:eastAsiaTheme="minorEastAsia"/>
                <w:noProof/>
              </w:rPr>
              <w:tab/>
            </w:r>
            <w:r w:rsidRPr="00834117">
              <w:rPr>
                <w:rStyle w:val="Hyperlink"/>
                <w:noProof/>
              </w:rPr>
              <w:t>Useful Resources</w:t>
            </w:r>
            <w:r>
              <w:rPr>
                <w:noProof/>
                <w:webHidden/>
              </w:rPr>
              <w:tab/>
            </w:r>
            <w:r>
              <w:rPr>
                <w:noProof/>
                <w:webHidden/>
              </w:rPr>
              <w:fldChar w:fldCharType="begin"/>
            </w:r>
            <w:r>
              <w:rPr>
                <w:noProof/>
                <w:webHidden/>
              </w:rPr>
              <w:instrText xml:space="preserve"> PAGEREF _Toc34292405 \h </w:instrText>
            </w:r>
            <w:r>
              <w:rPr>
                <w:noProof/>
                <w:webHidden/>
              </w:rPr>
            </w:r>
            <w:r>
              <w:rPr>
                <w:noProof/>
                <w:webHidden/>
              </w:rPr>
              <w:fldChar w:fldCharType="separate"/>
            </w:r>
            <w:r>
              <w:rPr>
                <w:noProof/>
                <w:webHidden/>
              </w:rPr>
              <w:t>11</w:t>
            </w:r>
            <w:r>
              <w:rPr>
                <w:noProof/>
                <w:webHidden/>
              </w:rPr>
              <w:fldChar w:fldCharType="end"/>
            </w:r>
          </w:hyperlink>
        </w:p>
        <w:p w14:paraId="08056DCA" w14:textId="474D7BE4" w:rsidR="00F34648" w:rsidRDefault="00F34648">
          <w:pPr>
            <w:pStyle w:val="TOC1"/>
            <w:tabs>
              <w:tab w:val="left" w:pos="440"/>
              <w:tab w:val="right" w:leader="dot" w:pos="10790"/>
            </w:tabs>
            <w:rPr>
              <w:rFonts w:eastAsiaTheme="minorEastAsia"/>
              <w:noProof/>
            </w:rPr>
          </w:pPr>
          <w:hyperlink w:anchor="_Toc34292406" w:history="1">
            <w:r w:rsidRPr="00834117">
              <w:rPr>
                <w:rStyle w:val="Hyperlink"/>
                <w:noProof/>
              </w:rPr>
              <w:t>1.</w:t>
            </w:r>
            <w:r>
              <w:rPr>
                <w:rFonts w:eastAsiaTheme="minorEastAsia"/>
                <w:noProof/>
              </w:rPr>
              <w:tab/>
            </w:r>
            <w:r w:rsidRPr="00834117">
              <w:rPr>
                <w:rStyle w:val="Hyperlink"/>
                <w:rFonts w:cstheme="minorHAnsi"/>
                <w:noProof/>
              </w:rPr>
              <w:t>EXERCISE 1:</w:t>
            </w:r>
            <w:r w:rsidRPr="00834117">
              <w:rPr>
                <w:rStyle w:val="Hyperlink"/>
                <w:noProof/>
              </w:rPr>
              <w:t xml:space="preserve"> Create and Load Symbol</w:t>
            </w:r>
            <w:r>
              <w:rPr>
                <w:noProof/>
                <w:webHidden/>
              </w:rPr>
              <w:tab/>
            </w:r>
            <w:r>
              <w:rPr>
                <w:noProof/>
                <w:webHidden/>
              </w:rPr>
              <w:fldChar w:fldCharType="begin"/>
            </w:r>
            <w:r>
              <w:rPr>
                <w:noProof/>
                <w:webHidden/>
              </w:rPr>
              <w:instrText xml:space="preserve"> PAGEREF _Toc34292406 \h </w:instrText>
            </w:r>
            <w:r>
              <w:rPr>
                <w:noProof/>
                <w:webHidden/>
              </w:rPr>
            </w:r>
            <w:r>
              <w:rPr>
                <w:noProof/>
                <w:webHidden/>
              </w:rPr>
              <w:fldChar w:fldCharType="separate"/>
            </w:r>
            <w:r>
              <w:rPr>
                <w:noProof/>
                <w:webHidden/>
              </w:rPr>
              <w:t>12</w:t>
            </w:r>
            <w:r>
              <w:rPr>
                <w:noProof/>
                <w:webHidden/>
              </w:rPr>
              <w:fldChar w:fldCharType="end"/>
            </w:r>
          </w:hyperlink>
        </w:p>
        <w:p w14:paraId="535181F9" w14:textId="2DB932A5" w:rsidR="00F34648" w:rsidRDefault="00F34648">
          <w:pPr>
            <w:pStyle w:val="TOC2"/>
            <w:tabs>
              <w:tab w:val="left" w:pos="880"/>
              <w:tab w:val="right" w:leader="dot" w:pos="10790"/>
            </w:tabs>
            <w:rPr>
              <w:rFonts w:eastAsiaTheme="minorEastAsia"/>
              <w:noProof/>
            </w:rPr>
          </w:pPr>
          <w:hyperlink w:anchor="_Toc34292407" w:history="1">
            <w:r w:rsidRPr="00834117">
              <w:rPr>
                <w:rStyle w:val="Hyperlink"/>
                <w:noProof/>
              </w:rPr>
              <w:t>1.1.</w:t>
            </w:r>
            <w:r>
              <w:rPr>
                <w:rFonts w:eastAsiaTheme="minorEastAsia"/>
                <w:noProof/>
              </w:rPr>
              <w:tab/>
            </w:r>
            <w:r w:rsidRPr="00834117">
              <w:rPr>
                <w:rStyle w:val="Hyperlink"/>
                <w:noProof/>
              </w:rPr>
              <w:t>Objectives</w:t>
            </w:r>
            <w:r>
              <w:rPr>
                <w:noProof/>
                <w:webHidden/>
              </w:rPr>
              <w:tab/>
            </w:r>
            <w:r>
              <w:rPr>
                <w:noProof/>
                <w:webHidden/>
              </w:rPr>
              <w:fldChar w:fldCharType="begin"/>
            </w:r>
            <w:r>
              <w:rPr>
                <w:noProof/>
                <w:webHidden/>
              </w:rPr>
              <w:instrText xml:space="preserve"> PAGEREF _Toc34292407 \h </w:instrText>
            </w:r>
            <w:r>
              <w:rPr>
                <w:noProof/>
                <w:webHidden/>
              </w:rPr>
            </w:r>
            <w:r>
              <w:rPr>
                <w:noProof/>
                <w:webHidden/>
              </w:rPr>
              <w:fldChar w:fldCharType="separate"/>
            </w:r>
            <w:r>
              <w:rPr>
                <w:noProof/>
                <w:webHidden/>
              </w:rPr>
              <w:t>12</w:t>
            </w:r>
            <w:r>
              <w:rPr>
                <w:noProof/>
                <w:webHidden/>
              </w:rPr>
              <w:fldChar w:fldCharType="end"/>
            </w:r>
          </w:hyperlink>
        </w:p>
        <w:p w14:paraId="78F41202" w14:textId="37209A98" w:rsidR="00F34648" w:rsidRDefault="00F34648">
          <w:pPr>
            <w:pStyle w:val="TOC2"/>
            <w:tabs>
              <w:tab w:val="left" w:pos="880"/>
              <w:tab w:val="right" w:leader="dot" w:pos="10790"/>
            </w:tabs>
            <w:rPr>
              <w:rFonts w:eastAsiaTheme="minorEastAsia"/>
              <w:noProof/>
            </w:rPr>
          </w:pPr>
          <w:hyperlink w:anchor="_Toc34292408" w:history="1">
            <w:r w:rsidRPr="00834117">
              <w:rPr>
                <w:rStyle w:val="Hyperlink"/>
                <w:noProof/>
              </w:rPr>
              <w:t>1.2.</w:t>
            </w:r>
            <w:r>
              <w:rPr>
                <w:rFonts w:eastAsiaTheme="minorEastAsia"/>
                <w:noProof/>
              </w:rPr>
              <w:tab/>
            </w:r>
            <w:r w:rsidRPr="00834117">
              <w:rPr>
                <w:rStyle w:val="Hyperlink"/>
                <w:noProof/>
              </w:rPr>
              <w:t>Background</w:t>
            </w:r>
            <w:r>
              <w:rPr>
                <w:noProof/>
                <w:webHidden/>
              </w:rPr>
              <w:tab/>
            </w:r>
            <w:r>
              <w:rPr>
                <w:noProof/>
                <w:webHidden/>
              </w:rPr>
              <w:fldChar w:fldCharType="begin"/>
            </w:r>
            <w:r>
              <w:rPr>
                <w:noProof/>
                <w:webHidden/>
              </w:rPr>
              <w:instrText xml:space="preserve"> PAGEREF _Toc34292408 \h </w:instrText>
            </w:r>
            <w:r>
              <w:rPr>
                <w:noProof/>
                <w:webHidden/>
              </w:rPr>
            </w:r>
            <w:r>
              <w:rPr>
                <w:noProof/>
                <w:webHidden/>
              </w:rPr>
              <w:fldChar w:fldCharType="separate"/>
            </w:r>
            <w:r>
              <w:rPr>
                <w:noProof/>
                <w:webHidden/>
              </w:rPr>
              <w:t>12</w:t>
            </w:r>
            <w:r>
              <w:rPr>
                <w:noProof/>
                <w:webHidden/>
              </w:rPr>
              <w:fldChar w:fldCharType="end"/>
            </w:r>
          </w:hyperlink>
        </w:p>
        <w:p w14:paraId="4663CDCA" w14:textId="1AB862E5" w:rsidR="00F34648" w:rsidRDefault="00F34648">
          <w:pPr>
            <w:pStyle w:val="TOC2"/>
            <w:tabs>
              <w:tab w:val="left" w:pos="880"/>
              <w:tab w:val="right" w:leader="dot" w:pos="10790"/>
            </w:tabs>
            <w:rPr>
              <w:rFonts w:eastAsiaTheme="minorEastAsia"/>
              <w:noProof/>
            </w:rPr>
          </w:pPr>
          <w:hyperlink w:anchor="_Toc34292409" w:history="1">
            <w:r w:rsidRPr="00834117">
              <w:rPr>
                <w:rStyle w:val="Hyperlink"/>
                <w:rFonts w:cstheme="minorHAnsi"/>
                <w:noProof/>
              </w:rPr>
              <w:t>1.3.</w:t>
            </w:r>
            <w:r>
              <w:rPr>
                <w:rFonts w:eastAsiaTheme="minorEastAsia"/>
                <w:noProof/>
              </w:rPr>
              <w:tab/>
            </w:r>
            <w:r w:rsidRPr="00834117">
              <w:rPr>
                <w:rStyle w:val="Hyperlink"/>
                <w:rFonts w:cstheme="minorHAnsi"/>
                <w:noProof/>
              </w:rPr>
              <w:t>OBJECTIVE: Create Implementation</w:t>
            </w:r>
            <w:r>
              <w:rPr>
                <w:noProof/>
                <w:webHidden/>
              </w:rPr>
              <w:tab/>
            </w:r>
            <w:r>
              <w:rPr>
                <w:noProof/>
                <w:webHidden/>
              </w:rPr>
              <w:fldChar w:fldCharType="begin"/>
            </w:r>
            <w:r>
              <w:rPr>
                <w:noProof/>
                <w:webHidden/>
              </w:rPr>
              <w:instrText xml:space="preserve"> PAGEREF _Toc34292409 \h </w:instrText>
            </w:r>
            <w:r>
              <w:rPr>
                <w:noProof/>
                <w:webHidden/>
              </w:rPr>
            </w:r>
            <w:r>
              <w:rPr>
                <w:noProof/>
                <w:webHidden/>
              </w:rPr>
              <w:fldChar w:fldCharType="separate"/>
            </w:r>
            <w:r>
              <w:rPr>
                <w:noProof/>
                <w:webHidden/>
              </w:rPr>
              <w:t>12</w:t>
            </w:r>
            <w:r>
              <w:rPr>
                <w:noProof/>
                <w:webHidden/>
              </w:rPr>
              <w:fldChar w:fldCharType="end"/>
            </w:r>
          </w:hyperlink>
        </w:p>
        <w:p w14:paraId="7DDA89FB" w14:textId="72569E76" w:rsidR="00F34648" w:rsidRDefault="00F34648">
          <w:pPr>
            <w:pStyle w:val="TOC3"/>
            <w:tabs>
              <w:tab w:val="right" w:leader="dot" w:pos="10790"/>
            </w:tabs>
            <w:rPr>
              <w:rFonts w:eastAsiaTheme="minorEastAsia"/>
              <w:noProof/>
            </w:rPr>
          </w:pPr>
          <w:hyperlink w:anchor="_Toc34292410" w:history="1">
            <w:r w:rsidRPr="00834117">
              <w:rPr>
                <w:rStyle w:val="Hyperlink"/>
                <w:rFonts w:cstheme="minorHAnsi"/>
                <w:noProof/>
              </w:rPr>
              <w:t>Steps</w:t>
            </w:r>
            <w:r>
              <w:rPr>
                <w:noProof/>
                <w:webHidden/>
              </w:rPr>
              <w:tab/>
            </w:r>
            <w:r>
              <w:rPr>
                <w:noProof/>
                <w:webHidden/>
              </w:rPr>
              <w:fldChar w:fldCharType="begin"/>
            </w:r>
            <w:r>
              <w:rPr>
                <w:noProof/>
                <w:webHidden/>
              </w:rPr>
              <w:instrText xml:space="preserve"> PAGEREF _Toc34292410 \h </w:instrText>
            </w:r>
            <w:r>
              <w:rPr>
                <w:noProof/>
                <w:webHidden/>
              </w:rPr>
            </w:r>
            <w:r>
              <w:rPr>
                <w:noProof/>
                <w:webHidden/>
              </w:rPr>
              <w:fldChar w:fldCharType="separate"/>
            </w:r>
            <w:r>
              <w:rPr>
                <w:noProof/>
                <w:webHidden/>
              </w:rPr>
              <w:t>12</w:t>
            </w:r>
            <w:r>
              <w:rPr>
                <w:noProof/>
                <w:webHidden/>
              </w:rPr>
              <w:fldChar w:fldCharType="end"/>
            </w:r>
          </w:hyperlink>
        </w:p>
        <w:p w14:paraId="43EC6CF3" w14:textId="0BDB85D7" w:rsidR="00F34648" w:rsidRDefault="00F34648">
          <w:pPr>
            <w:pStyle w:val="TOC3"/>
            <w:tabs>
              <w:tab w:val="right" w:leader="dot" w:pos="10790"/>
            </w:tabs>
            <w:rPr>
              <w:rFonts w:eastAsiaTheme="minorEastAsia"/>
              <w:noProof/>
            </w:rPr>
          </w:pPr>
          <w:hyperlink w:anchor="_Toc34292411" w:history="1">
            <w:r w:rsidRPr="00834117">
              <w:rPr>
                <w:rStyle w:val="Hyperlink"/>
                <w:rFonts w:cstheme="minorHAnsi"/>
                <w:noProof/>
              </w:rPr>
              <w:t>Hints</w:t>
            </w:r>
            <w:r>
              <w:rPr>
                <w:noProof/>
                <w:webHidden/>
              </w:rPr>
              <w:tab/>
            </w:r>
            <w:r>
              <w:rPr>
                <w:noProof/>
                <w:webHidden/>
              </w:rPr>
              <w:fldChar w:fldCharType="begin"/>
            </w:r>
            <w:r>
              <w:rPr>
                <w:noProof/>
                <w:webHidden/>
              </w:rPr>
              <w:instrText xml:space="preserve"> PAGEREF _Toc34292411 \h </w:instrText>
            </w:r>
            <w:r>
              <w:rPr>
                <w:noProof/>
                <w:webHidden/>
              </w:rPr>
            </w:r>
            <w:r>
              <w:rPr>
                <w:noProof/>
                <w:webHidden/>
              </w:rPr>
              <w:fldChar w:fldCharType="separate"/>
            </w:r>
            <w:r>
              <w:rPr>
                <w:noProof/>
                <w:webHidden/>
              </w:rPr>
              <w:t>13</w:t>
            </w:r>
            <w:r>
              <w:rPr>
                <w:noProof/>
                <w:webHidden/>
              </w:rPr>
              <w:fldChar w:fldCharType="end"/>
            </w:r>
          </w:hyperlink>
        </w:p>
        <w:p w14:paraId="601C8F66" w14:textId="61C0F144" w:rsidR="00F34648" w:rsidRDefault="00F34648">
          <w:pPr>
            <w:pStyle w:val="TOC2"/>
            <w:tabs>
              <w:tab w:val="left" w:pos="880"/>
              <w:tab w:val="right" w:leader="dot" w:pos="10790"/>
            </w:tabs>
            <w:rPr>
              <w:rFonts w:eastAsiaTheme="minorEastAsia"/>
              <w:noProof/>
            </w:rPr>
          </w:pPr>
          <w:hyperlink w:anchor="_Toc34292412" w:history="1">
            <w:r w:rsidRPr="00834117">
              <w:rPr>
                <w:rStyle w:val="Hyperlink"/>
                <w:rFonts w:cstheme="minorHAnsi"/>
                <w:noProof/>
              </w:rPr>
              <w:t>1.4.</w:t>
            </w:r>
            <w:r>
              <w:rPr>
                <w:rFonts w:eastAsiaTheme="minorEastAsia"/>
                <w:noProof/>
              </w:rPr>
              <w:tab/>
            </w:r>
            <w:r w:rsidRPr="00834117">
              <w:rPr>
                <w:rStyle w:val="Hyperlink"/>
                <w:rFonts w:cstheme="minorHAnsi"/>
                <w:noProof/>
              </w:rPr>
              <w:t>OBJECTIVE: Create Template</w:t>
            </w:r>
            <w:r>
              <w:rPr>
                <w:noProof/>
                <w:webHidden/>
              </w:rPr>
              <w:tab/>
            </w:r>
            <w:r>
              <w:rPr>
                <w:noProof/>
                <w:webHidden/>
              </w:rPr>
              <w:fldChar w:fldCharType="begin"/>
            </w:r>
            <w:r>
              <w:rPr>
                <w:noProof/>
                <w:webHidden/>
              </w:rPr>
              <w:instrText xml:space="preserve"> PAGEREF _Toc34292412 \h </w:instrText>
            </w:r>
            <w:r>
              <w:rPr>
                <w:noProof/>
                <w:webHidden/>
              </w:rPr>
            </w:r>
            <w:r>
              <w:rPr>
                <w:noProof/>
                <w:webHidden/>
              </w:rPr>
              <w:fldChar w:fldCharType="separate"/>
            </w:r>
            <w:r>
              <w:rPr>
                <w:noProof/>
                <w:webHidden/>
              </w:rPr>
              <w:t>13</w:t>
            </w:r>
            <w:r>
              <w:rPr>
                <w:noProof/>
                <w:webHidden/>
              </w:rPr>
              <w:fldChar w:fldCharType="end"/>
            </w:r>
          </w:hyperlink>
        </w:p>
        <w:p w14:paraId="42B63630" w14:textId="47E45E9C" w:rsidR="00F34648" w:rsidRDefault="00F34648">
          <w:pPr>
            <w:pStyle w:val="TOC3"/>
            <w:tabs>
              <w:tab w:val="right" w:leader="dot" w:pos="10790"/>
            </w:tabs>
            <w:rPr>
              <w:rFonts w:eastAsiaTheme="minorEastAsia"/>
              <w:noProof/>
            </w:rPr>
          </w:pPr>
          <w:hyperlink w:anchor="_Toc34292413" w:history="1">
            <w:r w:rsidRPr="00834117">
              <w:rPr>
                <w:rStyle w:val="Hyperlink"/>
                <w:rFonts w:cstheme="minorHAnsi"/>
                <w:noProof/>
              </w:rPr>
              <w:t>Steps</w:t>
            </w:r>
            <w:r>
              <w:rPr>
                <w:noProof/>
                <w:webHidden/>
              </w:rPr>
              <w:tab/>
            </w:r>
            <w:r>
              <w:rPr>
                <w:noProof/>
                <w:webHidden/>
              </w:rPr>
              <w:fldChar w:fldCharType="begin"/>
            </w:r>
            <w:r>
              <w:rPr>
                <w:noProof/>
                <w:webHidden/>
              </w:rPr>
              <w:instrText xml:space="preserve"> PAGEREF _Toc34292413 \h </w:instrText>
            </w:r>
            <w:r>
              <w:rPr>
                <w:noProof/>
                <w:webHidden/>
              </w:rPr>
            </w:r>
            <w:r>
              <w:rPr>
                <w:noProof/>
                <w:webHidden/>
              </w:rPr>
              <w:fldChar w:fldCharType="separate"/>
            </w:r>
            <w:r>
              <w:rPr>
                <w:noProof/>
                <w:webHidden/>
              </w:rPr>
              <w:t>13</w:t>
            </w:r>
            <w:r>
              <w:rPr>
                <w:noProof/>
                <w:webHidden/>
              </w:rPr>
              <w:fldChar w:fldCharType="end"/>
            </w:r>
          </w:hyperlink>
        </w:p>
        <w:p w14:paraId="6349AC1F" w14:textId="1A9BCE28" w:rsidR="00F34648" w:rsidRDefault="00F34648">
          <w:pPr>
            <w:pStyle w:val="TOC3"/>
            <w:tabs>
              <w:tab w:val="right" w:leader="dot" w:pos="10790"/>
            </w:tabs>
            <w:rPr>
              <w:rFonts w:eastAsiaTheme="minorEastAsia"/>
              <w:noProof/>
            </w:rPr>
          </w:pPr>
          <w:hyperlink w:anchor="_Toc34292414" w:history="1">
            <w:r w:rsidRPr="00834117">
              <w:rPr>
                <w:rStyle w:val="Hyperlink"/>
                <w:rFonts w:cstheme="minorHAnsi"/>
                <w:noProof/>
              </w:rPr>
              <w:t>Hints</w:t>
            </w:r>
            <w:r>
              <w:rPr>
                <w:noProof/>
                <w:webHidden/>
              </w:rPr>
              <w:tab/>
            </w:r>
            <w:r>
              <w:rPr>
                <w:noProof/>
                <w:webHidden/>
              </w:rPr>
              <w:fldChar w:fldCharType="begin"/>
            </w:r>
            <w:r>
              <w:rPr>
                <w:noProof/>
                <w:webHidden/>
              </w:rPr>
              <w:instrText xml:space="preserve"> PAGEREF _Toc34292414 \h </w:instrText>
            </w:r>
            <w:r>
              <w:rPr>
                <w:noProof/>
                <w:webHidden/>
              </w:rPr>
            </w:r>
            <w:r>
              <w:rPr>
                <w:noProof/>
                <w:webHidden/>
              </w:rPr>
              <w:fldChar w:fldCharType="separate"/>
            </w:r>
            <w:r>
              <w:rPr>
                <w:noProof/>
                <w:webHidden/>
              </w:rPr>
              <w:t>13</w:t>
            </w:r>
            <w:r>
              <w:rPr>
                <w:noProof/>
                <w:webHidden/>
              </w:rPr>
              <w:fldChar w:fldCharType="end"/>
            </w:r>
          </w:hyperlink>
        </w:p>
        <w:p w14:paraId="1C5D158E" w14:textId="6E2398BD" w:rsidR="00F34648" w:rsidRDefault="00F34648">
          <w:pPr>
            <w:pStyle w:val="TOC2"/>
            <w:tabs>
              <w:tab w:val="left" w:pos="880"/>
              <w:tab w:val="right" w:leader="dot" w:pos="10790"/>
            </w:tabs>
            <w:rPr>
              <w:rFonts w:eastAsiaTheme="minorEastAsia"/>
              <w:noProof/>
            </w:rPr>
          </w:pPr>
          <w:hyperlink w:anchor="_Toc34292415" w:history="1">
            <w:r w:rsidRPr="00834117">
              <w:rPr>
                <w:rStyle w:val="Hyperlink"/>
                <w:rFonts w:cstheme="minorHAnsi"/>
                <w:noProof/>
              </w:rPr>
              <w:t>1.5.</w:t>
            </w:r>
            <w:r>
              <w:rPr>
                <w:rFonts w:eastAsiaTheme="minorEastAsia"/>
                <w:noProof/>
              </w:rPr>
              <w:tab/>
            </w:r>
            <w:r w:rsidRPr="00834117">
              <w:rPr>
                <w:rStyle w:val="Hyperlink"/>
                <w:rFonts w:cstheme="minorHAnsi"/>
                <w:noProof/>
              </w:rPr>
              <w:t>OBJECTIVE: Load Symbol</w:t>
            </w:r>
            <w:r>
              <w:rPr>
                <w:noProof/>
                <w:webHidden/>
              </w:rPr>
              <w:tab/>
            </w:r>
            <w:r>
              <w:rPr>
                <w:noProof/>
                <w:webHidden/>
              </w:rPr>
              <w:fldChar w:fldCharType="begin"/>
            </w:r>
            <w:r>
              <w:rPr>
                <w:noProof/>
                <w:webHidden/>
              </w:rPr>
              <w:instrText xml:space="preserve"> PAGEREF _Toc34292415 \h </w:instrText>
            </w:r>
            <w:r>
              <w:rPr>
                <w:noProof/>
                <w:webHidden/>
              </w:rPr>
            </w:r>
            <w:r>
              <w:rPr>
                <w:noProof/>
                <w:webHidden/>
              </w:rPr>
              <w:fldChar w:fldCharType="separate"/>
            </w:r>
            <w:r>
              <w:rPr>
                <w:noProof/>
                <w:webHidden/>
              </w:rPr>
              <w:t>14</w:t>
            </w:r>
            <w:r>
              <w:rPr>
                <w:noProof/>
                <w:webHidden/>
              </w:rPr>
              <w:fldChar w:fldCharType="end"/>
            </w:r>
          </w:hyperlink>
        </w:p>
        <w:p w14:paraId="3A109877" w14:textId="487FD665" w:rsidR="00F34648" w:rsidRDefault="00F34648">
          <w:pPr>
            <w:pStyle w:val="TOC3"/>
            <w:tabs>
              <w:tab w:val="right" w:leader="dot" w:pos="10790"/>
            </w:tabs>
            <w:rPr>
              <w:rFonts w:eastAsiaTheme="minorEastAsia"/>
              <w:noProof/>
            </w:rPr>
          </w:pPr>
          <w:hyperlink w:anchor="_Toc34292416" w:history="1">
            <w:r w:rsidRPr="00834117">
              <w:rPr>
                <w:rStyle w:val="Hyperlink"/>
                <w:rFonts w:cstheme="minorHAnsi"/>
                <w:noProof/>
              </w:rPr>
              <w:t>Steps</w:t>
            </w:r>
            <w:r>
              <w:rPr>
                <w:noProof/>
                <w:webHidden/>
              </w:rPr>
              <w:tab/>
            </w:r>
            <w:r>
              <w:rPr>
                <w:noProof/>
                <w:webHidden/>
              </w:rPr>
              <w:fldChar w:fldCharType="begin"/>
            </w:r>
            <w:r>
              <w:rPr>
                <w:noProof/>
                <w:webHidden/>
              </w:rPr>
              <w:instrText xml:space="preserve"> PAGEREF _Toc34292416 \h </w:instrText>
            </w:r>
            <w:r>
              <w:rPr>
                <w:noProof/>
                <w:webHidden/>
              </w:rPr>
            </w:r>
            <w:r>
              <w:rPr>
                <w:noProof/>
                <w:webHidden/>
              </w:rPr>
              <w:fldChar w:fldCharType="separate"/>
            </w:r>
            <w:r>
              <w:rPr>
                <w:noProof/>
                <w:webHidden/>
              </w:rPr>
              <w:t>14</w:t>
            </w:r>
            <w:r>
              <w:rPr>
                <w:noProof/>
                <w:webHidden/>
              </w:rPr>
              <w:fldChar w:fldCharType="end"/>
            </w:r>
          </w:hyperlink>
        </w:p>
        <w:p w14:paraId="29B5E9B2" w14:textId="1C0F38B1" w:rsidR="00F34648" w:rsidRDefault="00F34648">
          <w:pPr>
            <w:pStyle w:val="TOC2"/>
            <w:tabs>
              <w:tab w:val="left" w:pos="880"/>
              <w:tab w:val="right" w:leader="dot" w:pos="10790"/>
            </w:tabs>
            <w:rPr>
              <w:rFonts w:eastAsiaTheme="minorEastAsia"/>
              <w:noProof/>
            </w:rPr>
          </w:pPr>
          <w:hyperlink w:anchor="_Toc34292417" w:history="1">
            <w:r w:rsidRPr="00834117">
              <w:rPr>
                <w:rStyle w:val="Hyperlink"/>
                <w:rFonts w:cstheme="minorHAnsi"/>
                <w:noProof/>
              </w:rPr>
              <w:t>1.6.</w:t>
            </w:r>
            <w:r>
              <w:rPr>
                <w:rFonts w:eastAsiaTheme="minorEastAsia"/>
                <w:noProof/>
              </w:rPr>
              <w:tab/>
            </w:r>
            <w:r w:rsidRPr="00834117">
              <w:rPr>
                <w:rStyle w:val="Hyperlink"/>
                <w:rFonts w:cstheme="minorHAnsi"/>
                <w:noProof/>
              </w:rPr>
              <w:t>Solution</w:t>
            </w:r>
            <w:r>
              <w:rPr>
                <w:noProof/>
                <w:webHidden/>
              </w:rPr>
              <w:tab/>
            </w:r>
            <w:r>
              <w:rPr>
                <w:noProof/>
                <w:webHidden/>
              </w:rPr>
              <w:fldChar w:fldCharType="begin"/>
            </w:r>
            <w:r>
              <w:rPr>
                <w:noProof/>
                <w:webHidden/>
              </w:rPr>
              <w:instrText xml:space="preserve"> PAGEREF _Toc34292417 \h </w:instrText>
            </w:r>
            <w:r>
              <w:rPr>
                <w:noProof/>
                <w:webHidden/>
              </w:rPr>
            </w:r>
            <w:r>
              <w:rPr>
                <w:noProof/>
                <w:webHidden/>
              </w:rPr>
              <w:fldChar w:fldCharType="separate"/>
            </w:r>
            <w:r>
              <w:rPr>
                <w:noProof/>
                <w:webHidden/>
              </w:rPr>
              <w:t>15</w:t>
            </w:r>
            <w:r>
              <w:rPr>
                <w:noProof/>
                <w:webHidden/>
              </w:rPr>
              <w:fldChar w:fldCharType="end"/>
            </w:r>
          </w:hyperlink>
        </w:p>
        <w:p w14:paraId="42D30AAF" w14:textId="22C612E4" w:rsidR="00F34648" w:rsidRDefault="00F34648">
          <w:pPr>
            <w:pStyle w:val="TOC3"/>
            <w:tabs>
              <w:tab w:val="right" w:leader="dot" w:pos="10790"/>
            </w:tabs>
            <w:rPr>
              <w:rFonts w:eastAsiaTheme="minorEastAsia"/>
              <w:noProof/>
            </w:rPr>
          </w:pPr>
          <w:hyperlink w:anchor="_Toc34292418" w:history="1">
            <w:r w:rsidRPr="00834117">
              <w:rPr>
                <w:rStyle w:val="Hyperlink"/>
                <w:rFonts w:cstheme="minorHAnsi"/>
                <w:noProof/>
              </w:rPr>
              <w:t>Create Implementation</w:t>
            </w:r>
            <w:r>
              <w:rPr>
                <w:noProof/>
                <w:webHidden/>
              </w:rPr>
              <w:tab/>
            </w:r>
            <w:r>
              <w:rPr>
                <w:noProof/>
                <w:webHidden/>
              </w:rPr>
              <w:fldChar w:fldCharType="begin"/>
            </w:r>
            <w:r>
              <w:rPr>
                <w:noProof/>
                <w:webHidden/>
              </w:rPr>
              <w:instrText xml:space="preserve"> PAGEREF _Toc34292418 \h </w:instrText>
            </w:r>
            <w:r>
              <w:rPr>
                <w:noProof/>
                <w:webHidden/>
              </w:rPr>
            </w:r>
            <w:r>
              <w:rPr>
                <w:noProof/>
                <w:webHidden/>
              </w:rPr>
              <w:fldChar w:fldCharType="separate"/>
            </w:r>
            <w:r>
              <w:rPr>
                <w:noProof/>
                <w:webHidden/>
              </w:rPr>
              <w:t>15</w:t>
            </w:r>
            <w:r>
              <w:rPr>
                <w:noProof/>
                <w:webHidden/>
              </w:rPr>
              <w:fldChar w:fldCharType="end"/>
            </w:r>
          </w:hyperlink>
        </w:p>
        <w:p w14:paraId="354DBE2E" w14:textId="22DB8B9A" w:rsidR="00F34648" w:rsidRDefault="00F34648">
          <w:pPr>
            <w:pStyle w:val="TOC3"/>
            <w:tabs>
              <w:tab w:val="right" w:leader="dot" w:pos="10790"/>
            </w:tabs>
            <w:rPr>
              <w:rFonts w:eastAsiaTheme="minorEastAsia"/>
              <w:noProof/>
            </w:rPr>
          </w:pPr>
          <w:hyperlink w:anchor="_Toc34292419" w:history="1">
            <w:r w:rsidRPr="00834117">
              <w:rPr>
                <w:rStyle w:val="Hyperlink"/>
                <w:rFonts w:cstheme="minorHAnsi"/>
                <w:noProof/>
              </w:rPr>
              <w:t>Create Template</w:t>
            </w:r>
            <w:r>
              <w:rPr>
                <w:noProof/>
                <w:webHidden/>
              </w:rPr>
              <w:tab/>
            </w:r>
            <w:r>
              <w:rPr>
                <w:noProof/>
                <w:webHidden/>
              </w:rPr>
              <w:fldChar w:fldCharType="begin"/>
            </w:r>
            <w:r>
              <w:rPr>
                <w:noProof/>
                <w:webHidden/>
              </w:rPr>
              <w:instrText xml:space="preserve"> PAGEREF _Toc34292419 \h </w:instrText>
            </w:r>
            <w:r>
              <w:rPr>
                <w:noProof/>
                <w:webHidden/>
              </w:rPr>
            </w:r>
            <w:r>
              <w:rPr>
                <w:noProof/>
                <w:webHidden/>
              </w:rPr>
              <w:fldChar w:fldCharType="separate"/>
            </w:r>
            <w:r>
              <w:rPr>
                <w:noProof/>
                <w:webHidden/>
              </w:rPr>
              <w:t>16</w:t>
            </w:r>
            <w:r>
              <w:rPr>
                <w:noProof/>
                <w:webHidden/>
              </w:rPr>
              <w:fldChar w:fldCharType="end"/>
            </w:r>
          </w:hyperlink>
        </w:p>
        <w:p w14:paraId="0285C60D" w14:textId="28C58274" w:rsidR="00F34648" w:rsidRDefault="00F34648">
          <w:pPr>
            <w:pStyle w:val="TOC3"/>
            <w:tabs>
              <w:tab w:val="right" w:leader="dot" w:pos="10790"/>
            </w:tabs>
            <w:rPr>
              <w:rFonts w:eastAsiaTheme="minorEastAsia"/>
              <w:noProof/>
            </w:rPr>
          </w:pPr>
          <w:hyperlink w:anchor="_Toc34292420" w:history="1">
            <w:r w:rsidRPr="00834117">
              <w:rPr>
                <w:rStyle w:val="Hyperlink"/>
                <w:rFonts w:cstheme="minorHAnsi"/>
                <w:noProof/>
              </w:rPr>
              <w:t>Load Symbol</w:t>
            </w:r>
            <w:r>
              <w:rPr>
                <w:noProof/>
                <w:webHidden/>
              </w:rPr>
              <w:tab/>
            </w:r>
            <w:r>
              <w:rPr>
                <w:noProof/>
                <w:webHidden/>
              </w:rPr>
              <w:fldChar w:fldCharType="begin"/>
            </w:r>
            <w:r>
              <w:rPr>
                <w:noProof/>
                <w:webHidden/>
              </w:rPr>
              <w:instrText xml:space="preserve"> PAGEREF _Toc34292420 \h </w:instrText>
            </w:r>
            <w:r>
              <w:rPr>
                <w:noProof/>
                <w:webHidden/>
              </w:rPr>
            </w:r>
            <w:r>
              <w:rPr>
                <w:noProof/>
                <w:webHidden/>
              </w:rPr>
              <w:fldChar w:fldCharType="separate"/>
            </w:r>
            <w:r>
              <w:rPr>
                <w:noProof/>
                <w:webHidden/>
              </w:rPr>
              <w:t>16</w:t>
            </w:r>
            <w:r>
              <w:rPr>
                <w:noProof/>
                <w:webHidden/>
              </w:rPr>
              <w:fldChar w:fldCharType="end"/>
            </w:r>
          </w:hyperlink>
        </w:p>
        <w:p w14:paraId="610BA44E" w14:textId="48EAEE62" w:rsidR="00F34648" w:rsidRDefault="00F34648">
          <w:pPr>
            <w:pStyle w:val="TOC1"/>
            <w:tabs>
              <w:tab w:val="left" w:pos="440"/>
              <w:tab w:val="right" w:leader="dot" w:pos="10790"/>
            </w:tabs>
            <w:rPr>
              <w:rFonts w:eastAsiaTheme="minorEastAsia"/>
              <w:noProof/>
            </w:rPr>
          </w:pPr>
          <w:hyperlink w:anchor="_Toc34292421" w:history="1">
            <w:r w:rsidRPr="00834117">
              <w:rPr>
                <w:rStyle w:val="Hyperlink"/>
                <w:rFonts w:cstheme="minorHAnsi"/>
                <w:noProof/>
              </w:rPr>
              <w:t>3.</w:t>
            </w:r>
            <w:r>
              <w:rPr>
                <w:rFonts w:eastAsiaTheme="minorEastAsia"/>
                <w:noProof/>
              </w:rPr>
              <w:tab/>
            </w:r>
            <w:r w:rsidRPr="00834117">
              <w:rPr>
                <w:rStyle w:val="Hyperlink"/>
                <w:rFonts w:cstheme="minorHAnsi"/>
                <w:noProof/>
              </w:rPr>
              <w:t>EXERCISE 2: Update Symbol with Data</w:t>
            </w:r>
            <w:r>
              <w:rPr>
                <w:noProof/>
                <w:webHidden/>
              </w:rPr>
              <w:tab/>
            </w:r>
            <w:r>
              <w:rPr>
                <w:noProof/>
                <w:webHidden/>
              </w:rPr>
              <w:fldChar w:fldCharType="begin"/>
            </w:r>
            <w:r>
              <w:rPr>
                <w:noProof/>
                <w:webHidden/>
              </w:rPr>
              <w:instrText xml:space="preserve"> PAGEREF _Toc34292421 \h </w:instrText>
            </w:r>
            <w:r>
              <w:rPr>
                <w:noProof/>
                <w:webHidden/>
              </w:rPr>
            </w:r>
            <w:r>
              <w:rPr>
                <w:noProof/>
                <w:webHidden/>
              </w:rPr>
              <w:fldChar w:fldCharType="separate"/>
            </w:r>
            <w:r>
              <w:rPr>
                <w:noProof/>
                <w:webHidden/>
              </w:rPr>
              <w:t>18</w:t>
            </w:r>
            <w:r>
              <w:rPr>
                <w:noProof/>
                <w:webHidden/>
              </w:rPr>
              <w:fldChar w:fldCharType="end"/>
            </w:r>
          </w:hyperlink>
        </w:p>
        <w:p w14:paraId="16AB3E66" w14:textId="36502546" w:rsidR="00F34648" w:rsidRDefault="00F34648">
          <w:pPr>
            <w:pStyle w:val="TOC2"/>
            <w:tabs>
              <w:tab w:val="left" w:pos="880"/>
              <w:tab w:val="right" w:leader="dot" w:pos="10790"/>
            </w:tabs>
            <w:rPr>
              <w:rFonts w:eastAsiaTheme="minorEastAsia"/>
              <w:noProof/>
            </w:rPr>
          </w:pPr>
          <w:hyperlink w:anchor="_Toc34292422" w:history="1">
            <w:r w:rsidRPr="00834117">
              <w:rPr>
                <w:rStyle w:val="Hyperlink"/>
                <w:rFonts w:cstheme="minorHAnsi"/>
                <w:noProof/>
              </w:rPr>
              <w:t>3.1.</w:t>
            </w:r>
            <w:r>
              <w:rPr>
                <w:rFonts w:eastAsiaTheme="minorEastAsia"/>
                <w:noProof/>
              </w:rPr>
              <w:tab/>
            </w:r>
            <w:r w:rsidRPr="00834117">
              <w:rPr>
                <w:rStyle w:val="Hyperlink"/>
                <w:rFonts w:cstheme="minorHAnsi"/>
                <w:noProof/>
              </w:rPr>
              <w:t>Objectives</w:t>
            </w:r>
            <w:r>
              <w:rPr>
                <w:noProof/>
                <w:webHidden/>
              </w:rPr>
              <w:tab/>
            </w:r>
            <w:r>
              <w:rPr>
                <w:noProof/>
                <w:webHidden/>
              </w:rPr>
              <w:fldChar w:fldCharType="begin"/>
            </w:r>
            <w:r>
              <w:rPr>
                <w:noProof/>
                <w:webHidden/>
              </w:rPr>
              <w:instrText xml:space="preserve"> PAGEREF _Toc34292422 \h </w:instrText>
            </w:r>
            <w:r>
              <w:rPr>
                <w:noProof/>
                <w:webHidden/>
              </w:rPr>
            </w:r>
            <w:r>
              <w:rPr>
                <w:noProof/>
                <w:webHidden/>
              </w:rPr>
              <w:fldChar w:fldCharType="separate"/>
            </w:r>
            <w:r>
              <w:rPr>
                <w:noProof/>
                <w:webHidden/>
              </w:rPr>
              <w:t>18</w:t>
            </w:r>
            <w:r>
              <w:rPr>
                <w:noProof/>
                <w:webHidden/>
              </w:rPr>
              <w:fldChar w:fldCharType="end"/>
            </w:r>
          </w:hyperlink>
        </w:p>
        <w:p w14:paraId="4285956A" w14:textId="4CF7C662" w:rsidR="00F34648" w:rsidRDefault="00F34648">
          <w:pPr>
            <w:pStyle w:val="TOC2"/>
            <w:tabs>
              <w:tab w:val="left" w:pos="880"/>
              <w:tab w:val="right" w:leader="dot" w:pos="10790"/>
            </w:tabs>
            <w:rPr>
              <w:rFonts w:eastAsiaTheme="minorEastAsia"/>
              <w:noProof/>
            </w:rPr>
          </w:pPr>
          <w:hyperlink w:anchor="_Toc34292423" w:history="1">
            <w:r w:rsidRPr="00834117">
              <w:rPr>
                <w:rStyle w:val="Hyperlink"/>
                <w:rFonts w:cstheme="minorHAnsi"/>
                <w:noProof/>
              </w:rPr>
              <w:t>3.2.</w:t>
            </w:r>
            <w:r>
              <w:rPr>
                <w:rFonts w:eastAsiaTheme="minorEastAsia"/>
                <w:noProof/>
              </w:rPr>
              <w:tab/>
            </w:r>
            <w:r w:rsidRPr="00834117">
              <w:rPr>
                <w:rStyle w:val="Hyperlink"/>
                <w:rFonts w:cstheme="minorHAnsi"/>
                <w:noProof/>
              </w:rPr>
              <w:t>Background</w:t>
            </w:r>
            <w:r>
              <w:rPr>
                <w:noProof/>
                <w:webHidden/>
              </w:rPr>
              <w:tab/>
            </w:r>
            <w:r>
              <w:rPr>
                <w:noProof/>
                <w:webHidden/>
              </w:rPr>
              <w:fldChar w:fldCharType="begin"/>
            </w:r>
            <w:r>
              <w:rPr>
                <w:noProof/>
                <w:webHidden/>
              </w:rPr>
              <w:instrText xml:space="preserve"> PAGEREF _Toc34292423 \h </w:instrText>
            </w:r>
            <w:r>
              <w:rPr>
                <w:noProof/>
                <w:webHidden/>
              </w:rPr>
            </w:r>
            <w:r>
              <w:rPr>
                <w:noProof/>
                <w:webHidden/>
              </w:rPr>
              <w:fldChar w:fldCharType="separate"/>
            </w:r>
            <w:r>
              <w:rPr>
                <w:noProof/>
                <w:webHidden/>
              </w:rPr>
              <w:t>18</w:t>
            </w:r>
            <w:r>
              <w:rPr>
                <w:noProof/>
                <w:webHidden/>
              </w:rPr>
              <w:fldChar w:fldCharType="end"/>
            </w:r>
          </w:hyperlink>
        </w:p>
        <w:p w14:paraId="19C1CC7E" w14:textId="41681F95" w:rsidR="00F34648" w:rsidRDefault="00F34648">
          <w:pPr>
            <w:pStyle w:val="TOC2"/>
            <w:tabs>
              <w:tab w:val="left" w:pos="880"/>
              <w:tab w:val="right" w:leader="dot" w:pos="10790"/>
            </w:tabs>
            <w:rPr>
              <w:rFonts w:eastAsiaTheme="minorEastAsia"/>
              <w:noProof/>
            </w:rPr>
          </w:pPr>
          <w:hyperlink w:anchor="_Toc34292424" w:history="1">
            <w:r w:rsidRPr="00834117">
              <w:rPr>
                <w:rStyle w:val="Hyperlink"/>
                <w:rFonts w:cstheme="minorHAnsi"/>
                <w:noProof/>
              </w:rPr>
              <w:t>3.3.</w:t>
            </w:r>
            <w:r>
              <w:rPr>
                <w:rFonts w:eastAsiaTheme="minorEastAsia"/>
                <w:noProof/>
              </w:rPr>
              <w:tab/>
            </w:r>
            <w:r w:rsidRPr="00834117">
              <w:rPr>
                <w:rStyle w:val="Hyperlink"/>
                <w:rFonts w:cstheme="minorHAnsi"/>
                <w:noProof/>
              </w:rPr>
              <w:t>OBJECTIVE: Choose How to Retrieve Data</w:t>
            </w:r>
            <w:r>
              <w:rPr>
                <w:noProof/>
                <w:webHidden/>
              </w:rPr>
              <w:tab/>
            </w:r>
            <w:r>
              <w:rPr>
                <w:noProof/>
                <w:webHidden/>
              </w:rPr>
              <w:fldChar w:fldCharType="begin"/>
            </w:r>
            <w:r>
              <w:rPr>
                <w:noProof/>
                <w:webHidden/>
              </w:rPr>
              <w:instrText xml:space="preserve"> PAGEREF _Toc34292424 \h </w:instrText>
            </w:r>
            <w:r>
              <w:rPr>
                <w:noProof/>
                <w:webHidden/>
              </w:rPr>
            </w:r>
            <w:r>
              <w:rPr>
                <w:noProof/>
                <w:webHidden/>
              </w:rPr>
              <w:fldChar w:fldCharType="separate"/>
            </w:r>
            <w:r>
              <w:rPr>
                <w:noProof/>
                <w:webHidden/>
              </w:rPr>
              <w:t>19</w:t>
            </w:r>
            <w:r>
              <w:rPr>
                <w:noProof/>
                <w:webHidden/>
              </w:rPr>
              <w:fldChar w:fldCharType="end"/>
            </w:r>
          </w:hyperlink>
        </w:p>
        <w:p w14:paraId="3ACEAE1A" w14:textId="66EE9579" w:rsidR="00F34648" w:rsidRDefault="00F34648">
          <w:pPr>
            <w:pStyle w:val="TOC3"/>
            <w:tabs>
              <w:tab w:val="right" w:leader="dot" w:pos="10790"/>
            </w:tabs>
            <w:rPr>
              <w:rFonts w:eastAsiaTheme="minorEastAsia"/>
              <w:noProof/>
            </w:rPr>
          </w:pPr>
          <w:hyperlink w:anchor="_Toc34292425" w:history="1">
            <w:r w:rsidRPr="00834117">
              <w:rPr>
                <w:rStyle w:val="Hyperlink"/>
                <w:rFonts w:cstheme="minorHAnsi"/>
                <w:noProof/>
              </w:rPr>
              <w:t>Steps</w:t>
            </w:r>
            <w:r>
              <w:rPr>
                <w:noProof/>
                <w:webHidden/>
              </w:rPr>
              <w:tab/>
            </w:r>
            <w:r>
              <w:rPr>
                <w:noProof/>
                <w:webHidden/>
              </w:rPr>
              <w:fldChar w:fldCharType="begin"/>
            </w:r>
            <w:r>
              <w:rPr>
                <w:noProof/>
                <w:webHidden/>
              </w:rPr>
              <w:instrText xml:space="preserve"> PAGEREF _Toc34292425 \h </w:instrText>
            </w:r>
            <w:r>
              <w:rPr>
                <w:noProof/>
                <w:webHidden/>
              </w:rPr>
            </w:r>
            <w:r>
              <w:rPr>
                <w:noProof/>
                <w:webHidden/>
              </w:rPr>
              <w:fldChar w:fldCharType="separate"/>
            </w:r>
            <w:r>
              <w:rPr>
                <w:noProof/>
                <w:webHidden/>
              </w:rPr>
              <w:t>19</w:t>
            </w:r>
            <w:r>
              <w:rPr>
                <w:noProof/>
                <w:webHidden/>
              </w:rPr>
              <w:fldChar w:fldCharType="end"/>
            </w:r>
          </w:hyperlink>
        </w:p>
        <w:p w14:paraId="25F9FB5B" w14:textId="037E12DB" w:rsidR="00F34648" w:rsidRDefault="00F34648">
          <w:pPr>
            <w:pStyle w:val="TOC3"/>
            <w:tabs>
              <w:tab w:val="right" w:leader="dot" w:pos="10790"/>
            </w:tabs>
            <w:rPr>
              <w:rFonts w:eastAsiaTheme="minorEastAsia"/>
              <w:noProof/>
            </w:rPr>
          </w:pPr>
          <w:hyperlink w:anchor="_Toc34292426" w:history="1">
            <w:r w:rsidRPr="00834117">
              <w:rPr>
                <w:rStyle w:val="Hyperlink"/>
                <w:rFonts w:cstheme="minorHAnsi"/>
                <w:noProof/>
              </w:rPr>
              <w:t>Hints</w:t>
            </w:r>
            <w:r>
              <w:rPr>
                <w:noProof/>
                <w:webHidden/>
              </w:rPr>
              <w:tab/>
            </w:r>
            <w:r>
              <w:rPr>
                <w:noProof/>
                <w:webHidden/>
              </w:rPr>
              <w:fldChar w:fldCharType="begin"/>
            </w:r>
            <w:r>
              <w:rPr>
                <w:noProof/>
                <w:webHidden/>
              </w:rPr>
              <w:instrText xml:space="preserve"> PAGEREF _Toc34292426 \h </w:instrText>
            </w:r>
            <w:r>
              <w:rPr>
                <w:noProof/>
                <w:webHidden/>
              </w:rPr>
            </w:r>
            <w:r>
              <w:rPr>
                <w:noProof/>
                <w:webHidden/>
              </w:rPr>
              <w:fldChar w:fldCharType="separate"/>
            </w:r>
            <w:r>
              <w:rPr>
                <w:noProof/>
                <w:webHidden/>
              </w:rPr>
              <w:t>19</w:t>
            </w:r>
            <w:r>
              <w:rPr>
                <w:noProof/>
                <w:webHidden/>
              </w:rPr>
              <w:fldChar w:fldCharType="end"/>
            </w:r>
          </w:hyperlink>
        </w:p>
        <w:p w14:paraId="022C98B8" w14:textId="07A1596E" w:rsidR="00F34648" w:rsidRDefault="00F34648">
          <w:pPr>
            <w:pStyle w:val="TOC2"/>
            <w:tabs>
              <w:tab w:val="left" w:pos="880"/>
              <w:tab w:val="right" w:leader="dot" w:pos="10790"/>
            </w:tabs>
            <w:rPr>
              <w:rFonts w:eastAsiaTheme="minorEastAsia"/>
              <w:noProof/>
            </w:rPr>
          </w:pPr>
          <w:hyperlink w:anchor="_Toc34292427" w:history="1">
            <w:r w:rsidRPr="00834117">
              <w:rPr>
                <w:rStyle w:val="Hyperlink"/>
                <w:rFonts w:cstheme="minorHAnsi"/>
                <w:noProof/>
              </w:rPr>
              <w:t>3.4.</w:t>
            </w:r>
            <w:r>
              <w:rPr>
                <w:rFonts w:eastAsiaTheme="minorEastAsia"/>
                <w:noProof/>
              </w:rPr>
              <w:tab/>
            </w:r>
            <w:r w:rsidRPr="00834117">
              <w:rPr>
                <w:rStyle w:val="Hyperlink"/>
                <w:rFonts w:cstheme="minorHAnsi"/>
                <w:noProof/>
              </w:rPr>
              <w:t>OBJECTIVE: Handle Data Updates</w:t>
            </w:r>
            <w:r>
              <w:rPr>
                <w:noProof/>
                <w:webHidden/>
              </w:rPr>
              <w:tab/>
            </w:r>
            <w:r>
              <w:rPr>
                <w:noProof/>
                <w:webHidden/>
              </w:rPr>
              <w:fldChar w:fldCharType="begin"/>
            </w:r>
            <w:r>
              <w:rPr>
                <w:noProof/>
                <w:webHidden/>
              </w:rPr>
              <w:instrText xml:space="preserve"> PAGEREF _Toc34292427 \h </w:instrText>
            </w:r>
            <w:r>
              <w:rPr>
                <w:noProof/>
                <w:webHidden/>
              </w:rPr>
            </w:r>
            <w:r>
              <w:rPr>
                <w:noProof/>
                <w:webHidden/>
              </w:rPr>
              <w:fldChar w:fldCharType="separate"/>
            </w:r>
            <w:r>
              <w:rPr>
                <w:noProof/>
                <w:webHidden/>
              </w:rPr>
              <w:t>19</w:t>
            </w:r>
            <w:r>
              <w:rPr>
                <w:noProof/>
                <w:webHidden/>
              </w:rPr>
              <w:fldChar w:fldCharType="end"/>
            </w:r>
          </w:hyperlink>
        </w:p>
        <w:p w14:paraId="03EB8957" w14:textId="4F400938" w:rsidR="00F34648" w:rsidRDefault="00F34648">
          <w:pPr>
            <w:pStyle w:val="TOC3"/>
            <w:tabs>
              <w:tab w:val="right" w:leader="dot" w:pos="10790"/>
            </w:tabs>
            <w:rPr>
              <w:rFonts w:eastAsiaTheme="minorEastAsia"/>
              <w:noProof/>
            </w:rPr>
          </w:pPr>
          <w:hyperlink w:anchor="_Toc34292428" w:history="1">
            <w:r w:rsidRPr="00834117">
              <w:rPr>
                <w:rStyle w:val="Hyperlink"/>
                <w:rFonts w:cstheme="minorHAnsi"/>
                <w:noProof/>
              </w:rPr>
              <w:t>Steps</w:t>
            </w:r>
            <w:r>
              <w:rPr>
                <w:noProof/>
                <w:webHidden/>
              </w:rPr>
              <w:tab/>
            </w:r>
            <w:r>
              <w:rPr>
                <w:noProof/>
                <w:webHidden/>
              </w:rPr>
              <w:fldChar w:fldCharType="begin"/>
            </w:r>
            <w:r>
              <w:rPr>
                <w:noProof/>
                <w:webHidden/>
              </w:rPr>
              <w:instrText xml:space="preserve"> PAGEREF _Toc34292428 \h </w:instrText>
            </w:r>
            <w:r>
              <w:rPr>
                <w:noProof/>
                <w:webHidden/>
              </w:rPr>
            </w:r>
            <w:r>
              <w:rPr>
                <w:noProof/>
                <w:webHidden/>
              </w:rPr>
              <w:fldChar w:fldCharType="separate"/>
            </w:r>
            <w:r>
              <w:rPr>
                <w:noProof/>
                <w:webHidden/>
              </w:rPr>
              <w:t>19</w:t>
            </w:r>
            <w:r>
              <w:rPr>
                <w:noProof/>
                <w:webHidden/>
              </w:rPr>
              <w:fldChar w:fldCharType="end"/>
            </w:r>
          </w:hyperlink>
        </w:p>
        <w:p w14:paraId="7E006E73" w14:textId="7CA1FF8F" w:rsidR="00F34648" w:rsidRDefault="00F34648">
          <w:pPr>
            <w:pStyle w:val="TOC3"/>
            <w:tabs>
              <w:tab w:val="right" w:leader="dot" w:pos="10790"/>
            </w:tabs>
            <w:rPr>
              <w:rFonts w:eastAsiaTheme="minorEastAsia"/>
              <w:noProof/>
            </w:rPr>
          </w:pPr>
          <w:hyperlink w:anchor="_Toc34292429" w:history="1">
            <w:r w:rsidRPr="00834117">
              <w:rPr>
                <w:rStyle w:val="Hyperlink"/>
                <w:rFonts w:cstheme="minorHAnsi"/>
                <w:noProof/>
              </w:rPr>
              <w:t>Hints</w:t>
            </w:r>
            <w:r>
              <w:rPr>
                <w:noProof/>
                <w:webHidden/>
              </w:rPr>
              <w:tab/>
            </w:r>
            <w:r>
              <w:rPr>
                <w:noProof/>
                <w:webHidden/>
              </w:rPr>
              <w:fldChar w:fldCharType="begin"/>
            </w:r>
            <w:r>
              <w:rPr>
                <w:noProof/>
                <w:webHidden/>
              </w:rPr>
              <w:instrText xml:space="preserve"> PAGEREF _Toc34292429 \h </w:instrText>
            </w:r>
            <w:r>
              <w:rPr>
                <w:noProof/>
                <w:webHidden/>
              </w:rPr>
            </w:r>
            <w:r>
              <w:rPr>
                <w:noProof/>
                <w:webHidden/>
              </w:rPr>
              <w:fldChar w:fldCharType="separate"/>
            </w:r>
            <w:r>
              <w:rPr>
                <w:noProof/>
                <w:webHidden/>
              </w:rPr>
              <w:t>19</w:t>
            </w:r>
            <w:r>
              <w:rPr>
                <w:noProof/>
                <w:webHidden/>
              </w:rPr>
              <w:fldChar w:fldCharType="end"/>
            </w:r>
          </w:hyperlink>
        </w:p>
        <w:p w14:paraId="719A2A2D" w14:textId="52B04BB8" w:rsidR="00F34648" w:rsidRDefault="00F34648">
          <w:pPr>
            <w:pStyle w:val="TOC2"/>
            <w:tabs>
              <w:tab w:val="left" w:pos="880"/>
              <w:tab w:val="right" w:leader="dot" w:pos="10790"/>
            </w:tabs>
            <w:rPr>
              <w:rFonts w:eastAsiaTheme="minorEastAsia"/>
              <w:noProof/>
            </w:rPr>
          </w:pPr>
          <w:hyperlink w:anchor="_Toc34292430" w:history="1">
            <w:r w:rsidRPr="00834117">
              <w:rPr>
                <w:rStyle w:val="Hyperlink"/>
                <w:rFonts w:cstheme="minorHAnsi"/>
                <w:noProof/>
              </w:rPr>
              <w:t>3.5.</w:t>
            </w:r>
            <w:r>
              <w:rPr>
                <w:rFonts w:eastAsiaTheme="minorEastAsia"/>
                <w:noProof/>
              </w:rPr>
              <w:tab/>
            </w:r>
            <w:r w:rsidRPr="00834117">
              <w:rPr>
                <w:rStyle w:val="Hyperlink"/>
                <w:rFonts w:cstheme="minorHAnsi"/>
                <w:noProof/>
              </w:rPr>
              <w:t>OBJECTIVE: Rotate Arrow</w:t>
            </w:r>
            <w:r>
              <w:rPr>
                <w:noProof/>
                <w:webHidden/>
              </w:rPr>
              <w:tab/>
            </w:r>
            <w:r>
              <w:rPr>
                <w:noProof/>
                <w:webHidden/>
              </w:rPr>
              <w:fldChar w:fldCharType="begin"/>
            </w:r>
            <w:r>
              <w:rPr>
                <w:noProof/>
                <w:webHidden/>
              </w:rPr>
              <w:instrText xml:space="preserve"> PAGEREF _Toc34292430 \h </w:instrText>
            </w:r>
            <w:r>
              <w:rPr>
                <w:noProof/>
                <w:webHidden/>
              </w:rPr>
            </w:r>
            <w:r>
              <w:rPr>
                <w:noProof/>
                <w:webHidden/>
              </w:rPr>
              <w:fldChar w:fldCharType="separate"/>
            </w:r>
            <w:r>
              <w:rPr>
                <w:noProof/>
                <w:webHidden/>
              </w:rPr>
              <w:t>19</w:t>
            </w:r>
            <w:r>
              <w:rPr>
                <w:noProof/>
                <w:webHidden/>
              </w:rPr>
              <w:fldChar w:fldCharType="end"/>
            </w:r>
          </w:hyperlink>
        </w:p>
        <w:p w14:paraId="4250ED5E" w14:textId="3973116E" w:rsidR="00F34648" w:rsidRDefault="00F34648">
          <w:pPr>
            <w:pStyle w:val="TOC3"/>
            <w:tabs>
              <w:tab w:val="right" w:leader="dot" w:pos="10790"/>
            </w:tabs>
            <w:rPr>
              <w:rFonts w:eastAsiaTheme="minorEastAsia"/>
              <w:noProof/>
            </w:rPr>
          </w:pPr>
          <w:hyperlink w:anchor="_Toc34292431" w:history="1">
            <w:r w:rsidRPr="00834117">
              <w:rPr>
                <w:rStyle w:val="Hyperlink"/>
                <w:rFonts w:cstheme="minorHAnsi"/>
                <w:noProof/>
              </w:rPr>
              <w:t>Steps</w:t>
            </w:r>
            <w:r>
              <w:rPr>
                <w:noProof/>
                <w:webHidden/>
              </w:rPr>
              <w:tab/>
            </w:r>
            <w:r>
              <w:rPr>
                <w:noProof/>
                <w:webHidden/>
              </w:rPr>
              <w:fldChar w:fldCharType="begin"/>
            </w:r>
            <w:r>
              <w:rPr>
                <w:noProof/>
                <w:webHidden/>
              </w:rPr>
              <w:instrText xml:space="preserve"> PAGEREF _Toc34292431 \h </w:instrText>
            </w:r>
            <w:r>
              <w:rPr>
                <w:noProof/>
                <w:webHidden/>
              </w:rPr>
            </w:r>
            <w:r>
              <w:rPr>
                <w:noProof/>
                <w:webHidden/>
              </w:rPr>
              <w:fldChar w:fldCharType="separate"/>
            </w:r>
            <w:r>
              <w:rPr>
                <w:noProof/>
                <w:webHidden/>
              </w:rPr>
              <w:t>19</w:t>
            </w:r>
            <w:r>
              <w:rPr>
                <w:noProof/>
                <w:webHidden/>
              </w:rPr>
              <w:fldChar w:fldCharType="end"/>
            </w:r>
          </w:hyperlink>
        </w:p>
        <w:p w14:paraId="35AF1414" w14:textId="5EC3F3C9" w:rsidR="00F34648" w:rsidRDefault="00F34648">
          <w:pPr>
            <w:pStyle w:val="TOC3"/>
            <w:tabs>
              <w:tab w:val="right" w:leader="dot" w:pos="10790"/>
            </w:tabs>
            <w:rPr>
              <w:rFonts w:eastAsiaTheme="minorEastAsia"/>
              <w:noProof/>
            </w:rPr>
          </w:pPr>
          <w:hyperlink w:anchor="_Toc34292432" w:history="1">
            <w:r w:rsidRPr="00834117">
              <w:rPr>
                <w:rStyle w:val="Hyperlink"/>
                <w:rFonts w:cstheme="minorHAnsi"/>
                <w:noProof/>
              </w:rPr>
              <w:t>Hints</w:t>
            </w:r>
            <w:r>
              <w:rPr>
                <w:noProof/>
                <w:webHidden/>
              </w:rPr>
              <w:tab/>
            </w:r>
            <w:r>
              <w:rPr>
                <w:noProof/>
                <w:webHidden/>
              </w:rPr>
              <w:fldChar w:fldCharType="begin"/>
            </w:r>
            <w:r>
              <w:rPr>
                <w:noProof/>
                <w:webHidden/>
              </w:rPr>
              <w:instrText xml:space="preserve"> PAGEREF _Toc34292432 \h </w:instrText>
            </w:r>
            <w:r>
              <w:rPr>
                <w:noProof/>
                <w:webHidden/>
              </w:rPr>
            </w:r>
            <w:r>
              <w:rPr>
                <w:noProof/>
                <w:webHidden/>
              </w:rPr>
              <w:fldChar w:fldCharType="separate"/>
            </w:r>
            <w:r>
              <w:rPr>
                <w:noProof/>
                <w:webHidden/>
              </w:rPr>
              <w:t>20</w:t>
            </w:r>
            <w:r>
              <w:rPr>
                <w:noProof/>
                <w:webHidden/>
              </w:rPr>
              <w:fldChar w:fldCharType="end"/>
            </w:r>
          </w:hyperlink>
        </w:p>
        <w:p w14:paraId="18A21072" w14:textId="531FF9CA" w:rsidR="00F34648" w:rsidRDefault="00F34648">
          <w:pPr>
            <w:pStyle w:val="TOC2"/>
            <w:tabs>
              <w:tab w:val="left" w:pos="880"/>
              <w:tab w:val="right" w:leader="dot" w:pos="10790"/>
            </w:tabs>
            <w:rPr>
              <w:rFonts w:eastAsiaTheme="minorEastAsia"/>
              <w:noProof/>
            </w:rPr>
          </w:pPr>
          <w:hyperlink w:anchor="_Toc34292433" w:history="1">
            <w:r w:rsidRPr="00834117">
              <w:rPr>
                <w:rStyle w:val="Hyperlink"/>
                <w:rFonts w:cstheme="minorHAnsi"/>
                <w:noProof/>
              </w:rPr>
              <w:t>3.6.</w:t>
            </w:r>
            <w:r>
              <w:rPr>
                <w:rFonts w:eastAsiaTheme="minorEastAsia"/>
                <w:noProof/>
              </w:rPr>
              <w:tab/>
            </w:r>
            <w:r w:rsidRPr="00834117">
              <w:rPr>
                <w:rStyle w:val="Hyperlink"/>
                <w:rFonts w:cstheme="minorHAnsi"/>
                <w:noProof/>
              </w:rPr>
              <w:t>SOLUTION</w:t>
            </w:r>
            <w:r>
              <w:rPr>
                <w:noProof/>
                <w:webHidden/>
              </w:rPr>
              <w:tab/>
            </w:r>
            <w:r>
              <w:rPr>
                <w:noProof/>
                <w:webHidden/>
              </w:rPr>
              <w:fldChar w:fldCharType="begin"/>
            </w:r>
            <w:r>
              <w:rPr>
                <w:noProof/>
                <w:webHidden/>
              </w:rPr>
              <w:instrText xml:space="preserve"> PAGEREF _Toc34292433 \h </w:instrText>
            </w:r>
            <w:r>
              <w:rPr>
                <w:noProof/>
                <w:webHidden/>
              </w:rPr>
            </w:r>
            <w:r>
              <w:rPr>
                <w:noProof/>
                <w:webHidden/>
              </w:rPr>
              <w:fldChar w:fldCharType="separate"/>
            </w:r>
            <w:r>
              <w:rPr>
                <w:noProof/>
                <w:webHidden/>
              </w:rPr>
              <w:t>21</w:t>
            </w:r>
            <w:r>
              <w:rPr>
                <w:noProof/>
                <w:webHidden/>
              </w:rPr>
              <w:fldChar w:fldCharType="end"/>
            </w:r>
          </w:hyperlink>
        </w:p>
        <w:p w14:paraId="1C5D9C57" w14:textId="6B3699F7" w:rsidR="00F34648" w:rsidRDefault="00F34648">
          <w:pPr>
            <w:pStyle w:val="TOC3"/>
            <w:tabs>
              <w:tab w:val="right" w:leader="dot" w:pos="10790"/>
            </w:tabs>
            <w:rPr>
              <w:rFonts w:eastAsiaTheme="minorEastAsia"/>
              <w:noProof/>
            </w:rPr>
          </w:pPr>
          <w:hyperlink w:anchor="_Toc34292434" w:history="1">
            <w:r w:rsidRPr="00834117">
              <w:rPr>
                <w:rStyle w:val="Hyperlink"/>
                <w:rFonts w:cstheme="minorHAnsi"/>
                <w:noProof/>
              </w:rPr>
              <w:t>Choose How to Retrieve Data</w:t>
            </w:r>
            <w:r>
              <w:rPr>
                <w:noProof/>
                <w:webHidden/>
              </w:rPr>
              <w:tab/>
            </w:r>
            <w:r>
              <w:rPr>
                <w:noProof/>
                <w:webHidden/>
              </w:rPr>
              <w:fldChar w:fldCharType="begin"/>
            </w:r>
            <w:r>
              <w:rPr>
                <w:noProof/>
                <w:webHidden/>
              </w:rPr>
              <w:instrText xml:space="preserve"> PAGEREF _Toc34292434 \h </w:instrText>
            </w:r>
            <w:r>
              <w:rPr>
                <w:noProof/>
                <w:webHidden/>
              </w:rPr>
            </w:r>
            <w:r>
              <w:rPr>
                <w:noProof/>
                <w:webHidden/>
              </w:rPr>
              <w:fldChar w:fldCharType="separate"/>
            </w:r>
            <w:r>
              <w:rPr>
                <w:noProof/>
                <w:webHidden/>
              </w:rPr>
              <w:t>21</w:t>
            </w:r>
            <w:r>
              <w:rPr>
                <w:noProof/>
                <w:webHidden/>
              </w:rPr>
              <w:fldChar w:fldCharType="end"/>
            </w:r>
          </w:hyperlink>
        </w:p>
        <w:p w14:paraId="4E436E8D" w14:textId="5F2564F7" w:rsidR="00F34648" w:rsidRDefault="00F34648">
          <w:pPr>
            <w:pStyle w:val="TOC3"/>
            <w:tabs>
              <w:tab w:val="right" w:leader="dot" w:pos="10790"/>
            </w:tabs>
            <w:rPr>
              <w:rFonts w:eastAsiaTheme="minorEastAsia"/>
              <w:noProof/>
            </w:rPr>
          </w:pPr>
          <w:hyperlink w:anchor="_Toc34292435" w:history="1">
            <w:r w:rsidRPr="00834117">
              <w:rPr>
                <w:rStyle w:val="Hyperlink"/>
                <w:rFonts w:cstheme="minorHAnsi"/>
                <w:noProof/>
              </w:rPr>
              <w:t>Handle Data Updates</w:t>
            </w:r>
            <w:r>
              <w:rPr>
                <w:noProof/>
                <w:webHidden/>
              </w:rPr>
              <w:tab/>
            </w:r>
            <w:r>
              <w:rPr>
                <w:noProof/>
                <w:webHidden/>
              </w:rPr>
              <w:fldChar w:fldCharType="begin"/>
            </w:r>
            <w:r>
              <w:rPr>
                <w:noProof/>
                <w:webHidden/>
              </w:rPr>
              <w:instrText xml:space="preserve"> PAGEREF _Toc34292435 \h </w:instrText>
            </w:r>
            <w:r>
              <w:rPr>
                <w:noProof/>
                <w:webHidden/>
              </w:rPr>
            </w:r>
            <w:r>
              <w:rPr>
                <w:noProof/>
                <w:webHidden/>
              </w:rPr>
              <w:fldChar w:fldCharType="separate"/>
            </w:r>
            <w:r>
              <w:rPr>
                <w:noProof/>
                <w:webHidden/>
              </w:rPr>
              <w:t>21</w:t>
            </w:r>
            <w:r>
              <w:rPr>
                <w:noProof/>
                <w:webHidden/>
              </w:rPr>
              <w:fldChar w:fldCharType="end"/>
            </w:r>
          </w:hyperlink>
        </w:p>
        <w:p w14:paraId="0BF4F2DD" w14:textId="3A42911C" w:rsidR="00F34648" w:rsidRDefault="00F34648">
          <w:pPr>
            <w:pStyle w:val="TOC3"/>
            <w:tabs>
              <w:tab w:val="right" w:leader="dot" w:pos="10790"/>
            </w:tabs>
            <w:rPr>
              <w:rFonts w:eastAsiaTheme="minorEastAsia"/>
              <w:noProof/>
            </w:rPr>
          </w:pPr>
          <w:hyperlink w:anchor="_Toc34292436" w:history="1">
            <w:r w:rsidRPr="00834117">
              <w:rPr>
                <w:rStyle w:val="Hyperlink"/>
                <w:rFonts w:cstheme="minorHAnsi"/>
                <w:noProof/>
              </w:rPr>
              <w:t>Rotate Arrow</w:t>
            </w:r>
            <w:r>
              <w:rPr>
                <w:noProof/>
                <w:webHidden/>
              </w:rPr>
              <w:tab/>
            </w:r>
            <w:r>
              <w:rPr>
                <w:noProof/>
                <w:webHidden/>
              </w:rPr>
              <w:fldChar w:fldCharType="begin"/>
            </w:r>
            <w:r>
              <w:rPr>
                <w:noProof/>
                <w:webHidden/>
              </w:rPr>
              <w:instrText xml:space="preserve"> PAGEREF _Toc34292436 \h </w:instrText>
            </w:r>
            <w:r>
              <w:rPr>
                <w:noProof/>
                <w:webHidden/>
              </w:rPr>
            </w:r>
            <w:r>
              <w:rPr>
                <w:noProof/>
                <w:webHidden/>
              </w:rPr>
              <w:fldChar w:fldCharType="separate"/>
            </w:r>
            <w:r>
              <w:rPr>
                <w:noProof/>
                <w:webHidden/>
              </w:rPr>
              <w:t>22</w:t>
            </w:r>
            <w:r>
              <w:rPr>
                <w:noProof/>
                <w:webHidden/>
              </w:rPr>
              <w:fldChar w:fldCharType="end"/>
            </w:r>
          </w:hyperlink>
        </w:p>
        <w:p w14:paraId="4F15C161" w14:textId="013503D2" w:rsidR="00F34648" w:rsidRDefault="00F34648">
          <w:pPr>
            <w:pStyle w:val="TOC1"/>
            <w:tabs>
              <w:tab w:val="left" w:pos="440"/>
              <w:tab w:val="right" w:leader="dot" w:pos="10790"/>
            </w:tabs>
            <w:rPr>
              <w:rFonts w:eastAsiaTheme="minorEastAsia"/>
              <w:noProof/>
            </w:rPr>
          </w:pPr>
          <w:hyperlink w:anchor="_Toc34292437" w:history="1">
            <w:r w:rsidRPr="00834117">
              <w:rPr>
                <w:rStyle w:val="Hyperlink"/>
                <w:rFonts w:cstheme="minorHAnsi"/>
                <w:noProof/>
              </w:rPr>
              <w:t>4.</w:t>
            </w:r>
            <w:r>
              <w:rPr>
                <w:rFonts w:eastAsiaTheme="minorEastAsia"/>
                <w:noProof/>
              </w:rPr>
              <w:tab/>
            </w:r>
            <w:r w:rsidRPr="00834117">
              <w:rPr>
                <w:rStyle w:val="Hyperlink"/>
                <w:rFonts w:cstheme="minorHAnsi"/>
                <w:noProof/>
              </w:rPr>
              <w:t>EXERCISE 3: Show Value, Timestamp, Label, and Units</w:t>
            </w:r>
            <w:r>
              <w:rPr>
                <w:noProof/>
                <w:webHidden/>
              </w:rPr>
              <w:tab/>
            </w:r>
            <w:r>
              <w:rPr>
                <w:noProof/>
                <w:webHidden/>
              </w:rPr>
              <w:fldChar w:fldCharType="begin"/>
            </w:r>
            <w:r>
              <w:rPr>
                <w:noProof/>
                <w:webHidden/>
              </w:rPr>
              <w:instrText xml:space="preserve"> PAGEREF _Toc34292437 \h </w:instrText>
            </w:r>
            <w:r>
              <w:rPr>
                <w:noProof/>
                <w:webHidden/>
              </w:rPr>
            </w:r>
            <w:r>
              <w:rPr>
                <w:noProof/>
                <w:webHidden/>
              </w:rPr>
              <w:fldChar w:fldCharType="separate"/>
            </w:r>
            <w:r>
              <w:rPr>
                <w:noProof/>
                <w:webHidden/>
              </w:rPr>
              <w:t>24</w:t>
            </w:r>
            <w:r>
              <w:rPr>
                <w:noProof/>
                <w:webHidden/>
              </w:rPr>
              <w:fldChar w:fldCharType="end"/>
            </w:r>
          </w:hyperlink>
        </w:p>
        <w:p w14:paraId="10A88FD1" w14:textId="6941EA43" w:rsidR="00F34648" w:rsidRDefault="00F34648">
          <w:pPr>
            <w:pStyle w:val="TOC2"/>
            <w:tabs>
              <w:tab w:val="left" w:pos="880"/>
              <w:tab w:val="right" w:leader="dot" w:pos="10790"/>
            </w:tabs>
            <w:rPr>
              <w:rFonts w:eastAsiaTheme="minorEastAsia"/>
              <w:noProof/>
            </w:rPr>
          </w:pPr>
          <w:hyperlink w:anchor="_Toc34292438" w:history="1">
            <w:r w:rsidRPr="00834117">
              <w:rPr>
                <w:rStyle w:val="Hyperlink"/>
                <w:rFonts w:cstheme="minorHAnsi"/>
                <w:noProof/>
              </w:rPr>
              <w:t>4.1.</w:t>
            </w:r>
            <w:r>
              <w:rPr>
                <w:rFonts w:eastAsiaTheme="minorEastAsia"/>
                <w:noProof/>
              </w:rPr>
              <w:tab/>
            </w:r>
            <w:r w:rsidRPr="00834117">
              <w:rPr>
                <w:rStyle w:val="Hyperlink"/>
                <w:rFonts w:cstheme="minorHAnsi"/>
                <w:noProof/>
              </w:rPr>
              <w:t>Objectives</w:t>
            </w:r>
            <w:r>
              <w:rPr>
                <w:noProof/>
                <w:webHidden/>
              </w:rPr>
              <w:tab/>
            </w:r>
            <w:r>
              <w:rPr>
                <w:noProof/>
                <w:webHidden/>
              </w:rPr>
              <w:fldChar w:fldCharType="begin"/>
            </w:r>
            <w:r>
              <w:rPr>
                <w:noProof/>
                <w:webHidden/>
              </w:rPr>
              <w:instrText xml:space="preserve"> PAGEREF _Toc34292438 \h </w:instrText>
            </w:r>
            <w:r>
              <w:rPr>
                <w:noProof/>
                <w:webHidden/>
              </w:rPr>
            </w:r>
            <w:r>
              <w:rPr>
                <w:noProof/>
                <w:webHidden/>
              </w:rPr>
              <w:fldChar w:fldCharType="separate"/>
            </w:r>
            <w:r>
              <w:rPr>
                <w:noProof/>
                <w:webHidden/>
              </w:rPr>
              <w:t>24</w:t>
            </w:r>
            <w:r>
              <w:rPr>
                <w:noProof/>
                <w:webHidden/>
              </w:rPr>
              <w:fldChar w:fldCharType="end"/>
            </w:r>
          </w:hyperlink>
        </w:p>
        <w:p w14:paraId="2DA1F5C8" w14:textId="491580AA" w:rsidR="00F34648" w:rsidRDefault="00F34648">
          <w:pPr>
            <w:pStyle w:val="TOC2"/>
            <w:tabs>
              <w:tab w:val="left" w:pos="880"/>
              <w:tab w:val="right" w:leader="dot" w:pos="10790"/>
            </w:tabs>
            <w:rPr>
              <w:rFonts w:eastAsiaTheme="minorEastAsia"/>
              <w:noProof/>
            </w:rPr>
          </w:pPr>
          <w:hyperlink w:anchor="_Toc34292439" w:history="1">
            <w:r w:rsidRPr="00834117">
              <w:rPr>
                <w:rStyle w:val="Hyperlink"/>
                <w:rFonts w:cstheme="minorHAnsi"/>
                <w:noProof/>
              </w:rPr>
              <w:t>4.2.</w:t>
            </w:r>
            <w:r>
              <w:rPr>
                <w:rFonts w:eastAsiaTheme="minorEastAsia"/>
                <w:noProof/>
              </w:rPr>
              <w:tab/>
            </w:r>
            <w:r w:rsidRPr="00834117">
              <w:rPr>
                <w:rStyle w:val="Hyperlink"/>
                <w:rFonts w:cstheme="minorHAnsi"/>
                <w:noProof/>
              </w:rPr>
              <w:t>Background</w:t>
            </w:r>
            <w:r>
              <w:rPr>
                <w:noProof/>
                <w:webHidden/>
              </w:rPr>
              <w:tab/>
            </w:r>
            <w:r>
              <w:rPr>
                <w:noProof/>
                <w:webHidden/>
              </w:rPr>
              <w:fldChar w:fldCharType="begin"/>
            </w:r>
            <w:r>
              <w:rPr>
                <w:noProof/>
                <w:webHidden/>
              </w:rPr>
              <w:instrText xml:space="preserve"> PAGEREF _Toc34292439 \h </w:instrText>
            </w:r>
            <w:r>
              <w:rPr>
                <w:noProof/>
                <w:webHidden/>
              </w:rPr>
            </w:r>
            <w:r>
              <w:rPr>
                <w:noProof/>
                <w:webHidden/>
              </w:rPr>
              <w:fldChar w:fldCharType="separate"/>
            </w:r>
            <w:r>
              <w:rPr>
                <w:noProof/>
                <w:webHidden/>
              </w:rPr>
              <w:t>24</w:t>
            </w:r>
            <w:r>
              <w:rPr>
                <w:noProof/>
                <w:webHidden/>
              </w:rPr>
              <w:fldChar w:fldCharType="end"/>
            </w:r>
          </w:hyperlink>
        </w:p>
        <w:p w14:paraId="395EBD9E" w14:textId="1A31FE95" w:rsidR="00F34648" w:rsidRDefault="00F34648">
          <w:pPr>
            <w:pStyle w:val="TOC2"/>
            <w:tabs>
              <w:tab w:val="left" w:pos="880"/>
              <w:tab w:val="right" w:leader="dot" w:pos="10790"/>
            </w:tabs>
            <w:rPr>
              <w:rFonts w:eastAsiaTheme="minorEastAsia"/>
              <w:noProof/>
            </w:rPr>
          </w:pPr>
          <w:hyperlink w:anchor="_Toc34292440" w:history="1">
            <w:r w:rsidRPr="00834117">
              <w:rPr>
                <w:rStyle w:val="Hyperlink"/>
                <w:rFonts w:cstheme="minorHAnsi"/>
                <w:noProof/>
              </w:rPr>
              <w:t>4.3.</w:t>
            </w:r>
            <w:r>
              <w:rPr>
                <w:rFonts w:eastAsiaTheme="minorEastAsia"/>
                <w:noProof/>
              </w:rPr>
              <w:tab/>
            </w:r>
            <w:r w:rsidRPr="00834117">
              <w:rPr>
                <w:rStyle w:val="Hyperlink"/>
                <w:rFonts w:cstheme="minorHAnsi"/>
                <w:noProof/>
              </w:rPr>
              <w:t>OBJECTIVE: Get Value and Timestamp</w:t>
            </w:r>
            <w:r>
              <w:rPr>
                <w:noProof/>
                <w:webHidden/>
              </w:rPr>
              <w:tab/>
            </w:r>
            <w:r>
              <w:rPr>
                <w:noProof/>
                <w:webHidden/>
              </w:rPr>
              <w:fldChar w:fldCharType="begin"/>
            </w:r>
            <w:r>
              <w:rPr>
                <w:noProof/>
                <w:webHidden/>
              </w:rPr>
              <w:instrText xml:space="preserve"> PAGEREF _Toc34292440 \h </w:instrText>
            </w:r>
            <w:r>
              <w:rPr>
                <w:noProof/>
                <w:webHidden/>
              </w:rPr>
            </w:r>
            <w:r>
              <w:rPr>
                <w:noProof/>
                <w:webHidden/>
              </w:rPr>
              <w:fldChar w:fldCharType="separate"/>
            </w:r>
            <w:r>
              <w:rPr>
                <w:noProof/>
                <w:webHidden/>
              </w:rPr>
              <w:t>24</w:t>
            </w:r>
            <w:r>
              <w:rPr>
                <w:noProof/>
                <w:webHidden/>
              </w:rPr>
              <w:fldChar w:fldCharType="end"/>
            </w:r>
          </w:hyperlink>
        </w:p>
        <w:p w14:paraId="029D2693" w14:textId="2F0CDF80" w:rsidR="00F34648" w:rsidRDefault="00F34648">
          <w:pPr>
            <w:pStyle w:val="TOC3"/>
            <w:tabs>
              <w:tab w:val="right" w:leader="dot" w:pos="10790"/>
            </w:tabs>
            <w:rPr>
              <w:rFonts w:eastAsiaTheme="minorEastAsia"/>
              <w:noProof/>
            </w:rPr>
          </w:pPr>
          <w:hyperlink w:anchor="_Toc34292441" w:history="1">
            <w:r w:rsidRPr="00834117">
              <w:rPr>
                <w:rStyle w:val="Hyperlink"/>
                <w:rFonts w:cstheme="minorHAnsi"/>
                <w:noProof/>
              </w:rPr>
              <w:t>Steps</w:t>
            </w:r>
            <w:r>
              <w:rPr>
                <w:noProof/>
                <w:webHidden/>
              </w:rPr>
              <w:tab/>
            </w:r>
            <w:r>
              <w:rPr>
                <w:noProof/>
                <w:webHidden/>
              </w:rPr>
              <w:fldChar w:fldCharType="begin"/>
            </w:r>
            <w:r>
              <w:rPr>
                <w:noProof/>
                <w:webHidden/>
              </w:rPr>
              <w:instrText xml:space="preserve"> PAGEREF _Toc34292441 \h </w:instrText>
            </w:r>
            <w:r>
              <w:rPr>
                <w:noProof/>
                <w:webHidden/>
              </w:rPr>
            </w:r>
            <w:r>
              <w:rPr>
                <w:noProof/>
                <w:webHidden/>
              </w:rPr>
              <w:fldChar w:fldCharType="separate"/>
            </w:r>
            <w:r>
              <w:rPr>
                <w:noProof/>
                <w:webHidden/>
              </w:rPr>
              <w:t>24</w:t>
            </w:r>
            <w:r>
              <w:rPr>
                <w:noProof/>
                <w:webHidden/>
              </w:rPr>
              <w:fldChar w:fldCharType="end"/>
            </w:r>
          </w:hyperlink>
        </w:p>
        <w:p w14:paraId="61DD9683" w14:textId="7CD060DE" w:rsidR="00F34648" w:rsidRDefault="00F34648">
          <w:pPr>
            <w:pStyle w:val="TOC2"/>
            <w:tabs>
              <w:tab w:val="left" w:pos="880"/>
              <w:tab w:val="right" w:leader="dot" w:pos="10790"/>
            </w:tabs>
            <w:rPr>
              <w:rFonts w:eastAsiaTheme="minorEastAsia"/>
              <w:noProof/>
            </w:rPr>
          </w:pPr>
          <w:hyperlink w:anchor="_Toc34292442" w:history="1">
            <w:r w:rsidRPr="00834117">
              <w:rPr>
                <w:rStyle w:val="Hyperlink"/>
                <w:rFonts w:cstheme="minorHAnsi"/>
                <w:noProof/>
              </w:rPr>
              <w:t>4.4.</w:t>
            </w:r>
            <w:r>
              <w:rPr>
                <w:rFonts w:eastAsiaTheme="minorEastAsia"/>
                <w:noProof/>
              </w:rPr>
              <w:tab/>
            </w:r>
            <w:r w:rsidRPr="00834117">
              <w:rPr>
                <w:rStyle w:val="Hyperlink"/>
                <w:rFonts w:cstheme="minorHAnsi"/>
                <w:noProof/>
              </w:rPr>
              <w:t>OBJECTIVE: Get Label and Units</w:t>
            </w:r>
            <w:r>
              <w:rPr>
                <w:noProof/>
                <w:webHidden/>
              </w:rPr>
              <w:tab/>
            </w:r>
            <w:r>
              <w:rPr>
                <w:noProof/>
                <w:webHidden/>
              </w:rPr>
              <w:fldChar w:fldCharType="begin"/>
            </w:r>
            <w:r>
              <w:rPr>
                <w:noProof/>
                <w:webHidden/>
              </w:rPr>
              <w:instrText xml:space="preserve"> PAGEREF _Toc34292442 \h </w:instrText>
            </w:r>
            <w:r>
              <w:rPr>
                <w:noProof/>
                <w:webHidden/>
              </w:rPr>
            </w:r>
            <w:r>
              <w:rPr>
                <w:noProof/>
                <w:webHidden/>
              </w:rPr>
              <w:fldChar w:fldCharType="separate"/>
            </w:r>
            <w:r>
              <w:rPr>
                <w:noProof/>
                <w:webHidden/>
              </w:rPr>
              <w:t>25</w:t>
            </w:r>
            <w:r>
              <w:rPr>
                <w:noProof/>
                <w:webHidden/>
              </w:rPr>
              <w:fldChar w:fldCharType="end"/>
            </w:r>
          </w:hyperlink>
        </w:p>
        <w:p w14:paraId="0CE419E1" w14:textId="5BE6000E" w:rsidR="00F34648" w:rsidRDefault="00F34648">
          <w:pPr>
            <w:pStyle w:val="TOC3"/>
            <w:tabs>
              <w:tab w:val="right" w:leader="dot" w:pos="10790"/>
            </w:tabs>
            <w:rPr>
              <w:rFonts w:eastAsiaTheme="minorEastAsia"/>
              <w:noProof/>
            </w:rPr>
          </w:pPr>
          <w:hyperlink w:anchor="_Toc34292443" w:history="1">
            <w:r w:rsidRPr="00834117">
              <w:rPr>
                <w:rStyle w:val="Hyperlink"/>
                <w:rFonts w:cstheme="minorHAnsi"/>
                <w:noProof/>
              </w:rPr>
              <w:t>Steps</w:t>
            </w:r>
            <w:r>
              <w:rPr>
                <w:noProof/>
                <w:webHidden/>
              </w:rPr>
              <w:tab/>
            </w:r>
            <w:r>
              <w:rPr>
                <w:noProof/>
                <w:webHidden/>
              </w:rPr>
              <w:fldChar w:fldCharType="begin"/>
            </w:r>
            <w:r>
              <w:rPr>
                <w:noProof/>
                <w:webHidden/>
              </w:rPr>
              <w:instrText xml:space="preserve"> PAGEREF _Toc34292443 \h </w:instrText>
            </w:r>
            <w:r>
              <w:rPr>
                <w:noProof/>
                <w:webHidden/>
              </w:rPr>
            </w:r>
            <w:r>
              <w:rPr>
                <w:noProof/>
                <w:webHidden/>
              </w:rPr>
              <w:fldChar w:fldCharType="separate"/>
            </w:r>
            <w:r>
              <w:rPr>
                <w:noProof/>
                <w:webHidden/>
              </w:rPr>
              <w:t>25</w:t>
            </w:r>
            <w:r>
              <w:rPr>
                <w:noProof/>
                <w:webHidden/>
              </w:rPr>
              <w:fldChar w:fldCharType="end"/>
            </w:r>
          </w:hyperlink>
        </w:p>
        <w:p w14:paraId="25C181A4" w14:textId="4CE66F59" w:rsidR="00F34648" w:rsidRDefault="00F34648">
          <w:pPr>
            <w:pStyle w:val="TOC3"/>
            <w:tabs>
              <w:tab w:val="right" w:leader="dot" w:pos="10790"/>
            </w:tabs>
            <w:rPr>
              <w:rFonts w:eastAsiaTheme="minorEastAsia"/>
              <w:noProof/>
            </w:rPr>
          </w:pPr>
          <w:hyperlink w:anchor="_Toc34292444" w:history="1">
            <w:r w:rsidRPr="00834117">
              <w:rPr>
                <w:rStyle w:val="Hyperlink"/>
                <w:rFonts w:cstheme="minorHAnsi"/>
                <w:noProof/>
              </w:rPr>
              <w:t>Hints</w:t>
            </w:r>
            <w:r>
              <w:rPr>
                <w:noProof/>
                <w:webHidden/>
              </w:rPr>
              <w:tab/>
            </w:r>
            <w:r>
              <w:rPr>
                <w:noProof/>
                <w:webHidden/>
              </w:rPr>
              <w:fldChar w:fldCharType="begin"/>
            </w:r>
            <w:r>
              <w:rPr>
                <w:noProof/>
                <w:webHidden/>
              </w:rPr>
              <w:instrText xml:space="preserve"> PAGEREF _Toc34292444 \h </w:instrText>
            </w:r>
            <w:r>
              <w:rPr>
                <w:noProof/>
                <w:webHidden/>
              </w:rPr>
            </w:r>
            <w:r>
              <w:rPr>
                <w:noProof/>
                <w:webHidden/>
              </w:rPr>
              <w:fldChar w:fldCharType="separate"/>
            </w:r>
            <w:r>
              <w:rPr>
                <w:noProof/>
                <w:webHidden/>
              </w:rPr>
              <w:t>25</w:t>
            </w:r>
            <w:r>
              <w:rPr>
                <w:noProof/>
                <w:webHidden/>
              </w:rPr>
              <w:fldChar w:fldCharType="end"/>
            </w:r>
          </w:hyperlink>
        </w:p>
        <w:p w14:paraId="0B972D33" w14:textId="6910F0FD" w:rsidR="00F34648" w:rsidRDefault="00F34648">
          <w:pPr>
            <w:pStyle w:val="TOC2"/>
            <w:tabs>
              <w:tab w:val="left" w:pos="880"/>
              <w:tab w:val="right" w:leader="dot" w:pos="10790"/>
            </w:tabs>
            <w:rPr>
              <w:rFonts w:eastAsiaTheme="minorEastAsia"/>
              <w:noProof/>
            </w:rPr>
          </w:pPr>
          <w:hyperlink w:anchor="_Toc34292445" w:history="1">
            <w:r w:rsidRPr="00834117">
              <w:rPr>
                <w:rStyle w:val="Hyperlink"/>
                <w:rFonts w:cstheme="minorHAnsi"/>
                <w:noProof/>
              </w:rPr>
              <w:t>4.5.</w:t>
            </w:r>
            <w:r>
              <w:rPr>
                <w:rFonts w:eastAsiaTheme="minorEastAsia"/>
                <w:noProof/>
              </w:rPr>
              <w:tab/>
            </w:r>
            <w:r w:rsidRPr="00834117">
              <w:rPr>
                <w:rStyle w:val="Hyperlink"/>
                <w:rFonts w:cstheme="minorHAnsi"/>
                <w:noProof/>
              </w:rPr>
              <w:t>OBJECTIVE: Display the Value, Timestamp, Label, and Units</w:t>
            </w:r>
            <w:r>
              <w:rPr>
                <w:noProof/>
                <w:webHidden/>
              </w:rPr>
              <w:tab/>
            </w:r>
            <w:r>
              <w:rPr>
                <w:noProof/>
                <w:webHidden/>
              </w:rPr>
              <w:fldChar w:fldCharType="begin"/>
            </w:r>
            <w:r>
              <w:rPr>
                <w:noProof/>
                <w:webHidden/>
              </w:rPr>
              <w:instrText xml:space="preserve"> PAGEREF _Toc34292445 \h </w:instrText>
            </w:r>
            <w:r>
              <w:rPr>
                <w:noProof/>
                <w:webHidden/>
              </w:rPr>
            </w:r>
            <w:r>
              <w:rPr>
                <w:noProof/>
                <w:webHidden/>
              </w:rPr>
              <w:fldChar w:fldCharType="separate"/>
            </w:r>
            <w:r>
              <w:rPr>
                <w:noProof/>
                <w:webHidden/>
              </w:rPr>
              <w:t>25</w:t>
            </w:r>
            <w:r>
              <w:rPr>
                <w:noProof/>
                <w:webHidden/>
              </w:rPr>
              <w:fldChar w:fldCharType="end"/>
            </w:r>
          </w:hyperlink>
        </w:p>
        <w:p w14:paraId="41ADAEFB" w14:textId="47224DA3" w:rsidR="00F34648" w:rsidRDefault="00F34648">
          <w:pPr>
            <w:pStyle w:val="TOC3"/>
            <w:tabs>
              <w:tab w:val="right" w:leader="dot" w:pos="10790"/>
            </w:tabs>
            <w:rPr>
              <w:rFonts w:eastAsiaTheme="minorEastAsia"/>
              <w:noProof/>
            </w:rPr>
          </w:pPr>
          <w:hyperlink w:anchor="_Toc34292446" w:history="1">
            <w:r w:rsidRPr="00834117">
              <w:rPr>
                <w:rStyle w:val="Hyperlink"/>
                <w:rFonts w:cstheme="minorHAnsi"/>
                <w:noProof/>
              </w:rPr>
              <w:t>Steps</w:t>
            </w:r>
            <w:r>
              <w:rPr>
                <w:noProof/>
                <w:webHidden/>
              </w:rPr>
              <w:tab/>
            </w:r>
            <w:r>
              <w:rPr>
                <w:noProof/>
                <w:webHidden/>
              </w:rPr>
              <w:fldChar w:fldCharType="begin"/>
            </w:r>
            <w:r>
              <w:rPr>
                <w:noProof/>
                <w:webHidden/>
              </w:rPr>
              <w:instrText xml:space="preserve"> PAGEREF _Toc34292446 \h </w:instrText>
            </w:r>
            <w:r>
              <w:rPr>
                <w:noProof/>
                <w:webHidden/>
              </w:rPr>
            </w:r>
            <w:r>
              <w:rPr>
                <w:noProof/>
                <w:webHidden/>
              </w:rPr>
              <w:fldChar w:fldCharType="separate"/>
            </w:r>
            <w:r>
              <w:rPr>
                <w:noProof/>
                <w:webHidden/>
              </w:rPr>
              <w:t>25</w:t>
            </w:r>
            <w:r>
              <w:rPr>
                <w:noProof/>
                <w:webHidden/>
              </w:rPr>
              <w:fldChar w:fldCharType="end"/>
            </w:r>
          </w:hyperlink>
        </w:p>
        <w:p w14:paraId="3F1EA887" w14:textId="07C9E23A" w:rsidR="00F34648" w:rsidRDefault="00F34648">
          <w:pPr>
            <w:pStyle w:val="TOC3"/>
            <w:tabs>
              <w:tab w:val="right" w:leader="dot" w:pos="10790"/>
            </w:tabs>
            <w:rPr>
              <w:rFonts w:eastAsiaTheme="minorEastAsia"/>
              <w:noProof/>
            </w:rPr>
          </w:pPr>
          <w:hyperlink w:anchor="_Toc34292447" w:history="1">
            <w:r w:rsidRPr="00834117">
              <w:rPr>
                <w:rStyle w:val="Hyperlink"/>
                <w:rFonts w:cstheme="minorHAnsi"/>
                <w:noProof/>
              </w:rPr>
              <w:t>Hints</w:t>
            </w:r>
            <w:r>
              <w:rPr>
                <w:noProof/>
                <w:webHidden/>
              </w:rPr>
              <w:tab/>
            </w:r>
            <w:r>
              <w:rPr>
                <w:noProof/>
                <w:webHidden/>
              </w:rPr>
              <w:fldChar w:fldCharType="begin"/>
            </w:r>
            <w:r>
              <w:rPr>
                <w:noProof/>
                <w:webHidden/>
              </w:rPr>
              <w:instrText xml:space="preserve"> PAGEREF _Toc34292447 \h </w:instrText>
            </w:r>
            <w:r>
              <w:rPr>
                <w:noProof/>
                <w:webHidden/>
              </w:rPr>
            </w:r>
            <w:r>
              <w:rPr>
                <w:noProof/>
                <w:webHidden/>
              </w:rPr>
              <w:fldChar w:fldCharType="separate"/>
            </w:r>
            <w:r>
              <w:rPr>
                <w:noProof/>
                <w:webHidden/>
              </w:rPr>
              <w:t>25</w:t>
            </w:r>
            <w:r>
              <w:rPr>
                <w:noProof/>
                <w:webHidden/>
              </w:rPr>
              <w:fldChar w:fldCharType="end"/>
            </w:r>
          </w:hyperlink>
        </w:p>
        <w:p w14:paraId="1634189D" w14:textId="653D2B95" w:rsidR="00F34648" w:rsidRDefault="00F34648">
          <w:pPr>
            <w:pStyle w:val="TOC2"/>
            <w:tabs>
              <w:tab w:val="left" w:pos="880"/>
              <w:tab w:val="right" w:leader="dot" w:pos="10790"/>
            </w:tabs>
            <w:rPr>
              <w:rFonts w:eastAsiaTheme="minorEastAsia"/>
              <w:noProof/>
            </w:rPr>
          </w:pPr>
          <w:hyperlink w:anchor="_Toc34292448" w:history="1">
            <w:r w:rsidRPr="00834117">
              <w:rPr>
                <w:rStyle w:val="Hyperlink"/>
                <w:rFonts w:cstheme="minorHAnsi"/>
                <w:noProof/>
              </w:rPr>
              <w:t>4.6.</w:t>
            </w:r>
            <w:r>
              <w:rPr>
                <w:rFonts w:eastAsiaTheme="minorEastAsia"/>
                <w:noProof/>
              </w:rPr>
              <w:tab/>
            </w:r>
            <w:r w:rsidRPr="00834117">
              <w:rPr>
                <w:rStyle w:val="Hyperlink"/>
                <w:rFonts w:cstheme="minorHAnsi"/>
                <w:noProof/>
              </w:rPr>
              <w:t>SOLUTION</w:t>
            </w:r>
            <w:r>
              <w:rPr>
                <w:noProof/>
                <w:webHidden/>
              </w:rPr>
              <w:tab/>
            </w:r>
            <w:r>
              <w:rPr>
                <w:noProof/>
                <w:webHidden/>
              </w:rPr>
              <w:fldChar w:fldCharType="begin"/>
            </w:r>
            <w:r>
              <w:rPr>
                <w:noProof/>
                <w:webHidden/>
              </w:rPr>
              <w:instrText xml:space="preserve"> PAGEREF _Toc34292448 \h </w:instrText>
            </w:r>
            <w:r>
              <w:rPr>
                <w:noProof/>
                <w:webHidden/>
              </w:rPr>
            </w:r>
            <w:r>
              <w:rPr>
                <w:noProof/>
                <w:webHidden/>
              </w:rPr>
              <w:fldChar w:fldCharType="separate"/>
            </w:r>
            <w:r>
              <w:rPr>
                <w:noProof/>
                <w:webHidden/>
              </w:rPr>
              <w:t>26</w:t>
            </w:r>
            <w:r>
              <w:rPr>
                <w:noProof/>
                <w:webHidden/>
              </w:rPr>
              <w:fldChar w:fldCharType="end"/>
            </w:r>
          </w:hyperlink>
        </w:p>
        <w:p w14:paraId="67A10325" w14:textId="3C7EBE6E" w:rsidR="00F34648" w:rsidRDefault="00F34648">
          <w:pPr>
            <w:pStyle w:val="TOC3"/>
            <w:tabs>
              <w:tab w:val="right" w:leader="dot" w:pos="10790"/>
            </w:tabs>
            <w:rPr>
              <w:rFonts w:eastAsiaTheme="minorEastAsia"/>
              <w:noProof/>
            </w:rPr>
          </w:pPr>
          <w:hyperlink w:anchor="_Toc34292449" w:history="1">
            <w:r w:rsidRPr="00834117">
              <w:rPr>
                <w:rStyle w:val="Hyperlink"/>
                <w:rFonts w:cstheme="minorHAnsi"/>
                <w:noProof/>
              </w:rPr>
              <w:t>Get Value and Timestamp</w:t>
            </w:r>
            <w:r>
              <w:rPr>
                <w:noProof/>
                <w:webHidden/>
              </w:rPr>
              <w:tab/>
            </w:r>
            <w:r>
              <w:rPr>
                <w:noProof/>
                <w:webHidden/>
              </w:rPr>
              <w:fldChar w:fldCharType="begin"/>
            </w:r>
            <w:r>
              <w:rPr>
                <w:noProof/>
                <w:webHidden/>
              </w:rPr>
              <w:instrText xml:space="preserve"> PAGEREF _Toc34292449 \h </w:instrText>
            </w:r>
            <w:r>
              <w:rPr>
                <w:noProof/>
                <w:webHidden/>
              </w:rPr>
            </w:r>
            <w:r>
              <w:rPr>
                <w:noProof/>
                <w:webHidden/>
              </w:rPr>
              <w:fldChar w:fldCharType="separate"/>
            </w:r>
            <w:r>
              <w:rPr>
                <w:noProof/>
                <w:webHidden/>
              </w:rPr>
              <w:t>26</w:t>
            </w:r>
            <w:r>
              <w:rPr>
                <w:noProof/>
                <w:webHidden/>
              </w:rPr>
              <w:fldChar w:fldCharType="end"/>
            </w:r>
          </w:hyperlink>
        </w:p>
        <w:p w14:paraId="2702808E" w14:textId="5A0FE830" w:rsidR="00F34648" w:rsidRDefault="00F34648">
          <w:pPr>
            <w:pStyle w:val="TOC3"/>
            <w:tabs>
              <w:tab w:val="right" w:leader="dot" w:pos="10790"/>
            </w:tabs>
            <w:rPr>
              <w:rFonts w:eastAsiaTheme="minorEastAsia"/>
              <w:noProof/>
            </w:rPr>
          </w:pPr>
          <w:hyperlink w:anchor="_Toc34292450" w:history="1">
            <w:r w:rsidRPr="00834117">
              <w:rPr>
                <w:rStyle w:val="Hyperlink"/>
                <w:rFonts w:cstheme="minorHAnsi"/>
                <w:noProof/>
              </w:rPr>
              <w:t>Get Label and Units</w:t>
            </w:r>
            <w:r>
              <w:rPr>
                <w:noProof/>
                <w:webHidden/>
              </w:rPr>
              <w:tab/>
            </w:r>
            <w:r>
              <w:rPr>
                <w:noProof/>
                <w:webHidden/>
              </w:rPr>
              <w:fldChar w:fldCharType="begin"/>
            </w:r>
            <w:r>
              <w:rPr>
                <w:noProof/>
                <w:webHidden/>
              </w:rPr>
              <w:instrText xml:space="preserve"> PAGEREF _Toc34292450 \h </w:instrText>
            </w:r>
            <w:r>
              <w:rPr>
                <w:noProof/>
                <w:webHidden/>
              </w:rPr>
            </w:r>
            <w:r>
              <w:rPr>
                <w:noProof/>
                <w:webHidden/>
              </w:rPr>
              <w:fldChar w:fldCharType="separate"/>
            </w:r>
            <w:r>
              <w:rPr>
                <w:noProof/>
                <w:webHidden/>
              </w:rPr>
              <w:t>26</w:t>
            </w:r>
            <w:r>
              <w:rPr>
                <w:noProof/>
                <w:webHidden/>
              </w:rPr>
              <w:fldChar w:fldCharType="end"/>
            </w:r>
          </w:hyperlink>
        </w:p>
        <w:p w14:paraId="260A8075" w14:textId="7FF3021A" w:rsidR="00F34648" w:rsidRDefault="00F34648">
          <w:pPr>
            <w:pStyle w:val="TOC3"/>
            <w:tabs>
              <w:tab w:val="right" w:leader="dot" w:pos="10790"/>
            </w:tabs>
            <w:rPr>
              <w:rFonts w:eastAsiaTheme="minorEastAsia"/>
              <w:noProof/>
            </w:rPr>
          </w:pPr>
          <w:hyperlink w:anchor="_Toc34292451" w:history="1">
            <w:r w:rsidRPr="00834117">
              <w:rPr>
                <w:rStyle w:val="Hyperlink"/>
                <w:rFonts w:cstheme="minorHAnsi"/>
                <w:noProof/>
              </w:rPr>
              <w:t>Display Value, Timestamp, Labe, and Units</w:t>
            </w:r>
            <w:r>
              <w:rPr>
                <w:noProof/>
                <w:webHidden/>
              </w:rPr>
              <w:tab/>
            </w:r>
            <w:r>
              <w:rPr>
                <w:noProof/>
                <w:webHidden/>
              </w:rPr>
              <w:fldChar w:fldCharType="begin"/>
            </w:r>
            <w:r>
              <w:rPr>
                <w:noProof/>
                <w:webHidden/>
              </w:rPr>
              <w:instrText xml:space="preserve"> PAGEREF _Toc34292451 \h </w:instrText>
            </w:r>
            <w:r>
              <w:rPr>
                <w:noProof/>
                <w:webHidden/>
              </w:rPr>
            </w:r>
            <w:r>
              <w:rPr>
                <w:noProof/>
                <w:webHidden/>
              </w:rPr>
              <w:fldChar w:fldCharType="separate"/>
            </w:r>
            <w:r>
              <w:rPr>
                <w:noProof/>
                <w:webHidden/>
              </w:rPr>
              <w:t>27</w:t>
            </w:r>
            <w:r>
              <w:rPr>
                <w:noProof/>
                <w:webHidden/>
              </w:rPr>
              <w:fldChar w:fldCharType="end"/>
            </w:r>
          </w:hyperlink>
        </w:p>
        <w:p w14:paraId="7BEEDD2B" w14:textId="6E42CF61" w:rsidR="00F34648" w:rsidRDefault="00F34648">
          <w:pPr>
            <w:pStyle w:val="TOC1"/>
            <w:tabs>
              <w:tab w:val="left" w:pos="440"/>
              <w:tab w:val="right" w:leader="dot" w:pos="10790"/>
            </w:tabs>
            <w:rPr>
              <w:rFonts w:eastAsiaTheme="minorEastAsia"/>
              <w:noProof/>
            </w:rPr>
          </w:pPr>
          <w:hyperlink w:anchor="_Toc34292452" w:history="1">
            <w:r w:rsidRPr="00834117">
              <w:rPr>
                <w:rStyle w:val="Hyperlink"/>
                <w:rFonts w:cstheme="minorHAnsi"/>
                <w:noProof/>
              </w:rPr>
              <w:t>5.</w:t>
            </w:r>
            <w:r>
              <w:rPr>
                <w:rFonts w:eastAsiaTheme="minorEastAsia"/>
                <w:noProof/>
              </w:rPr>
              <w:tab/>
            </w:r>
            <w:r w:rsidRPr="00834117">
              <w:rPr>
                <w:rStyle w:val="Hyperlink"/>
                <w:rFonts w:cstheme="minorHAnsi"/>
                <w:noProof/>
              </w:rPr>
              <w:t>EXERCISE 4: Create a Configuration Pane</w:t>
            </w:r>
            <w:r>
              <w:rPr>
                <w:noProof/>
                <w:webHidden/>
              </w:rPr>
              <w:tab/>
            </w:r>
            <w:r>
              <w:rPr>
                <w:noProof/>
                <w:webHidden/>
              </w:rPr>
              <w:fldChar w:fldCharType="begin"/>
            </w:r>
            <w:r>
              <w:rPr>
                <w:noProof/>
                <w:webHidden/>
              </w:rPr>
              <w:instrText xml:space="preserve"> PAGEREF _Toc34292452 \h </w:instrText>
            </w:r>
            <w:r>
              <w:rPr>
                <w:noProof/>
                <w:webHidden/>
              </w:rPr>
            </w:r>
            <w:r>
              <w:rPr>
                <w:noProof/>
                <w:webHidden/>
              </w:rPr>
              <w:fldChar w:fldCharType="separate"/>
            </w:r>
            <w:r>
              <w:rPr>
                <w:noProof/>
                <w:webHidden/>
              </w:rPr>
              <w:t>30</w:t>
            </w:r>
            <w:r>
              <w:rPr>
                <w:noProof/>
                <w:webHidden/>
              </w:rPr>
              <w:fldChar w:fldCharType="end"/>
            </w:r>
          </w:hyperlink>
        </w:p>
        <w:p w14:paraId="15A7C491" w14:textId="4A555A99" w:rsidR="00F34648" w:rsidRDefault="00F34648">
          <w:pPr>
            <w:pStyle w:val="TOC2"/>
            <w:tabs>
              <w:tab w:val="left" w:pos="880"/>
              <w:tab w:val="right" w:leader="dot" w:pos="10790"/>
            </w:tabs>
            <w:rPr>
              <w:rFonts w:eastAsiaTheme="minorEastAsia"/>
              <w:noProof/>
            </w:rPr>
          </w:pPr>
          <w:hyperlink w:anchor="_Toc34292453" w:history="1">
            <w:r w:rsidRPr="00834117">
              <w:rPr>
                <w:rStyle w:val="Hyperlink"/>
                <w:rFonts w:cstheme="minorHAnsi"/>
                <w:noProof/>
              </w:rPr>
              <w:t>5.1.</w:t>
            </w:r>
            <w:r>
              <w:rPr>
                <w:rFonts w:eastAsiaTheme="minorEastAsia"/>
                <w:noProof/>
              </w:rPr>
              <w:tab/>
            </w:r>
            <w:r w:rsidRPr="00834117">
              <w:rPr>
                <w:rStyle w:val="Hyperlink"/>
                <w:rFonts w:cstheme="minorHAnsi"/>
                <w:noProof/>
              </w:rPr>
              <w:t>Objectives</w:t>
            </w:r>
            <w:r>
              <w:rPr>
                <w:noProof/>
                <w:webHidden/>
              </w:rPr>
              <w:tab/>
            </w:r>
            <w:r>
              <w:rPr>
                <w:noProof/>
                <w:webHidden/>
              </w:rPr>
              <w:fldChar w:fldCharType="begin"/>
            </w:r>
            <w:r>
              <w:rPr>
                <w:noProof/>
                <w:webHidden/>
              </w:rPr>
              <w:instrText xml:space="preserve"> PAGEREF _Toc34292453 \h </w:instrText>
            </w:r>
            <w:r>
              <w:rPr>
                <w:noProof/>
                <w:webHidden/>
              </w:rPr>
            </w:r>
            <w:r>
              <w:rPr>
                <w:noProof/>
                <w:webHidden/>
              </w:rPr>
              <w:fldChar w:fldCharType="separate"/>
            </w:r>
            <w:r>
              <w:rPr>
                <w:noProof/>
                <w:webHidden/>
              </w:rPr>
              <w:t>30</w:t>
            </w:r>
            <w:r>
              <w:rPr>
                <w:noProof/>
                <w:webHidden/>
              </w:rPr>
              <w:fldChar w:fldCharType="end"/>
            </w:r>
          </w:hyperlink>
        </w:p>
        <w:p w14:paraId="602CB196" w14:textId="2BD88B9E" w:rsidR="00F34648" w:rsidRDefault="00F34648">
          <w:pPr>
            <w:pStyle w:val="TOC2"/>
            <w:tabs>
              <w:tab w:val="left" w:pos="880"/>
              <w:tab w:val="right" w:leader="dot" w:pos="10790"/>
            </w:tabs>
            <w:rPr>
              <w:rFonts w:eastAsiaTheme="minorEastAsia"/>
              <w:noProof/>
            </w:rPr>
          </w:pPr>
          <w:hyperlink w:anchor="_Toc34292454" w:history="1">
            <w:r w:rsidRPr="00834117">
              <w:rPr>
                <w:rStyle w:val="Hyperlink"/>
                <w:rFonts w:cstheme="minorHAnsi"/>
                <w:noProof/>
              </w:rPr>
              <w:t>5.2.</w:t>
            </w:r>
            <w:r>
              <w:rPr>
                <w:rFonts w:eastAsiaTheme="minorEastAsia"/>
                <w:noProof/>
              </w:rPr>
              <w:tab/>
            </w:r>
            <w:r w:rsidRPr="00834117">
              <w:rPr>
                <w:rStyle w:val="Hyperlink"/>
                <w:rFonts w:cstheme="minorHAnsi"/>
                <w:noProof/>
              </w:rPr>
              <w:t>Background</w:t>
            </w:r>
            <w:r>
              <w:rPr>
                <w:noProof/>
                <w:webHidden/>
              </w:rPr>
              <w:tab/>
            </w:r>
            <w:r>
              <w:rPr>
                <w:noProof/>
                <w:webHidden/>
              </w:rPr>
              <w:fldChar w:fldCharType="begin"/>
            </w:r>
            <w:r>
              <w:rPr>
                <w:noProof/>
                <w:webHidden/>
              </w:rPr>
              <w:instrText xml:space="preserve"> PAGEREF _Toc34292454 \h </w:instrText>
            </w:r>
            <w:r>
              <w:rPr>
                <w:noProof/>
                <w:webHidden/>
              </w:rPr>
            </w:r>
            <w:r>
              <w:rPr>
                <w:noProof/>
                <w:webHidden/>
              </w:rPr>
              <w:fldChar w:fldCharType="separate"/>
            </w:r>
            <w:r>
              <w:rPr>
                <w:noProof/>
                <w:webHidden/>
              </w:rPr>
              <w:t>30</w:t>
            </w:r>
            <w:r>
              <w:rPr>
                <w:noProof/>
                <w:webHidden/>
              </w:rPr>
              <w:fldChar w:fldCharType="end"/>
            </w:r>
          </w:hyperlink>
        </w:p>
        <w:p w14:paraId="2DA5A933" w14:textId="33C7F93B" w:rsidR="00F34648" w:rsidRDefault="00F34648">
          <w:pPr>
            <w:pStyle w:val="TOC2"/>
            <w:tabs>
              <w:tab w:val="left" w:pos="880"/>
              <w:tab w:val="right" w:leader="dot" w:pos="10790"/>
            </w:tabs>
            <w:rPr>
              <w:rFonts w:eastAsiaTheme="minorEastAsia"/>
              <w:noProof/>
            </w:rPr>
          </w:pPr>
          <w:hyperlink w:anchor="_Toc34292455" w:history="1">
            <w:r w:rsidRPr="00834117">
              <w:rPr>
                <w:rStyle w:val="Hyperlink"/>
                <w:rFonts w:cstheme="minorHAnsi"/>
                <w:noProof/>
              </w:rPr>
              <w:t>5.3.</w:t>
            </w:r>
            <w:r>
              <w:rPr>
                <w:rFonts w:eastAsiaTheme="minorEastAsia"/>
                <w:noProof/>
              </w:rPr>
              <w:tab/>
            </w:r>
            <w:r w:rsidRPr="00834117">
              <w:rPr>
                <w:rStyle w:val="Hyperlink"/>
                <w:rFonts w:cstheme="minorHAnsi"/>
                <w:noProof/>
              </w:rPr>
              <w:t>OBJECTIVE: Add User Options to show Label, Value and Timestamp</w:t>
            </w:r>
            <w:r>
              <w:rPr>
                <w:noProof/>
                <w:webHidden/>
              </w:rPr>
              <w:tab/>
            </w:r>
            <w:r>
              <w:rPr>
                <w:noProof/>
                <w:webHidden/>
              </w:rPr>
              <w:fldChar w:fldCharType="begin"/>
            </w:r>
            <w:r>
              <w:rPr>
                <w:noProof/>
                <w:webHidden/>
              </w:rPr>
              <w:instrText xml:space="preserve"> PAGEREF _Toc34292455 \h </w:instrText>
            </w:r>
            <w:r>
              <w:rPr>
                <w:noProof/>
                <w:webHidden/>
              </w:rPr>
            </w:r>
            <w:r>
              <w:rPr>
                <w:noProof/>
                <w:webHidden/>
              </w:rPr>
              <w:fldChar w:fldCharType="separate"/>
            </w:r>
            <w:r>
              <w:rPr>
                <w:noProof/>
                <w:webHidden/>
              </w:rPr>
              <w:t>30</w:t>
            </w:r>
            <w:r>
              <w:rPr>
                <w:noProof/>
                <w:webHidden/>
              </w:rPr>
              <w:fldChar w:fldCharType="end"/>
            </w:r>
          </w:hyperlink>
        </w:p>
        <w:p w14:paraId="4758DDF9" w14:textId="5BA9EC71" w:rsidR="00F34648" w:rsidRDefault="00F34648">
          <w:pPr>
            <w:pStyle w:val="TOC2"/>
            <w:tabs>
              <w:tab w:val="left" w:pos="880"/>
              <w:tab w:val="right" w:leader="dot" w:pos="10790"/>
            </w:tabs>
            <w:rPr>
              <w:rFonts w:eastAsiaTheme="minorEastAsia"/>
              <w:noProof/>
            </w:rPr>
          </w:pPr>
          <w:hyperlink w:anchor="_Toc34292456" w:history="1">
            <w:r w:rsidRPr="00834117">
              <w:rPr>
                <w:rStyle w:val="Hyperlink"/>
                <w:rFonts w:cstheme="minorHAnsi"/>
                <w:noProof/>
              </w:rPr>
              <w:t>5.4.</w:t>
            </w:r>
            <w:r>
              <w:rPr>
                <w:rFonts w:eastAsiaTheme="minorEastAsia"/>
                <w:noProof/>
              </w:rPr>
              <w:tab/>
            </w:r>
            <w:r w:rsidRPr="00834117">
              <w:rPr>
                <w:rStyle w:val="Hyperlink"/>
                <w:rFonts w:cstheme="minorHAnsi"/>
                <w:noProof/>
              </w:rPr>
              <w:t>OBJECTIVE: Conditionally Show Label, Value, and Timestamp</w:t>
            </w:r>
            <w:r>
              <w:rPr>
                <w:noProof/>
                <w:webHidden/>
              </w:rPr>
              <w:tab/>
            </w:r>
            <w:r>
              <w:rPr>
                <w:noProof/>
                <w:webHidden/>
              </w:rPr>
              <w:fldChar w:fldCharType="begin"/>
            </w:r>
            <w:r>
              <w:rPr>
                <w:noProof/>
                <w:webHidden/>
              </w:rPr>
              <w:instrText xml:space="preserve"> PAGEREF _Toc34292456 \h </w:instrText>
            </w:r>
            <w:r>
              <w:rPr>
                <w:noProof/>
                <w:webHidden/>
              </w:rPr>
            </w:r>
            <w:r>
              <w:rPr>
                <w:noProof/>
                <w:webHidden/>
              </w:rPr>
              <w:fldChar w:fldCharType="separate"/>
            </w:r>
            <w:r>
              <w:rPr>
                <w:noProof/>
                <w:webHidden/>
              </w:rPr>
              <w:t>30</w:t>
            </w:r>
            <w:r>
              <w:rPr>
                <w:noProof/>
                <w:webHidden/>
              </w:rPr>
              <w:fldChar w:fldCharType="end"/>
            </w:r>
          </w:hyperlink>
        </w:p>
        <w:p w14:paraId="37486822" w14:textId="380D415C" w:rsidR="00F34648" w:rsidRDefault="00F34648">
          <w:pPr>
            <w:pStyle w:val="TOC2"/>
            <w:tabs>
              <w:tab w:val="left" w:pos="880"/>
              <w:tab w:val="right" w:leader="dot" w:pos="10790"/>
            </w:tabs>
            <w:rPr>
              <w:rFonts w:eastAsiaTheme="minorEastAsia"/>
              <w:noProof/>
            </w:rPr>
          </w:pPr>
          <w:hyperlink w:anchor="_Toc34292457" w:history="1">
            <w:r w:rsidRPr="00834117">
              <w:rPr>
                <w:rStyle w:val="Hyperlink"/>
                <w:rFonts w:cstheme="minorHAnsi"/>
                <w:noProof/>
              </w:rPr>
              <w:t>5.5.</w:t>
            </w:r>
            <w:r>
              <w:rPr>
                <w:rFonts w:eastAsiaTheme="minorEastAsia"/>
                <w:noProof/>
              </w:rPr>
              <w:tab/>
            </w:r>
            <w:r w:rsidRPr="00834117">
              <w:rPr>
                <w:rStyle w:val="Hyperlink"/>
                <w:rFonts w:cstheme="minorHAnsi"/>
                <w:noProof/>
              </w:rPr>
              <w:t>OBJECTIVE: Create the Config Pane Template</w:t>
            </w:r>
            <w:r>
              <w:rPr>
                <w:noProof/>
                <w:webHidden/>
              </w:rPr>
              <w:tab/>
            </w:r>
            <w:r>
              <w:rPr>
                <w:noProof/>
                <w:webHidden/>
              </w:rPr>
              <w:fldChar w:fldCharType="begin"/>
            </w:r>
            <w:r>
              <w:rPr>
                <w:noProof/>
                <w:webHidden/>
              </w:rPr>
              <w:instrText xml:space="preserve"> PAGEREF _Toc34292457 \h </w:instrText>
            </w:r>
            <w:r>
              <w:rPr>
                <w:noProof/>
                <w:webHidden/>
              </w:rPr>
            </w:r>
            <w:r>
              <w:rPr>
                <w:noProof/>
                <w:webHidden/>
              </w:rPr>
              <w:fldChar w:fldCharType="separate"/>
            </w:r>
            <w:r>
              <w:rPr>
                <w:noProof/>
                <w:webHidden/>
              </w:rPr>
              <w:t>31</w:t>
            </w:r>
            <w:r>
              <w:rPr>
                <w:noProof/>
                <w:webHidden/>
              </w:rPr>
              <w:fldChar w:fldCharType="end"/>
            </w:r>
          </w:hyperlink>
        </w:p>
        <w:p w14:paraId="6FCFAF8C" w14:textId="20D9C158" w:rsidR="00F34648" w:rsidRDefault="00F34648">
          <w:pPr>
            <w:pStyle w:val="TOC3"/>
            <w:tabs>
              <w:tab w:val="right" w:leader="dot" w:pos="10790"/>
            </w:tabs>
            <w:rPr>
              <w:rFonts w:eastAsiaTheme="minorEastAsia"/>
              <w:noProof/>
            </w:rPr>
          </w:pPr>
          <w:hyperlink w:anchor="_Toc34292458" w:history="1">
            <w:r w:rsidRPr="00834117">
              <w:rPr>
                <w:rStyle w:val="Hyperlink"/>
                <w:rFonts w:cstheme="minorHAnsi"/>
                <w:noProof/>
              </w:rPr>
              <w:t>Steps</w:t>
            </w:r>
            <w:r>
              <w:rPr>
                <w:noProof/>
                <w:webHidden/>
              </w:rPr>
              <w:tab/>
            </w:r>
            <w:r>
              <w:rPr>
                <w:noProof/>
                <w:webHidden/>
              </w:rPr>
              <w:fldChar w:fldCharType="begin"/>
            </w:r>
            <w:r>
              <w:rPr>
                <w:noProof/>
                <w:webHidden/>
              </w:rPr>
              <w:instrText xml:space="preserve"> PAGEREF _Toc34292458 \h </w:instrText>
            </w:r>
            <w:r>
              <w:rPr>
                <w:noProof/>
                <w:webHidden/>
              </w:rPr>
            </w:r>
            <w:r>
              <w:rPr>
                <w:noProof/>
                <w:webHidden/>
              </w:rPr>
              <w:fldChar w:fldCharType="separate"/>
            </w:r>
            <w:r>
              <w:rPr>
                <w:noProof/>
                <w:webHidden/>
              </w:rPr>
              <w:t>31</w:t>
            </w:r>
            <w:r>
              <w:rPr>
                <w:noProof/>
                <w:webHidden/>
              </w:rPr>
              <w:fldChar w:fldCharType="end"/>
            </w:r>
          </w:hyperlink>
        </w:p>
        <w:p w14:paraId="0D8E8DD7" w14:textId="3F591142" w:rsidR="00F34648" w:rsidRDefault="00F34648">
          <w:pPr>
            <w:pStyle w:val="TOC3"/>
            <w:tabs>
              <w:tab w:val="right" w:leader="dot" w:pos="10790"/>
            </w:tabs>
            <w:rPr>
              <w:rFonts w:eastAsiaTheme="minorEastAsia"/>
              <w:noProof/>
            </w:rPr>
          </w:pPr>
          <w:hyperlink w:anchor="_Toc34292459" w:history="1">
            <w:r w:rsidRPr="00834117">
              <w:rPr>
                <w:rStyle w:val="Hyperlink"/>
                <w:rFonts w:cstheme="minorHAnsi"/>
                <w:noProof/>
              </w:rPr>
              <w:t>Hints</w:t>
            </w:r>
            <w:r>
              <w:rPr>
                <w:noProof/>
                <w:webHidden/>
              </w:rPr>
              <w:tab/>
            </w:r>
            <w:r>
              <w:rPr>
                <w:noProof/>
                <w:webHidden/>
              </w:rPr>
              <w:fldChar w:fldCharType="begin"/>
            </w:r>
            <w:r>
              <w:rPr>
                <w:noProof/>
                <w:webHidden/>
              </w:rPr>
              <w:instrText xml:space="preserve"> PAGEREF _Toc34292459 \h </w:instrText>
            </w:r>
            <w:r>
              <w:rPr>
                <w:noProof/>
                <w:webHidden/>
              </w:rPr>
            </w:r>
            <w:r>
              <w:rPr>
                <w:noProof/>
                <w:webHidden/>
              </w:rPr>
              <w:fldChar w:fldCharType="separate"/>
            </w:r>
            <w:r>
              <w:rPr>
                <w:noProof/>
                <w:webHidden/>
              </w:rPr>
              <w:t>31</w:t>
            </w:r>
            <w:r>
              <w:rPr>
                <w:noProof/>
                <w:webHidden/>
              </w:rPr>
              <w:fldChar w:fldCharType="end"/>
            </w:r>
          </w:hyperlink>
        </w:p>
        <w:p w14:paraId="30E42DE0" w14:textId="658BCCCC" w:rsidR="00F34648" w:rsidRDefault="00F34648">
          <w:pPr>
            <w:pStyle w:val="TOC2"/>
            <w:tabs>
              <w:tab w:val="left" w:pos="880"/>
              <w:tab w:val="right" w:leader="dot" w:pos="10790"/>
            </w:tabs>
            <w:rPr>
              <w:rFonts w:eastAsiaTheme="minorEastAsia"/>
              <w:noProof/>
            </w:rPr>
          </w:pPr>
          <w:hyperlink w:anchor="_Toc34292460" w:history="1">
            <w:r w:rsidRPr="00834117">
              <w:rPr>
                <w:rStyle w:val="Hyperlink"/>
                <w:rFonts w:cstheme="minorHAnsi"/>
                <w:noProof/>
              </w:rPr>
              <w:t>5.6.</w:t>
            </w:r>
            <w:r>
              <w:rPr>
                <w:rFonts w:eastAsiaTheme="minorEastAsia"/>
                <w:noProof/>
              </w:rPr>
              <w:tab/>
            </w:r>
            <w:r w:rsidRPr="00834117">
              <w:rPr>
                <w:rStyle w:val="Hyperlink"/>
                <w:rFonts w:cstheme="minorHAnsi"/>
                <w:noProof/>
              </w:rPr>
              <w:t>OBJECTIVE: Expose the Configuration Pane through Context Menu</w:t>
            </w:r>
            <w:r>
              <w:rPr>
                <w:noProof/>
                <w:webHidden/>
              </w:rPr>
              <w:tab/>
            </w:r>
            <w:r>
              <w:rPr>
                <w:noProof/>
                <w:webHidden/>
              </w:rPr>
              <w:fldChar w:fldCharType="begin"/>
            </w:r>
            <w:r>
              <w:rPr>
                <w:noProof/>
                <w:webHidden/>
              </w:rPr>
              <w:instrText xml:space="preserve"> PAGEREF _Toc34292460 \h </w:instrText>
            </w:r>
            <w:r>
              <w:rPr>
                <w:noProof/>
                <w:webHidden/>
              </w:rPr>
            </w:r>
            <w:r>
              <w:rPr>
                <w:noProof/>
                <w:webHidden/>
              </w:rPr>
              <w:fldChar w:fldCharType="separate"/>
            </w:r>
            <w:r>
              <w:rPr>
                <w:noProof/>
                <w:webHidden/>
              </w:rPr>
              <w:t>31</w:t>
            </w:r>
            <w:r>
              <w:rPr>
                <w:noProof/>
                <w:webHidden/>
              </w:rPr>
              <w:fldChar w:fldCharType="end"/>
            </w:r>
          </w:hyperlink>
        </w:p>
        <w:p w14:paraId="3CC0A9C4" w14:textId="47E05661" w:rsidR="00F34648" w:rsidRDefault="00F34648">
          <w:pPr>
            <w:pStyle w:val="TOC3"/>
            <w:tabs>
              <w:tab w:val="right" w:leader="dot" w:pos="10790"/>
            </w:tabs>
            <w:rPr>
              <w:rFonts w:eastAsiaTheme="minorEastAsia"/>
              <w:noProof/>
            </w:rPr>
          </w:pPr>
          <w:hyperlink w:anchor="_Toc34292461" w:history="1">
            <w:r w:rsidRPr="00834117">
              <w:rPr>
                <w:rStyle w:val="Hyperlink"/>
                <w:rFonts w:cstheme="minorHAnsi"/>
                <w:noProof/>
              </w:rPr>
              <w:t>Hints</w:t>
            </w:r>
            <w:r>
              <w:rPr>
                <w:noProof/>
                <w:webHidden/>
              </w:rPr>
              <w:tab/>
            </w:r>
            <w:r>
              <w:rPr>
                <w:noProof/>
                <w:webHidden/>
              </w:rPr>
              <w:fldChar w:fldCharType="begin"/>
            </w:r>
            <w:r>
              <w:rPr>
                <w:noProof/>
                <w:webHidden/>
              </w:rPr>
              <w:instrText xml:space="preserve"> PAGEREF _Toc34292461 \h </w:instrText>
            </w:r>
            <w:r>
              <w:rPr>
                <w:noProof/>
                <w:webHidden/>
              </w:rPr>
            </w:r>
            <w:r>
              <w:rPr>
                <w:noProof/>
                <w:webHidden/>
              </w:rPr>
              <w:fldChar w:fldCharType="separate"/>
            </w:r>
            <w:r>
              <w:rPr>
                <w:noProof/>
                <w:webHidden/>
              </w:rPr>
              <w:t>31</w:t>
            </w:r>
            <w:r>
              <w:rPr>
                <w:noProof/>
                <w:webHidden/>
              </w:rPr>
              <w:fldChar w:fldCharType="end"/>
            </w:r>
          </w:hyperlink>
        </w:p>
        <w:p w14:paraId="463D914E" w14:textId="10D31ABA" w:rsidR="00F34648" w:rsidRDefault="00F34648">
          <w:pPr>
            <w:pStyle w:val="TOC2"/>
            <w:tabs>
              <w:tab w:val="left" w:pos="880"/>
              <w:tab w:val="right" w:leader="dot" w:pos="10790"/>
            </w:tabs>
            <w:rPr>
              <w:rFonts w:eastAsiaTheme="minorEastAsia"/>
              <w:noProof/>
            </w:rPr>
          </w:pPr>
          <w:hyperlink w:anchor="_Toc34292462" w:history="1">
            <w:r w:rsidRPr="00834117">
              <w:rPr>
                <w:rStyle w:val="Hyperlink"/>
                <w:rFonts w:cstheme="minorHAnsi"/>
                <w:noProof/>
              </w:rPr>
              <w:t>5.7.</w:t>
            </w:r>
            <w:r>
              <w:rPr>
                <w:rFonts w:eastAsiaTheme="minorEastAsia"/>
                <w:noProof/>
              </w:rPr>
              <w:tab/>
            </w:r>
            <w:r w:rsidRPr="00834117">
              <w:rPr>
                <w:rStyle w:val="Hyperlink"/>
                <w:rFonts w:cstheme="minorHAnsi"/>
                <w:noProof/>
              </w:rPr>
              <w:t>SOLUTION</w:t>
            </w:r>
            <w:r>
              <w:rPr>
                <w:noProof/>
                <w:webHidden/>
              </w:rPr>
              <w:tab/>
            </w:r>
            <w:r>
              <w:rPr>
                <w:noProof/>
                <w:webHidden/>
              </w:rPr>
              <w:fldChar w:fldCharType="begin"/>
            </w:r>
            <w:r>
              <w:rPr>
                <w:noProof/>
                <w:webHidden/>
              </w:rPr>
              <w:instrText xml:space="preserve"> PAGEREF _Toc34292462 \h </w:instrText>
            </w:r>
            <w:r>
              <w:rPr>
                <w:noProof/>
                <w:webHidden/>
              </w:rPr>
            </w:r>
            <w:r>
              <w:rPr>
                <w:noProof/>
                <w:webHidden/>
              </w:rPr>
              <w:fldChar w:fldCharType="separate"/>
            </w:r>
            <w:r>
              <w:rPr>
                <w:noProof/>
                <w:webHidden/>
              </w:rPr>
              <w:t>32</w:t>
            </w:r>
            <w:r>
              <w:rPr>
                <w:noProof/>
                <w:webHidden/>
              </w:rPr>
              <w:fldChar w:fldCharType="end"/>
            </w:r>
          </w:hyperlink>
        </w:p>
        <w:p w14:paraId="42FC33A7" w14:textId="672B3F04" w:rsidR="00F34648" w:rsidRDefault="00F34648">
          <w:pPr>
            <w:pStyle w:val="TOC3"/>
            <w:tabs>
              <w:tab w:val="right" w:leader="dot" w:pos="10790"/>
            </w:tabs>
            <w:rPr>
              <w:rFonts w:eastAsiaTheme="minorEastAsia"/>
              <w:noProof/>
            </w:rPr>
          </w:pPr>
          <w:hyperlink w:anchor="_Toc34292463" w:history="1">
            <w:r w:rsidRPr="00834117">
              <w:rPr>
                <w:rStyle w:val="Hyperlink"/>
                <w:rFonts w:cstheme="minorHAnsi"/>
                <w:noProof/>
              </w:rPr>
              <w:t>Add User Options to Show Label, Value, and Timestamp</w:t>
            </w:r>
            <w:r>
              <w:rPr>
                <w:noProof/>
                <w:webHidden/>
              </w:rPr>
              <w:tab/>
            </w:r>
            <w:r>
              <w:rPr>
                <w:noProof/>
                <w:webHidden/>
              </w:rPr>
              <w:fldChar w:fldCharType="begin"/>
            </w:r>
            <w:r>
              <w:rPr>
                <w:noProof/>
                <w:webHidden/>
              </w:rPr>
              <w:instrText xml:space="preserve"> PAGEREF _Toc34292463 \h </w:instrText>
            </w:r>
            <w:r>
              <w:rPr>
                <w:noProof/>
                <w:webHidden/>
              </w:rPr>
            </w:r>
            <w:r>
              <w:rPr>
                <w:noProof/>
                <w:webHidden/>
              </w:rPr>
              <w:fldChar w:fldCharType="separate"/>
            </w:r>
            <w:r>
              <w:rPr>
                <w:noProof/>
                <w:webHidden/>
              </w:rPr>
              <w:t>32</w:t>
            </w:r>
            <w:r>
              <w:rPr>
                <w:noProof/>
                <w:webHidden/>
              </w:rPr>
              <w:fldChar w:fldCharType="end"/>
            </w:r>
          </w:hyperlink>
        </w:p>
        <w:p w14:paraId="60567119" w14:textId="28437A55" w:rsidR="00F34648" w:rsidRDefault="00F34648">
          <w:pPr>
            <w:pStyle w:val="TOC3"/>
            <w:tabs>
              <w:tab w:val="right" w:leader="dot" w:pos="10790"/>
            </w:tabs>
            <w:rPr>
              <w:rFonts w:eastAsiaTheme="minorEastAsia"/>
              <w:noProof/>
            </w:rPr>
          </w:pPr>
          <w:hyperlink w:anchor="_Toc34292464" w:history="1">
            <w:r w:rsidRPr="00834117">
              <w:rPr>
                <w:rStyle w:val="Hyperlink"/>
                <w:rFonts w:cstheme="minorHAnsi"/>
                <w:noProof/>
              </w:rPr>
              <w:t>Conditionally Show Label, Value, and Timestamp</w:t>
            </w:r>
            <w:r>
              <w:rPr>
                <w:noProof/>
                <w:webHidden/>
              </w:rPr>
              <w:tab/>
            </w:r>
            <w:r>
              <w:rPr>
                <w:noProof/>
                <w:webHidden/>
              </w:rPr>
              <w:fldChar w:fldCharType="begin"/>
            </w:r>
            <w:r>
              <w:rPr>
                <w:noProof/>
                <w:webHidden/>
              </w:rPr>
              <w:instrText xml:space="preserve"> PAGEREF _Toc34292464 \h </w:instrText>
            </w:r>
            <w:r>
              <w:rPr>
                <w:noProof/>
                <w:webHidden/>
              </w:rPr>
            </w:r>
            <w:r>
              <w:rPr>
                <w:noProof/>
                <w:webHidden/>
              </w:rPr>
              <w:fldChar w:fldCharType="separate"/>
            </w:r>
            <w:r>
              <w:rPr>
                <w:noProof/>
                <w:webHidden/>
              </w:rPr>
              <w:t>32</w:t>
            </w:r>
            <w:r>
              <w:rPr>
                <w:noProof/>
                <w:webHidden/>
              </w:rPr>
              <w:fldChar w:fldCharType="end"/>
            </w:r>
          </w:hyperlink>
        </w:p>
        <w:p w14:paraId="6F3DA758" w14:textId="1D335FA7" w:rsidR="00F34648" w:rsidRDefault="00F34648">
          <w:pPr>
            <w:pStyle w:val="TOC3"/>
            <w:tabs>
              <w:tab w:val="right" w:leader="dot" w:pos="10790"/>
            </w:tabs>
            <w:rPr>
              <w:rFonts w:eastAsiaTheme="minorEastAsia"/>
              <w:noProof/>
            </w:rPr>
          </w:pPr>
          <w:hyperlink w:anchor="_Toc34292465" w:history="1">
            <w:r w:rsidRPr="00834117">
              <w:rPr>
                <w:rStyle w:val="Hyperlink"/>
                <w:rFonts w:cstheme="minorHAnsi"/>
                <w:noProof/>
              </w:rPr>
              <w:t>Create the Config Pane Template File</w:t>
            </w:r>
            <w:r>
              <w:rPr>
                <w:noProof/>
                <w:webHidden/>
              </w:rPr>
              <w:tab/>
            </w:r>
            <w:r>
              <w:rPr>
                <w:noProof/>
                <w:webHidden/>
              </w:rPr>
              <w:fldChar w:fldCharType="begin"/>
            </w:r>
            <w:r>
              <w:rPr>
                <w:noProof/>
                <w:webHidden/>
              </w:rPr>
              <w:instrText xml:space="preserve"> PAGEREF _Toc34292465 \h </w:instrText>
            </w:r>
            <w:r>
              <w:rPr>
                <w:noProof/>
                <w:webHidden/>
              </w:rPr>
            </w:r>
            <w:r>
              <w:rPr>
                <w:noProof/>
                <w:webHidden/>
              </w:rPr>
              <w:fldChar w:fldCharType="separate"/>
            </w:r>
            <w:r>
              <w:rPr>
                <w:noProof/>
                <w:webHidden/>
              </w:rPr>
              <w:t>33</w:t>
            </w:r>
            <w:r>
              <w:rPr>
                <w:noProof/>
                <w:webHidden/>
              </w:rPr>
              <w:fldChar w:fldCharType="end"/>
            </w:r>
          </w:hyperlink>
        </w:p>
        <w:p w14:paraId="2B49BDF3" w14:textId="7C1815AA" w:rsidR="00F34648" w:rsidRDefault="00F34648">
          <w:pPr>
            <w:pStyle w:val="TOC3"/>
            <w:tabs>
              <w:tab w:val="right" w:leader="dot" w:pos="10790"/>
            </w:tabs>
            <w:rPr>
              <w:rFonts w:eastAsiaTheme="minorEastAsia"/>
              <w:noProof/>
            </w:rPr>
          </w:pPr>
          <w:hyperlink w:anchor="_Toc34292466" w:history="1">
            <w:r w:rsidRPr="00834117">
              <w:rPr>
                <w:rStyle w:val="Hyperlink"/>
                <w:rFonts w:cstheme="minorHAnsi"/>
                <w:noProof/>
              </w:rPr>
              <w:t>Expose the Configuration Pane through a Context-Menu Option</w:t>
            </w:r>
            <w:r>
              <w:rPr>
                <w:noProof/>
                <w:webHidden/>
              </w:rPr>
              <w:tab/>
            </w:r>
            <w:r>
              <w:rPr>
                <w:noProof/>
                <w:webHidden/>
              </w:rPr>
              <w:fldChar w:fldCharType="begin"/>
            </w:r>
            <w:r>
              <w:rPr>
                <w:noProof/>
                <w:webHidden/>
              </w:rPr>
              <w:instrText xml:space="preserve"> PAGEREF _Toc34292466 \h </w:instrText>
            </w:r>
            <w:r>
              <w:rPr>
                <w:noProof/>
                <w:webHidden/>
              </w:rPr>
            </w:r>
            <w:r>
              <w:rPr>
                <w:noProof/>
                <w:webHidden/>
              </w:rPr>
              <w:fldChar w:fldCharType="separate"/>
            </w:r>
            <w:r>
              <w:rPr>
                <w:noProof/>
                <w:webHidden/>
              </w:rPr>
              <w:t>34</w:t>
            </w:r>
            <w:r>
              <w:rPr>
                <w:noProof/>
                <w:webHidden/>
              </w:rPr>
              <w:fldChar w:fldCharType="end"/>
            </w:r>
          </w:hyperlink>
        </w:p>
        <w:p w14:paraId="4708EB2B" w14:textId="22D8C7DE" w:rsidR="00F34648" w:rsidRDefault="00F34648">
          <w:pPr>
            <w:pStyle w:val="TOC1"/>
            <w:tabs>
              <w:tab w:val="left" w:pos="440"/>
              <w:tab w:val="right" w:leader="dot" w:pos="10790"/>
            </w:tabs>
            <w:rPr>
              <w:rFonts w:eastAsiaTheme="minorEastAsia"/>
              <w:noProof/>
            </w:rPr>
          </w:pPr>
          <w:hyperlink w:anchor="_Toc34292467" w:history="1">
            <w:r w:rsidRPr="00834117">
              <w:rPr>
                <w:rStyle w:val="Hyperlink"/>
                <w:rFonts w:cstheme="minorHAnsi"/>
                <w:noProof/>
              </w:rPr>
              <w:t>6.</w:t>
            </w:r>
            <w:r>
              <w:rPr>
                <w:rFonts w:eastAsiaTheme="minorEastAsia"/>
                <w:noProof/>
              </w:rPr>
              <w:tab/>
            </w:r>
            <w:r w:rsidRPr="00834117">
              <w:rPr>
                <w:rStyle w:val="Hyperlink"/>
                <w:rFonts w:cstheme="minorHAnsi"/>
                <w:noProof/>
              </w:rPr>
              <w:t>EXERCISE 5: Add Styles to Symbol and Configuration Pane</w:t>
            </w:r>
            <w:r>
              <w:rPr>
                <w:noProof/>
                <w:webHidden/>
              </w:rPr>
              <w:tab/>
            </w:r>
            <w:r>
              <w:rPr>
                <w:noProof/>
                <w:webHidden/>
              </w:rPr>
              <w:fldChar w:fldCharType="begin"/>
            </w:r>
            <w:r>
              <w:rPr>
                <w:noProof/>
                <w:webHidden/>
              </w:rPr>
              <w:instrText xml:space="preserve"> PAGEREF _Toc34292467 \h </w:instrText>
            </w:r>
            <w:r>
              <w:rPr>
                <w:noProof/>
                <w:webHidden/>
              </w:rPr>
            </w:r>
            <w:r>
              <w:rPr>
                <w:noProof/>
                <w:webHidden/>
              </w:rPr>
              <w:fldChar w:fldCharType="separate"/>
            </w:r>
            <w:r>
              <w:rPr>
                <w:noProof/>
                <w:webHidden/>
              </w:rPr>
              <w:t>35</w:t>
            </w:r>
            <w:r>
              <w:rPr>
                <w:noProof/>
                <w:webHidden/>
              </w:rPr>
              <w:fldChar w:fldCharType="end"/>
            </w:r>
          </w:hyperlink>
        </w:p>
        <w:p w14:paraId="3C32ACEF" w14:textId="2335D72F" w:rsidR="00F34648" w:rsidRDefault="00F34648">
          <w:pPr>
            <w:pStyle w:val="TOC2"/>
            <w:tabs>
              <w:tab w:val="left" w:pos="880"/>
              <w:tab w:val="right" w:leader="dot" w:pos="10790"/>
            </w:tabs>
            <w:rPr>
              <w:rFonts w:eastAsiaTheme="minorEastAsia"/>
              <w:noProof/>
            </w:rPr>
          </w:pPr>
          <w:hyperlink w:anchor="_Toc34292468" w:history="1">
            <w:r w:rsidRPr="00834117">
              <w:rPr>
                <w:rStyle w:val="Hyperlink"/>
                <w:rFonts w:cstheme="minorHAnsi"/>
                <w:noProof/>
              </w:rPr>
              <w:t>6.1.</w:t>
            </w:r>
            <w:r>
              <w:rPr>
                <w:rFonts w:eastAsiaTheme="minorEastAsia"/>
                <w:noProof/>
              </w:rPr>
              <w:tab/>
            </w:r>
            <w:r w:rsidRPr="00834117">
              <w:rPr>
                <w:rStyle w:val="Hyperlink"/>
                <w:rFonts w:cstheme="minorHAnsi"/>
                <w:noProof/>
              </w:rPr>
              <w:t>Objectives</w:t>
            </w:r>
            <w:r>
              <w:rPr>
                <w:noProof/>
                <w:webHidden/>
              </w:rPr>
              <w:tab/>
            </w:r>
            <w:r>
              <w:rPr>
                <w:noProof/>
                <w:webHidden/>
              </w:rPr>
              <w:fldChar w:fldCharType="begin"/>
            </w:r>
            <w:r>
              <w:rPr>
                <w:noProof/>
                <w:webHidden/>
              </w:rPr>
              <w:instrText xml:space="preserve"> PAGEREF _Toc34292468 \h </w:instrText>
            </w:r>
            <w:r>
              <w:rPr>
                <w:noProof/>
                <w:webHidden/>
              </w:rPr>
            </w:r>
            <w:r>
              <w:rPr>
                <w:noProof/>
                <w:webHidden/>
              </w:rPr>
              <w:fldChar w:fldCharType="separate"/>
            </w:r>
            <w:r>
              <w:rPr>
                <w:noProof/>
                <w:webHidden/>
              </w:rPr>
              <w:t>35</w:t>
            </w:r>
            <w:r>
              <w:rPr>
                <w:noProof/>
                <w:webHidden/>
              </w:rPr>
              <w:fldChar w:fldCharType="end"/>
            </w:r>
          </w:hyperlink>
        </w:p>
        <w:p w14:paraId="7F211E45" w14:textId="529DBABE" w:rsidR="00F34648" w:rsidRDefault="00F34648">
          <w:pPr>
            <w:pStyle w:val="TOC2"/>
            <w:tabs>
              <w:tab w:val="left" w:pos="880"/>
              <w:tab w:val="right" w:leader="dot" w:pos="10790"/>
            </w:tabs>
            <w:rPr>
              <w:rFonts w:eastAsiaTheme="minorEastAsia"/>
              <w:noProof/>
            </w:rPr>
          </w:pPr>
          <w:hyperlink w:anchor="_Toc34292469" w:history="1">
            <w:r w:rsidRPr="00834117">
              <w:rPr>
                <w:rStyle w:val="Hyperlink"/>
                <w:rFonts w:cstheme="minorHAnsi"/>
                <w:noProof/>
              </w:rPr>
              <w:t>6.2.</w:t>
            </w:r>
            <w:r>
              <w:rPr>
                <w:rFonts w:eastAsiaTheme="minorEastAsia"/>
                <w:noProof/>
              </w:rPr>
              <w:tab/>
            </w:r>
            <w:r w:rsidRPr="00834117">
              <w:rPr>
                <w:rStyle w:val="Hyperlink"/>
                <w:rFonts w:cstheme="minorHAnsi"/>
                <w:noProof/>
              </w:rPr>
              <w:t>Background</w:t>
            </w:r>
            <w:r>
              <w:rPr>
                <w:noProof/>
                <w:webHidden/>
              </w:rPr>
              <w:tab/>
            </w:r>
            <w:r>
              <w:rPr>
                <w:noProof/>
                <w:webHidden/>
              </w:rPr>
              <w:fldChar w:fldCharType="begin"/>
            </w:r>
            <w:r>
              <w:rPr>
                <w:noProof/>
                <w:webHidden/>
              </w:rPr>
              <w:instrText xml:space="preserve"> PAGEREF _Toc34292469 \h </w:instrText>
            </w:r>
            <w:r>
              <w:rPr>
                <w:noProof/>
                <w:webHidden/>
              </w:rPr>
            </w:r>
            <w:r>
              <w:rPr>
                <w:noProof/>
                <w:webHidden/>
              </w:rPr>
              <w:fldChar w:fldCharType="separate"/>
            </w:r>
            <w:r>
              <w:rPr>
                <w:noProof/>
                <w:webHidden/>
              </w:rPr>
              <w:t>35</w:t>
            </w:r>
            <w:r>
              <w:rPr>
                <w:noProof/>
                <w:webHidden/>
              </w:rPr>
              <w:fldChar w:fldCharType="end"/>
            </w:r>
          </w:hyperlink>
        </w:p>
        <w:p w14:paraId="349327EA" w14:textId="50ABAD2A" w:rsidR="00F34648" w:rsidRDefault="00F34648">
          <w:pPr>
            <w:pStyle w:val="TOC2"/>
            <w:tabs>
              <w:tab w:val="left" w:pos="880"/>
              <w:tab w:val="right" w:leader="dot" w:pos="10790"/>
            </w:tabs>
            <w:rPr>
              <w:rFonts w:eastAsiaTheme="minorEastAsia"/>
              <w:noProof/>
            </w:rPr>
          </w:pPr>
          <w:hyperlink w:anchor="_Toc34292470" w:history="1">
            <w:r w:rsidRPr="00834117">
              <w:rPr>
                <w:rStyle w:val="Hyperlink"/>
                <w:rFonts w:cstheme="minorHAnsi"/>
                <w:noProof/>
              </w:rPr>
              <w:t>6.3.</w:t>
            </w:r>
            <w:r>
              <w:rPr>
                <w:rFonts w:eastAsiaTheme="minorEastAsia"/>
                <w:noProof/>
              </w:rPr>
              <w:tab/>
            </w:r>
            <w:r w:rsidRPr="00834117">
              <w:rPr>
                <w:rStyle w:val="Hyperlink"/>
                <w:rFonts w:cstheme="minorHAnsi"/>
                <w:noProof/>
              </w:rPr>
              <w:t>OBJECTIVE: Add Class Attributes to Elements</w:t>
            </w:r>
            <w:r>
              <w:rPr>
                <w:noProof/>
                <w:webHidden/>
              </w:rPr>
              <w:tab/>
            </w:r>
            <w:r>
              <w:rPr>
                <w:noProof/>
                <w:webHidden/>
              </w:rPr>
              <w:fldChar w:fldCharType="begin"/>
            </w:r>
            <w:r>
              <w:rPr>
                <w:noProof/>
                <w:webHidden/>
              </w:rPr>
              <w:instrText xml:space="preserve"> PAGEREF _Toc34292470 \h </w:instrText>
            </w:r>
            <w:r>
              <w:rPr>
                <w:noProof/>
                <w:webHidden/>
              </w:rPr>
            </w:r>
            <w:r>
              <w:rPr>
                <w:noProof/>
                <w:webHidden/>
              </w:rPr>
              <w:fldChar w:fldCharType="separate"/>
            </w:r>
            <w:r>
              <w:rPr>
                <w:noProof/>
                <w:webHidden/>
              </w:rPr>
              <w:t>35</w:t>
            </w:r>
            <w:r>
              <w:rPr>
                <w:noProof/>
                <w:webHidden/>
              </w:rPr>
              <w:fldChar w:fldCharType="end"/>
            </w:r>
          </w:hyperlink>
        </w:p>
        <w:p w14:paraId="0C6F16C0" w14:textId="585D18A7" w:rsidR="00F34648" w:rsidRDefault="00F34648">
          <w:pPr>
            <w:pStyle w:val="TOC2"/>
            <w:tabs>
              <w:tab w:val="left" w:pos="880"/>
              <w:tab w:val="right" w:leader="dot" w:pos="10790"/>
            </w:tabs>
            <w:rPr>
              <w:rFonts w:eastAsiaTheme="minorEastAsia"/>
              <w:noProof/>
            </w:rPr>
          </w:pPr>
          <w:hyperlink w:anchor="_Toc34292471" w:history="1">
            <w:r w:rsidRPr="00834117">
              <w:rPr>
                <w:rStyle w:val="Hyperlink"/>
                <w:rFonts w:cstheme="minorHAnsi"/>
                <w:noProof/>
              </w:rPr>
              <w:t>6.4.</w:t>
            </w:r>
            <w:r>
              <w:rPr>
                <w:rFonts w:eastAsiaTheme="minorEastAsia"/>
                <w:noProof/>
              </w:rPr>
              <w:tab/>
            </w:r>
            <w:r w:rsidRPr="00834117">
              <w:rPr>
                <w:rStyle w:val="Hyperlink"/>
                <w:rFonts w:cstheme="minorHAnsi"/>
                <w:noProof/>
              </w:rPr>
              <w:t>OBJECTIVE: Create the CSS File</w:t>
            </w:r>
            <w:r>
              <w:rPr>
                <w:noProof/>
                <w:webHidden/>
              </w:rPr>
              <w:tab/>
            </w:r>
            <w:r>
              <w:rPr>
                <w:noProof/>
                <w:webHidden/>
              </w:rPr>
              <w:fldChar w:fldCharType="begin"/>
            </w:r>
            <w:r>
              <w:rPr>
                <w:noProof/>
                <w:webHidden/>
              </w:rPr>
              <w:instrText xml:space="preserve"> PAGEREF _Toc34292471 \h </w:instrText>
            </w:r>
            <w:r>
              <w:rPr>
                <w:noProof/>
                <w:webHidden/>
              </w:rPr>
            </w:r>
            <w:r>
              <w:rPr>
                <w:noProof/>
                <w:webHidden/>
              </w:rPr>
              <w:fldChar w:fldCharType="separate"/>
            </w:r>
            <w:r>
              <w:rPr>
                <w:noProof/>
                <w:webHidden/>
              </w:rPr>
              <w:t>35</w:t>
            </w:r>
            <w:r>
              <w:rPr>
                <w:noProof/>
                <w:webHidden/>
              </w:rPr>
              <w:fldChar w:fldCharType="end"/>
            </w:r>
          </w:hyperlink>
        </w:p>
        <w:p w14:paraId="1CC875F4" w14:textId="15950A26" w:rsidR="00F34648" w:rsidRDefault="00F34648">
          <w:pPr>
            <w:pStyle w:val="TOC2"/>
            <w:tabs>
              <w:tab w:val="left" w:pos="880"/>
              <w:tab w:val="right" w:leader="dot" w:pos="10790"/>
            </w:tabs>
            <w:rPr>
              <w:rFonts w:eastAsiaTheme="minorEastAsia"/>
              <w:noProof/>
            </w:rPr>
          </w:pPr>
          <w:hyperlink w:anchor="_Toc34292472" w:history="1">
            <w:r w:rsidRPr="00834117">
              <w:rPr>
                <w:rStyle w:val="Hyperlink"/>
                <w:rFonts w:cstheme="minorHAnsi"/>
                <w:noProof/>
              </w:rPr>
              <w:t>6.5.</w:t>
            </w:r>
            <w:r>
              <w:rPr>
                <w:rFonts w:eastAsiaTheme="minorEastAsia"/>
                <w:noProof/>
              </w:rPr>
              <w:tab/>
            </w:r>
            <w:r w:rsidRPr="00834117">
              <w:rPr>
                <w:rStyle w:val="Hyperlink"/>
                <w:rFonts w:cstheme="minorHAnsi"/>
                <w:noProof/>
              </w:rPr>
              <w:t>OBJECTIVE: Configure Styles through the CSS File</w:t>
            </w:r>
            <w:r>
              <w:rPr>
                <w:noProof/>
                <w:webHidden/>
              </w:rPr>
              <w:tab/>
            </w:r>
            <w:r>
              <w:rPr>
                <w:noProof/>
                <w:webHidden/>
              </w:rPr>
              <w:fldChar w:fldCharType="begin"/>
            </w:r>
            <w:r>
              <w:rPr>
                <w:noProof/>
                <w:webHidden/>
              </w:rPr>
              <w:instrText xml:space="preserve"> PAGEREF _Toc34292472 \h </w:instrText>
            </w:r>
            <w:r>
              <w:rPr>
                <w:noProof/>
                <w:webHidden/>
              </w:rPr>
            </w:r>
            <w:r>
              <w:rPr>
                <w:noProof/>
                <w:webHidden/>
              </w:rPr>
              <w:fldChar w:fldCharType="separate"/>
            </w:r>
            <w:r>
              <w:rPr>
                <w:noProof/>
                <w:webHidden/>
              </w:rPr>
              <w:t>35</w:t>
            </w:r>
            <w:r>
              <w:rPr>
                <w:noProof/>
                <w:webHidden/>
              </w:rPr>
              <w:fldChar w:fldCharType="end"/>
            </w:r>
          </w:hyperlink>
        </w:p>
        <w:p w14:paraId="5161DFF1" w14:textId="1DE2BED6" w:rsidR="00F34648" w:rsidRDefault="00F34648">
          <w:pPr>
            <w:pStyle w:val="TOC2"/>
            <w:tabs>
              <w:tab w:val="right" w:leader="dot" w:pos="10790"/>
            </w:tabs>
            <w:rPr>
              <w:rFonts w:eastAsiaTheme="minorEastAsia"/>
              <w:noProof/>
            </w:rPr>
          </w:pPr>
          <w:hyperlink w:anchor="_Toc34292473" w:history="1">
            <w:r w:rsidRPr="00834117">
              <w:rPr>
                <w:rStyle w:val="Hyperlink"/>
                <w:rFonts w:cstheme="minorHAnsi"/>
                <w:noProof/>
              </w:rPr>
              <w:t>SOLUTION</w:t>
            </w:r>
            <w:r>
              <w:rPr>
                <w:noProof/>
                <w:webHidden/>
              </w:rPr>
              <w:tab/>
            </w:r>
            <w:r>
              <w:rPr>
                <w:noProof/>
                <w:webHidden/>
              </w:rPr>
              <w:fldChar w:fldCharType="begin"/>
            </w:r>
            <w:r>
              <w:rPr>
                <w:noProof/>
                <w:webHidden/>
              </w:rPr>
              <w:instrText xml:space="preserve"> PAGEREF _Toc34292473 \h </w:instrText>
            </w:r>
            <w:r>
              <w:rPr>
                <w:noProof/>
                <w:webHidden/>
              </w:rPr>
            </w:r>
            <w:r>
              <w:rPr>
                <w:noProof/>
                <w:webHidden/>
              </w:rPr>
              <w:fldChar w:fldCharType="separate"/>
            </w:r>
            <w:r>
              <w:rPr>
                <w:noProof/>
                <w:webHidden/>
              </w:rPr>
              <w:t>36</w:t>
            </w:r>
            <w:r>
              <w:rPr>
                <w:noProof/>
                <w:webHidden/>
              </w:rPr>
              <w:fldChar w:fldCharType="end"/>
            </w:r>
          </w:hyperlink>
        </w:p>
        <w:p w14:paraId="32D8F346" w14:textId="2B9E5A36" w:rsidR="00F34648" w:rsidRDefault="00F34648">
          <w:pPr>
            <w:pStyle w:val="TOC3"/>
            <w:tabs>
              <w:tab w:val="right" w:leader="dot" w:pos="10790"/>
            </w:tabs>
            <w:rPr>
              <w:rFonts w:eastAsiaTheme="minorEastAsia"/>
              <w:noProof/>
            </w:rPr>
          </w:pPr>
          <w:hyperlink w:anchor="_Toc34292474" w:history="1">
            <w:r w:rsidRPr="00834117">
              <w:rPr>
                <w:rStyle w:val="Hyperlink"/>
                <w:rFonts w:cstheme="minorHAnsi"/>
                <w:noProof/>
              </w:rPr>
              <w:t>Add Class Attributes to Elements</w:t>
            </w:r>
            <w:r>
              <w:rPr>
                <w:noProof/>
                <w:webHidden/>
              </w:rPr>
              <w:tab/>
            </w:r>
            <w:r>
              <w:rPr>
                <w:noProof/>
                <w:webHidden/>
              </w:rPr>
              <w:fldChar w:fldCharType="begin"/>
            </w:r>
            <w:r>
              <w:rPr>
                <w:noProof/>
                <w:webHidden/>
              </w:rPr>
              <w:instrText xml:space="preserve"> PAGEREF _Toc34292474 \h </w:instrText>
            </w:r>
            <w:r>
              <w:rPr>
                <w:noProof/>
                <w:webHidden/>
              </w:rPr>
            </w:r>
            <w:r>
              <w:rPr>
                <w:noProof/>
                <w:webHidden/>
              </w:rPr>
              <w:fldChar w:fldCharType="separate"/>
            </w:r>
            <w:r>
              <w:rPr>
                <w:noProof/>
                <w:webHidden/>
              </w:rPr>
              <w:t>36</w:t>
            </w:r>
            <w:r>
              <w:rPr>
                <w:noProof/>
                <w:webHidden/>
              </w:rPr>
              <w:fldChar w:fldCharType="end"/>
            </w:r>
          </w:hyperlink>
        </w:p>
        <w:p w14:paraId="47F98C49" w14:textId="22AB1CEB" w:rsidR="00F34648" w:rsidRDefault="00F34648">
          <w:pPr>
            <w:pStyle w:val="TOC3"/>
            <w:tabs>
              <w:tab w:val="right" w:leader="dot" w:pos="10790"/>
            </w:tabs>
            <w:rPr>
              <w:rFonts w:eastAsiaTheme="minorEastAsia"/>
              <w:noProof/>
            </w:rPr>
          </w:pPr>
          <w:hyperlink w:anchor="_Toc34292475" w:history="1">
            <w:r w:rsidRPr="00834117">
              <w:rPr>
                <w:rStyle w:val="Hyperlink"/>
                <w:rFonts w:cstheme="minorHAnsi"/>
                <w:noProof/>
              </w:rPr>
              <w:t>Create the CSS File</w:t>
            </w:r>
            <w:r>
              <w:rPr>
                <w:noProof/>
                <w:webHidden/>
              </w:rPr>
              <w:tab/>
            </w:r>
            <w:r>
              <w:rPr>
                <w:noProof/>
                <w:webHidden/>
              </w:rPr>
              <w:fldChar w:fldCharType="begin"/>
            </w:r>
            <w:r>
              <w:rPr>
                <w:noProof/>
                <w:webHidden/>
              </w:rPr>
              <w:instrText xml:space="preserve"> PAGEREF _Toc34292475 \h </w:instrText>
            </w:r>
            <w:r>
              <w:rPr>
                <w:noProof/>
                <w:webHidden/>
              </w:rPr>
            </w:r>
            <w:r>
              <w:rPr>
                <w:noProof/>
                <w:webHidden/>
              </w:rPr>
              <w:fldChar w:fldCharType="separate"/>
            </w:r>
            <w:r>
              <w:rPr>
                <w:noProof/>
                <w:webHidden/>
              </w:rPr>
              <w:t>37</w:t>
            </w:r>
            <w:r>
              <w:rPr>
                <w:noProof/>
                <w:webHidden/>
              </w:rPr>
              <w:fldChar w:fldCharType="end"/>
            </w:r>
          </w:hyperlink>
        </w:p>
        <w:p w14:paraId="4B87ADC7" w14:textId="065C7675" w:rsidR="00F34648" w:rsidRDefault="00F34648">
          <w:pPr>
            <w:pStyle w:val="TOC3"/>
            <w:tabs>
              <w:tab w:val="right" w:leader="dot" w:pos="10790"/>
            </w:tabs>
            <w:rPr>
              <w:rFonts w:eastAsiaTheme="minorEastAsia"/>
              <w:noProof/>
            </w:rPr>
          </w:pPr>
          <w:hyperlink w:anchor="_Toc34292476" w:history="1">
            <w:r w:rsidRPr="00834117">
              <w:rPr>
                <w:rStyle w:val="Hyperlink"/>
                <w:rFonts w:cstheme="minorHAnsi"/>
                <w:noProof/>
              </w:rPr>
              <w:t>Configure Styles through the CSS File</w:t>
            </w:r>
            <w:r>
              <w:rPr>
                <w:noProof/>
                <w:webHidden/>
              </w:rPr>
              <w:tab/>
            </w:r>
            <w:r>
              <w:rPr>
                <w:noProof/>
                <w:webHidden/>
              </w:rPr>
              <w:fldChar w:fldCharType="begin"/>
            </w:r>
            <w:r>
              <w:rPr>
                <w:noProof/>
                <w:webHidden/>
              </w:rPr>
              <w:instrText xml:space="preserve"> PAGEREF _Toc34292476 \h </w:instrText>
            </w:r>
            <w:r>
              <w:rPr>
                <w:noProof/>
                <w:webHidden/>
              </w:rPr>
            </w:r>
            <w:r>
              <w:rPr>
                <w:noProof/>
                <w:webHidden/>
              </w:rPr>
              <w:fldChar w:fldCharType="separate"/>
            </w:r>
            <w:r>
              <w:rPr>
                <w:noProof/>
                <w:webHidden/>
              </w:rPr>
              <w:t>37</w:t>
            </w:r>
            <w:r>
              <w:rPr>
                <w:noProof/>
                <w:webHidden/>
              </w:rPr>
              <w:fldChar w:fldCharType="end"/>
            </w:r>
          </w:hyperlink>
        </w:p>
        <w:p w14:paraId="2F227C4B" w14:textId="0CAB75E6" w:rsidR="00F34648" w:rsidRDefault="00F34648">
          <w:pPr>
            <w:pStyle w:val="TOC1"/>
            <w:tabs>
              <w:tab w:val="right" w:leader="dot" w:pos="10790"/>
            </w:tabs>
            <w:rPr>
              <w:rFonts w:eastAsiaTheme="minorEastAsia"/>
              <w:noProof/>
            </w:rPr>
          </w:pPr>
          <w:hyperlink w:anchor="_Toc34292477" w:history="1">
            <w:r w:rsidRPr="00834117">
              <w:rPr>
                <w:rStyle w:val="Hyperlink"/>
                <w:noProof/>
              </w:rPr>
              <w:t>Save the Date!</w:t>
            </w:r>
            <w:r>
              <w:rPr>
                <w:noProof/>
                <w:webHidden/>
              </w:rPr>
              <w:tab/>
            </w:r>
            <w:r>
              <w:rPr>
                <w:noProof/>
                <w:webHidden/>
              </w:rPr>
              <w:fldChar w:fldCharType="begin"/>
            </w:r>
            <w:r>
              <w:rPr>
                <w:noProof/>
                <w:webHidden/>
              </w:rPr>
              <w:instrText xml:space="preserve"> PAGEREF _Toc34292477 \h </w:instrText>
            </w:r>
            <w:r>
              <w:rPr>
                <w:noProof/>
                <w:webHidden/>
              </w:rPr>
            </w:r>
            <w:r>
              <w:rPr>
                <w:noProof/>
                <w:webHidden/>
              </w:rPr>
              <w:fldChar w:fldCharType="separate"/>
            </w:r>
            <w:r>
              <w:rPr>
                <w:noProof/>
                <w:webHidden/>
              </w:rPr>
              <w:t>40</w:t>
            </w:r>
            <w:r>
              <w:rPr>
                <w:noProof/>
                <w:webHidden/>
              </w:rPr>
              <w:fldChar w:fldCharType="end"/>
            </w:r>
          </w:hyperlink>
        </w:p>
        <w:p w14:paraId="221308F4" w14:textId="59070A48" w:rsidR="00987FA9" w:rsidRPr="009B1137" w:rsidRDefault="00EA3304" w:rsidP="003341C6">
          <w:pPr>
            <w:spacing w:line="240" w:lineRule="auto"/>
            <w:rPr>
              <w:b/>
              <w:bCs/>
              <w:noProof/>
            </w:rPr>
            <w:sectPr w:rsidR="00987FA9" w:rsidRPr="009B1137" w:rsidSect="00F9409F">
              <w:headerReference w:type="even" r:id="rId13"/>
              <w:footerReference w:type="even" r:id="rId14"/>
              <w:footerReference w:type="default" r:id="rId15"/>
              <w:headerReference w:type="first" r:id="rId16"/>
              <w:pgSz w:w="12240" w:h="15840"/>
              <w:pgMar w:top="720" w:right="720" w:bottom="720" w:left="720" w:header="720" w:footer="720" w:gutter="0"/>
              <w:cols w:space="720"/>
              <w:titlePg/>
              <w:docGrid w:linePitch="360"/>
            </w:sectPr>
          </w:pPr>
          <w:r>
            <w:rPr>
              <w:b/>
              <w:bCs/>
              <w:noProof/>
            </w:rPr>
            <w:fldChar w:fldCharType="end"/>
          </w:r>
        </w:p>
      </w:sdtContent>
    </w:sdt>
    <w:p w14:paraId="1CC18E8E" w14:textId="3D1FBB70" w:rsidR="00CC2BA7" w:rsidRPr="00CC2BA7" w:rsidRDefault="00CC2BA7" w:rsidP="00CC2BA7">
      <w:pPr>
        <w:spacing w:line="259" w:lineRule="auto"/>
        <w:rPr>
          <w:rFonts w:asciiTheme="majorHAnsi" w:eastAsiaTheme="majorEastAsia" w:hAnsiTheme="majorHAnsi" w:cstheme="majorBidi"/>
          <w:b/>
          <w:color w:val="000000" w:themeColor="text1"/>
          <w:sz w:val="32"/>
          <w:szCs w:val="32"/>
        </w:rPr>
      </w:pPr>
      <w:r>
        <w:br w:type="page"/>
      </w:r>
    </w:p>
    <w:p w14:paraId="175F0D80" w14:textId="728795AE" w:rsidR="00EA3304" w:rsidRDefault="00EA3304" w:rsidP="002C28C9">
      <w:pPr>
        <w:pStyle w:val="Heading1"/>
        <w:numPr>
          <w:ilvl w:val="0"/>
          <w:numId w:val="5"/>
        </w:numPr>
        <w:spacing w:after="160" w:line="240" w:lineRule="auto"/>
      </w:pPr>
      <w:bookmarkStart w:id="3" w:name="_Toc34292397"/>
      <w:r w:rsidRPr="005C4464">
        <w:lastRenderedPageBreak/>
        <w:t>Introduction</w:t>
      </w:r>
      <w:bookmarkEnd w:id="3"/>
    </w:p>
    <w:p w14:paraId="380715E2" w14:textId="77777777" w:rsidR="00FD5116" w:rsidRPr="00FD5116" w:rsidRDefault="00FD5116" w:rsidP="003341C6">
      <w:pPr>
        <w:spacing w:line="240" w:lineRule="auto"/>
      </w:pPr>
    </w:p>
    <w:p w14:paraId="105B48E8" w14:textId="57E87304" w:rsidR="009729F5" w:rsidRDefault="009729F5" w:rsidP="004F5966">
      <w:pPr>
        <w:pStyle w:val="Heading2"/>
        <w:numPr>
          <w:ilvl w:val="1"/>
          <w:numId w:val="5"/>
        </w:numPr>
        <w:spacing w:after="160" w:line="240" w:lineRule="auto"/>
      </w:pPr>
      <w:bookmarkStart w:id="4" w:name="_Toc34292398"/>
      <w:r>
        <w:t>Overview of this Lab</w:t>
      </w:r>
      <w:bookmarkEnd w:id="4"/>
    </w:p>
    <w:p w14:paraId="21C8E06A" w14:textId="61D5E8C6" w:rsidR="00AC639F" w:rsidRDefault="00C575D3" w:rsidP="003341C6">
      <w:pPr>
        <w:spacing w:line="240" w:lineRule="auto"/>
        <w:rPr>
          <w:rStyle w:val="normaltextrun"/>
          <w:rFonts w:cstheme="minorHAnsi"/>
          <w:shd w:val="clear" w:color="auto" w:fill="FFFFFF"/>
        </w:rPr>
      </w:pPr>
      <w:r>
        <w:rPr>
          <w:rStyle w:val="normaltextrun"/>
          <w:rFonts w:cstheme="minorHAnsi"/>
          <w:shd w:val="clear" w:color="auto" w:fill="FFFFFF"/>
        </w:rPr>
        <w:t>Are the PI Vision</w:t>
      </w:r>
      <w:r w:rsidR="00EF421E">
        <w:rPr>
          <w:rStyle w:val="normaltextrun"/>
          <w:rFonts w:cstheme="minorHAnsi"/>
          <w:shd w:val="clear" w:color="auto" w:fill="FFFFFF"/>
        </w:rPr>
        <w:t xml:space="preserve"> native symbols </w:t>
      </w:r>
      <w:r w:rsidR="009E4509">
        <w:rPr>
          <w:rStyle w:val="normaltextrun"/>
          <w:rFonts w:cstheme="minorHAnsi"/>
          <w:shd w:val="clear" w:color="auto" w:fill="FFFFFF"/>
        </w:rPr>
        <w:t xml:space="preserve">not meeting </w:t>
      </w:r>
      <w:r w:rsidR="00350E9D">
        <w:rPr>
          <w:rStyle w:val="normaltextrun"/>
          <w:rFonts w:cstheme="minorHAnsi"/>
          <w:shd w:val="clear" w:color="auto" w:fill="FFFFFF"/>
        </w:rPr>
        <w:t>all</w:t>
      </w:r>
      <w:r w:rsidR="009E4509">
        <w:rPr>
          <w:rStyle w:val="normaltextrun"/>
          <w:rFonts w:cstheme="minorHAnsi"/>
          <w:shd w:val="clear" w:color="auto" w:fill="FFFFFF"/>
        </w:rPr>
        <w:t xml:space="preserve"> your users’ </w:t>
      </w:r>
      <w:r w:rsidR="005326D1">
        <w:rPr>
          <w:rStyle w:val="normaltextrun"/>
          <w:rFonts w:cstheme="minorHAnsi"/>
          <w:shd w:val="clear" w:color="auto" w:fill="FFFFFF"/>
        </w:rPr>
        <w:t xml:space="preserve">needs? </w:t>
      </w:r>
      <w:r w:rsidR="00350E9D">
        <w:rPr>
          <w:rStyle w:val="normaltextrun"/>
          <w:rFonts w:cstheme="minorHAnsi"/>
          <w:shd w:val="clear" w:color="auto" w:fill="FFFFFF"/>
        </w:rPr>
        <w:t xml:space="preserve">Do you have </w:t>
      </w:r>
      <w:r w:rsidR="00F3790C">
        <w:rPr>
          <w:rStyle w:val="normaltextrun"/>
          <w:rFonts w:cstheme="minorHAnsi"/>
          <w:shd w:val="clear" w:color="auto" w:fill="FFFFFF"/>
        </w:rPr>
        <w:t>an industry specific use case</w:t>
      </w:r>
      <w:r w:rsidR="00B828DE">
        <w:rPr>
          <w:rStyle w:val="normaltextrun"/>
          <w:rFonts w:cstheme="minorHAnsi"/>
          <w:shd w:val="clear" w:color="auto" w:fill="FFFFFF"/>
        </w:rPr>
        <w:t xml:space="preserve"> for</w:t>
      </w:r>
      <w:r w:rsidR="00255D71">
        <w:rPr>
          <w:rStyle w:val="normaltextrun"/>
          <w:rFonts w:cstheme="minorHAnsi"/>
          <w:shd w:val="clear" w:color="auto" w:fill="FFFFFF"/>
        </w:rPr>
        <w:t xml:space="preserve"> data</w:t>
      </w:r>
      <w:r w:rsidR="00B828DE">
        <w:rPr>
          <w:rStyle w:val="normaltextrun"/>
          <w:rFonts w:cstheme="minorHAnsi"/>
          <w:shd w:val="clear" w:color="auto" w:fill="FFFFFF"/>
        </w:rPr>
        <w:t xml:space="preserve"> visualization</w:t>
      </w:r>
      <w:r w:rsidR="00FA71ED">
        <w:rPr>
          <w:rStyle w:val="normaltextrun"/>
          <w:rFonts w:cstheme="minorHAnsi"/>
          <w:shd w:val="clear" w:color="auto" w:fill="FFFFFF"/>
        </w:rPr>
        <w:t xml:space="preserve"> that you are n</w:t>
      </w:r>
      <w:r w:rsidR="00255D71">
        <w:rPr>
          <w:rStyle w:val="normaltextrun"/>
          <w:rFonts w:cstheme="minorHAnsi"/>
          <w:shd w:val="clear" w:color="auto" w:fill="FFFFFF"/>
        </w:rPr>
        <w:t>ot able to completely implement using the built-in PI Vision symbols</w:t>
      </w:r>
      <w:r w:rsidR="00B03F48">
        <w:rPr>
          <w:rStyle w:val="normaltextrun"/>
          <w:rFonts w:cstheme="minorHAnsi"/>
          <w:shd w:val="clear" w:color="auto" w:fill="FFFFFF"/>
        </w:rPr>
        <w:t>?</w:t>
      </w:r>
      <w:r w:rsidR="00AD7A61">
        <w:rPr>
          <w:rStyle w:val="normaltextrun"/>
          <w:rFonts w:cstheme="minorHAnsi"/>
          <w:shd w:val="clear" w:color="auto" w:fill="FFFFFF"/>
        </w:rPr>
        <w:t xml:space="preserve"> Maybe you have existing code</w:t>
      </w:r>
      <w:r w:rsidR="00EE2222">
        <w:rPr>
          <w:rStyle w:val="normaltextrun"/>
          <w:rFonts w:cstheme="minorHAnsi"/>
          <w:shd w:val="clear" w:color="auto" w:fill="FFFFFF"/>
        </w:rPr>
        <w:t xml:space="preserve"> or a web API</w:t>
      </w:r>
      <w:r w:rsidR="00AD7A61">
        <w:rPr>
          <w:rStyle w:val="normaltextrun"/>
          <w:rFonts w:cstheme="minorHAnsi"/>
          <w:shd w:val="clear" w:color="auto" w:fill="FFFFFF"/>
        </w:rPr>
        <w:t xml:space="preserve"> that you would like to</w:t>
      </w:r>
      <w:r w:rsidR="001804A1">
        <w:rPr>
          <w:rStyle w:val="normaltextrun"/>
          <w:rFonts w:cstheme="minorHAnsi"/>
          <w:shd w:val="clear" w:color="auto" w:fill="FFFFFF"/>
        </w:rPr>
        <w:t xml:space="preserve"> </w:t>
      </w:r>
      <w:r w:rsidR="00EE2222">
        <w:rPr>
          <w:rStyle w:val="normaltextrun"/>
          <w:rFonts w:cstheme="minorHAnsi"/>
          <w:shd w:val="clear" w:color="auto" w:fill="FFFFFF"/>
        </w:rPr>
        <w:t>use</w:t>
      </w:r>
      <w:r w:rsidR="001804A1">
        <w:rPr>
          <w:rStyle w:val="normaltextrun"/>
          <w:rFonts w:cstheme="minorHAnsi"/>
          <w:shd w:val="clear" w:color="auto" w:fill="FFFFFF"/>
        </w:rPr>
        <w:t xml:space="preserve"> with</w:t>
      </w:r>
      <w:r w:rsidR="00271243">
        <w:rPr>
          <w:rStyle w:val="normaltextrun"/>
          <w:rFonts w:cstheme="minorHAnsi"/>
          <w:shd w:val="clear" w:color="auto" w:fill="FFFFFF"/>
        </w:rPr>
        <w:t>in</w:t>
      </w:r>
      <w:r w:rsidR="001804A1">
        <w:rPr>
          <w:rStyle w:val="normaltextrun"/>
          <w:rFonts w:cstheme="minorHAnsi"/>
          <w:shd w:val="clear" w:color="auto" w:fill="FFFFFF"/>
        </w:rPr>
        <w:t xml:space="preserve"> PI Vision</w:t>
      </w:r>
      <w:r w:rsidR="001C341F">
        <w:rPr>
          <w:rStyle w:val="normaltextrun"/>
          <w:rFonts w:cstheme="minorHAnsi"/>
          <w:shd w:val="clear" w:color="auto" w:fill="FFFFFF"/>
        </w:rPr>
        <w:t>?</w:t>
      </w:r>
    </w:p>
    <w:p w14:paraId="11948B0C" w14:textId="6544F71C" w:rsidR="008459E5" w:rsidRDefault="00AC639F" w:rsidP="003341C6">
      <w:pPr>
        <w:spacing w:line="240" w:lineRule="auto"/>
        <w:rPr>
          <w:rStyle w:val="normaltextrun"/>
          <w:rFonts w:cstheme="minorHAnsi"/>
          <w:shd w:val="clear" w:color="auto" w:fill="FFFFFF"/>
        </w:rPr>
      </w:pPr>
      <w:r>
        <w:rPr>
          <w:rStyle w:val="normaltextrun"/>
          <w:rFonts w:cstheme="minorHAnsi"/>
          <w:shd w:val="clear" w:color="auto" w:fill="FFFFFF"/>
        </w:rPr>
        <w:t>You’re in the right lab!</w:t>
      </w:r>
    </w:p>
    <w:p w14:paraId="1A8198D1" w14:textId="3C2FD1E8" w:rsidR="00D1305E" w:rsidRPr="00F63FA3" w:rsidRDefault="00D1305E" w:rsidP="003341C6">
      <w:pPr>
        <w:spacing w:line="240" w:lineRule="auto"/>
        <w:rPr>
          <w:rStyle w:val="eop"/>
          <w:rFonts w:cstheme="minorHAnsi"/>
          <w:color w:val="000000"/>
          <w:shd w:val="clear" w:color="auto" w:fill="FFFFFF"/>
        </w:rPr>
      </w:pPr>
      <w:r w:rsidRPr="00F63FA3">
        <w:rPr>
          <w:rStyle w:val="normaltextrun"/>
          <w:rFonts w:cstheme="minorHAnsi"/>
          <w:shd w:val="clear" w:color="auto" w:fill="FFFFFF"/>
        </w:rPr>
        <w:t>PI Vision Extensibility is a powerful model that enables you to write custom symbols and tool panes for use in PI Vision displays, including unique or industry-specific ways of visualizing PI data.</w:t>
      </w:r>
      <w:r w:rsidRPr="00F63FA3">
        <w:rPr>
          <w:rStyle w:val="eop"/>
          <w:rFonts w:cstheme="minorHAnsi"/>
          <w:color w:val="000000"/>
          <w:shd w:val="clear" w:color="auto" w:fill="FFFFFF"/>
        </w:rPr>
        <w:t> </w:t>
      </w:r>
    </w:p>
    <w:p w14:paraId="3B88A6B6" w14:textId="6494BEC8" w:rsidR="00D1305E" w:rsidRPr="00F63FA3" w:rsidRDefault="002E20D1" w:rsidP="003341C6">
      <w:pPr>
        <w:spacing w:line="240" w:lineRule="auto"/>
        <w:rPr>
          <w:rStyle w:val="eop"/>
          <w:rFonts w:cstheme="minorHAnsi"/>
          <w:color w:val="000000"/>
          <w:shd w:val="clear" w:color="auto" w:fill="FFFFFF"/>
        </w:rPr>
      </w:pPr>
      <w:r w:rsidRPr="00F63FA3">
        <w:rPr>
          <w:rStyle w:val="normaltextrun"/>
          <w:rFonts w:cstheme="minorHAnsi"/>
          <w:shd w:val="clear" w:color="auto" w:fill="FFFFFF"/>
        </w:rPr>
        <w:t>Today we will use the PI Vision extensibility framework to create a custom arrow symbol that rotates</w:t>
      </w:r>
      <w:r w:rsidR="00F63FA3" w:rsidRPr="00F63FA3">
        <w:rPr>
          <w:rStyle w:val="normaltextrun"/>
          <w:rFonts w:cstheme="minorHAnsi"/>
          <w:shd w:val="clear" w:color="auto" w:fill="FFFFFF"/>
        </w:rPr>
        <w:t xml:space="preserve"> </w:t>
      </w:r>
      <w:r w:rsidRPr="00F63FA3">
        <w:rPr>
          <w:rStyle w:val="normaltextrun"/>
          <w:rFonts w:cstheme="minorHAnsi"/>
          <w:shd w:val="clear" w:color="auto" w:fill="FFFFFF"/>
        </w:rPr>
        <w:t xml:space="preserve">based on the value of </w:t>
      </w:r>
      <w:r w:rsidR="005D2808">
        <w:rPr>
          <w:rStyle w:val="normaltextrun"/>
          <w:rFonts w:cstheme="minorHAnsi"/>
          <w:shd w:val="clear" w:color="auto" w:fill="FFFFFF"/>
        </w:rPr>
        <w:t>a</w:t>
      </w:r>
      <w:r w:rsidRPr="00F63FA3">
        <w:rPr>
          <w:rStyle w:val="normaltextrun"/>
          <w:rFonts w:cstheme="minorHAnsi"/>
          <w:shd w:val="clear" w:color="auto" w:fill="FFFFFF"/>
        </w:rPr>
        <w:t xml:space="preserve"> data </w:t>
      </w:r>
      <w:r w:rsidR="005D2808">
        <w:rPr>
          <w:rStyle w:val="normaltextrun"/>
          <w:rFonts w:cstheme="minorHAnsi"/>
          <w:shd w:val="clear" w:color="auto" w:fill="FFFFFF"/>
        </w:rPr>
        <w:t>item</w:t>
      </w:r>
      <w:r w:rsidRPr="00F63FA3">
        <w:rPr>
          <w:rStyle w:val="normaltextrun"/>
          <w:rFonts w:cstheme="minorHAnsi"/>
          <w:shd w:val="clear" w:color="auto" w:fill="FFFFFF"/>
        </w:rPr>
        <w:t xml:space="preserve">. </w:t>
      </w:r>
      <w:r w:rsidR="005D2808">
        <w:rPr>
          <w:rStyle w:val="normaltextrun"/>
          <w:rFonts w:cstheme="minorHAnsi"/>
          <w:shd w:val="clear" w:color="auto" w:fill="FFFFFF"/>
        </w:rPr>
        <w:t xml:space="preserve">This symbol was inspired by a customer use-case where there was a need to represent wind direction intuitively, and easily overlay that information on top of a map. </w:t>
      </w:r>
    </w:p>
    <w:p w14:paraId="26061F32" w14:textId="13D351FA" w:rsidR="00FD5116" w:rsidRDefault="00742C4D" w:rsidP="003341C6">
      <w:pPr>
        <w:spacing w:line="240" w:lineRule="auto"/>
      </w:pPr>
      <w:r>
        <w:rPr>
          <w:noProof/>
        </w:rPr>
        <w:drawing>
          <wp:inline distT="0" distB="0" distL="0" distR="0" wp14:anchorId="16DFF939" wp14:editId="5FAFB773">
            <wp:extent cx="5943600" cy="2934397"/>
            <wp:effectExtent l="0" t="0" r="0" b="0"/>
            <wp:docPr id="133767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34397"/>
                    </a:xfrm>
                    <a:prstGeom prst="rect">
                      <a:avLst/>
                    </a:prstGeom>
                  </pic:spPr>
                </pic:pic>
              </a:graphicData>
            </a:graphic>
          </wp:inline>
        </w:drawing>
      </w:r>
    </w:p>
    <w:p w14:paraId="3058E9EA" w14:textId="3DE9ABE7" w:rsidR="005D2808" w:rsidRDefault="005D2808" w:rsidP="003341C6">
      <w:pPr>
        <w:spacing w:line="240" w:lineRule="auto"/>
      </w:pPr>
      <w:r>
        <w:rPr>
          <w:rStyle w:val="normaltextrun"/>
          <w:rFonts w:cstheme="minorHAnsi"/>
          <w:shd w:val="clear" w:color="auto" w:fill="FFFFFF"/>
        </w:rPr>
        <w:t>Throughout our exercises, w</w:t>
      </w:r>
      <w:r w:rsidRPr="00F63FA3">
        <w:rPr>
          <w:rStyle w:val="normaltextrun"/>
          <w:rFonts w:cstheme="minorHAnsi"/>
          <w:shd w:val="clear" w:color="auto" w:fill="FFFFFF"/>
        </w:rPr>
        <w:t>e will learn how</w:t>
      </w:r>
      <w:r>
        <w:rPr>
          <w:rStyle w:val="normaltextrun"/>
          <w:rFonts w:cstheme="minorHAnsi"/>
          <w:shd w:val="clear" w:color="auto" w:fill="FFFFFF"/>
        </w:rPr>
        <w:t xml:space="preserve"> to</w:t>
      </w:r>
      <w:r w:rsidRPr="00F63FA3">
        <w:rPr>
          <w:rStyle w:val="normaltextrun"/>
          <w:rFonts w:cstheme="minorHAnsi"/>
          <w:shd w:val="clear" w:color="auto" w:fill="FFFFFF"/>
        </w:rPr>
        <w:t xml:space="preserve"> register a symbol, hook into the built-in symbol events, update the symbol's view, and create a configuration pane.</w:t>
      </w:r>
      <w:r w:rsidRPr="00F63FA3">
        <w:rPr>
          <w:rStyle w:val="eop"/>
          <w:rFonts w:cstheme="minorHAnsi"/>
          <w:color w:val="000000"/>
          <w:shd w:val="clear" w:color="auto" w:fill="FFFFFF"/>
        </w:rPr>
        <w:t> </w:t>
      </w:r>
    </w:p>
    <w:p w14:paraId="789BC30E" w14:textId="2DDDC846" w:rsidR="00232034" w:rsidRDefault="00580026" w:rsidP="003341C6">
      <w:pPr>
        <w:spacing w:line="240" w:lineRule="auto"/>
      </w:pPr>
      <w:r>
        <w:t>While you’re going through these exercises</w:t>
      </w:r>
      <w:r w:rsidR="00DF4A62">
        <w:t xml:space="preserve"> try to think </w:t>
      </w:r>
      <w:r w:rsidR="00232034">
        <w:t>about</w:t>
      </w:r>
      <w:r w:rsidR="00DF4A62">
        <w:t xml:space="preserve"> the needs of your users and</w:t>
      </w:r>
      <w:r>
        <w:t xml:space="preserve"> </w:t>
      </w:r>
      <w:r w:rsidR="00BA5232">
        <w:t xml:space="preserve">how you could </w:t>
      </w:r>
      <w:r w:rsidR="00B62E3B">
        <w:t xml:space="preserve">leverage </w:t>
      </w:r>
      <w:r w:rsidR="00DF4A62">
        <w:t>thi</w:t>
      </w:r>
      <w:r w:rsidR="008F3D57">
        <w:t>s technology to address those needs.</w:t>
      </w:r>
    </w:p>
    <w:p w14:paraId="02D82E91" w14:textId="77777777" w:rsidR="002A3DD2" w:rsidRDefault="002A3DD2" w:rsidP="003341C6">
      <w:pPr>
        <w:spacing w:line="240" w:lineRule="auto"/>
      </w:pPr>
    </w:p>
    <w:p w14:paraId="119ACC66" w14:textId="4436D1DF" w:rsidR="00EA3304" w:rsidRPr="00C3292A" w:rsidRDefault="00D94D03" w:rsidP="004F5966">
      <w:pPr>
        <w:pStyle w:val="Heading2"/>
        <w:numPr>
          <w:ilvl w:val="1"/>
          <w:numId w:val="5"/>
        </w:numPr>
        <w:spacing w:after="160" w:line="240" w:lineRule="auto"/>
      </w:pPr>
      <w:bookmarkStart w:id="5" w:name="_Toc34292399"/>
      <w:r>
        <w:t>Workspace</w:t>
      </w:r>
      <w:bookmarkEnd w:id="5"/>
    </w:p>
    <w:p w14:paraId="51900308" w14:textId="235B40CA" w:rsidR="00C1516E" w:rsidRDefault="00C1516E" w:rsidP="003341C6">
      <w:pPr>
        <w:pStyle w:val="paragraph"/>
        <w:spacing w:before="0" w:beforeAutospacing="0" w:after="160" w:afterAutospacing="0"/>
        <w:textAlignment w:val="baseline"/>
        <w:rPr>
          <w:rStyle w:val="normaltextrun"/>
          <w:rFonts w:ascii="Calibri" w:hAnsi="Calibri" w:cs="Calibri"/>
          <w:sz w:val="22"/>
          <w:szCs w:val="22"/>
        </w:rPr>
      </w:pPr>
      <w:r>
        <w:rPr>
          <w:rStyle w:val="normaltextrun"/>
          <w:rFonts w:ascii="Calibri" w:hAnsi="Calibri" w:cs="Calibri"/>
          <w:sz w:val="22"/>
          <w:szCs w:val="22"/>
        </w:rPr>
        <w:t xml:space="preserve">Each </w:t>
      </w:r>
      <w:r w:rsidR="00EB17F1">
        <w:rPr>
          <w:rStyle w:val="normaltextrun"/>
          <w:rFonts w:ascii="Calibri" w:hAnsi="Calibri" w:cs="Calibri"/>
          <w:sz w:val="22"/>
          <w:szCs w:val="22"/>
        </w:rPr>
        <w:t>student</w:t>
      </w:r>
      <w:r>
        <w:rPr>
          <w:rStyle w:val="normaltextrun"/>
          <w:rFonts w:ascii="Calibri" w:hAnsi="Calibri" w:cs="Calibri"/>
          <w:sz w:val="22"/>
          <w:szCs w:val="22"/>
        </w:rPr>
        <w:t xml:space="preserve">’s environment will consist of </w:t>
      </w:r>
      <w:r w:rsidR="00EB17F1">
        <w:rPr>
          <w:rStyle w:val="normaltextrun"/>
          <w:rFonts w:ascii="Calibri" w:hAnsi="Calibri" w:cs="Calibri"/>
          <w:sz w:val="22"/>
          <w:szCs w:val="22"/>
        </w:rPr>
        <w:t>a</w:t>
      </w:r>
      <w:r>
        <w:rPr>
          <w:rStyle w:val="normaltextrun"/>
          <w:rFonts w:ascii="Calibri" w:hAnsi="Calibri" w:cs="Calibri"/>
          <w:sz w:val="22"/>
          <w:szCs w:val="22"/>
        </w:rPr>
        <w:t xml:space="preserve"> PI Vision 2019 </w:t>
      </w:r>
      <w:r w:rsidR="00EB17F1">
        <w:rPr>
          <w:rStyle w:val="normaltextrun"/>
          <w:rFonts w:ascii="Calibri" w:hAnsi="Calibri" w:cs="Calibri"/>
          <w:sz w:val="22"/>
          <w:szCs w:val="22"/>
        </w:rPr>
        <w:t xml:space="preserve">application </w:t>
      </w:r>
      <w:r>
        <w:rPr>
          <w:rStyle w:val="normaltextrun"/>
          <w:rFonts w:ascii="Calibri" w:hAnsi="Calibri" w:cs="Calibri"/>
          <w:sz w:val="22"/>
          <w:szCs w:val="22"/>
        </w:rPr>
        <w:t xml:space="preserve">server hosted on Microsoft IIS. The PI Vision </w:t>
      </w:r>
      <w:r w:rsidR="00EB17F1">
        <w:rPr>
          <w:rStyle w:val="normaltextrun"/>
          <w:rFonts w:ascii="Calibri" w:hAnsi="Calibri" w:cs="Calibri"/>
          <w:sz w:val="22"/>
          <w:szCs w:val="22"/>
        </w:rPr>
        <w:t xml:space="preserve">application’s </w:t>
      </w:r>
      <w:r>
        <w:rPr>
          <w:rStyle w:val="normaltextrun"/>
          <w:rFonts w:ascii="Calibri" w:hAnsi="Calibri" w:cs="Calibri"/>
          <w:sz w:val="22"/>
          <w:szCs w:val="22"/>
        </w:rPr>
        <w:t xml:space="preserve">SQL database will be hosted in a Microsoft SQL Express Server on the same node. Each </w:t>
      </w:r>
      <w:r w:rsidR="00EB17F1">
        <w:rPr>
          <w:rStyle w:val="normaltextrun"/>
          <w:rFonts w:ascii="Calibri" w:hAnsi="Calibri" w:cs="Calibri"/>
          <w:sz w:val="22"/>
          <w:szCs w:val="22"/>
        </w:rPr>
        <w:t xml:space="preserve">student’s PI Vision application </w:t>
      </w:r>
      <w:r>
        <w:rPr>
          <w:rStyle w:val="normaltextrun"/>
          <w:rFonts w:ascii="Calibri" w:hAnsi="Calibri" w:cs="Calibri"/>
          <w:sz w:val="22"/>
          <w:szCs w:val="22"/>
        </w:rPr>
        <w:t xml:space="preserve">will </w:t>
      </w:r>
      <w:r w:rsidR="00EB17F1">
        <w:rPr>
          <w:rStyle w:val="normaltextrun"/>
          <w:rFonts w:ascii="Calibri" w:hAnsi="Calibri" w:cs="Calibri"/>
          <w:sz w:val="22"/>
          <w:szCs w:val="22"/>
        </w:rPr>
        <w:t xml:space="preserve">connect and retrieve data from </w:t>
      </w:r>
      <w:r>
        <w:rPr>
          <w:rStyle w:val="normaltextrun"/>
          <w:rFonts w:ascii="Calibri" w:hAnsi="Calibri" w:cs="Calibri"/>
          <w:sz w:val="22"/>
          <w:szCs w:val="22"/>
        </w:rPr>
        <w:t>the same PI Data Archive Server and PI AF Server</w:t>
      </w:r>
      <w:r w:rsidR="00EB17F1">
        <w:rPr>
          <w:rStyle w:val="normaltextrun"/>
          <w:rFonts w:ascii="Calibri" w:hAnsi="Calibri" w:cs="Calibri"/>
          <w:sz w:val="22"/>
          <w:szCs w:val="22"/>
        </w:rPr>
        <w:t>, which are hosted on a different node.</w:t>
      </w:r>
    </w:p>
    <w:p w14:paraId="7ED1460B" w14:textId="049DF438" w:rsidR="00546978" w:rsidRDefault="00546978" w:rsidP="003341C6">
      <w:pPr>
        <w:pStyle w:val="paragraph"/>
        <w:spacing w:before="0" w:beforeAutospacing="0" w:after="160" w:afterAutospacing="0"/>
        <w:textAlignment w:val="baseline"/>
        <w:rPr>
          <w:rStyle w:val="normaltextrun"/>
          <w:rFonts w:ascii="Calibri" w:hAnsi="Calibri" w:cs="Calibri"/>
          <w:sz w:val="22"/>
          <w:szCs w:val="22"/>
        </w:rPr>
      </w:pPr>
      <w:r>
        <w:rPr>
          <w:rStyle w:val="normaltextrun"/>
          <w:rFonts w:ascii="Calibri" w:hAnsi="Calibri" w:cs="Calibri"/>
          <w:sz w:val="22"/>
          <w:szCs w:val="22"/>
        </w:rPr>
        <w:lastRenderedPageBreak/>
        <w:t xml:space="preserve">On each student’s node, is a folder, C:\Class Files\, where one can find the solutions for each exercise, a copy of the </w:t>
      </w:r>
      <w:r w:rsidR="00A74356">
        <w:rPr>
          <w:rStyle w:val="normaltextrun"/>
          <w:rFonts w:ascii="Calibri" w:hAnsi="Calibri" w:cs="Calibri"/>
          <w:sz w:val="22"/>
          <w:szCs w:val="22"/>
        </w:rPr>
        <w:t xml:space="preserve">Lab </w:t>
      </w:r>
      <w:r>
        <w:rPr>
          <w:rStyle w:val="normaltextrun"/>
          <w:rFonts w:ascii="Calibri" w:hAnsi="Calibri" w:cs="Calibri"/>
          <w:sz w:val="22"/>
          <w:szCs w:val="22"/>
        </w:rPr>
        <w:t xml:space="preserve">PowerPoint presentation, </w:t>
      </w:r>
      <w:r w:rsidR="00A74356">
        <w:rPr>
          <w:rStyle w:val="normaltextrun"/>
          <w:rFonts w:ascii="Calibri" w:hAnsi="Calibri" w:cs="Calibri"/>
          <w:sz w:val="22"/>
          <w:szCs w:val="22"/>
        </w:rPr>
        <w:t>Lab Workbook, PI Vision Extensibility Guide, and any assets to be used within the exercises, such as images, SVGs, and code snippets.</w:t>
      </w:r>
    </w:p>
    <w:p w14:paraId="3AAEA917" w14:textId="77777777" w:rsidR="00A74356" w:rsidRPr="00C1516E" w:rsidRDefault="00A74356" w:rsidP="003341C6">
      <w:pPr>
        <w:pStyle w:val="paragraph"/>
        <w:spacing w:before="0" w:beforeAutospacing="0" w:after="160" w:afterAutospacing="0"/>
        <w:textAlignment w:val="baseline"/>
        <w:rPr>
          <w:rFonts w:ascii="Calibri" w:hAnsi="Calibri" w:cs="Calibri"/>
          <w:sz w:val="22"/>
          <w:szCs w:val="22"/>
        </w:rPr>
      </w:pPr>
    </w:p>
    <w:p w14:paraId="61ADD312" w14:textId="4A7CA6EA" w:rsidR="00FD5116" w:rsidRPr="002241F1" w:rsidRDefault="00674410" w:rsidP="004F5966">
      <w:pPr>
        <w:pStyle w:val="Heading2"/>
        <w:numPr>
          <w:ilvl w:val="1"/>
          <w:numId w:val="5"/>
        </w:numPr>
        <w:spacing w:after="160" w:line="240" w:lineRule="auto"/>
      </w:pPr>
      <w:bookmarkStart w:id="6" w:name="_Toc34292400"/>
      <w:r>
        <w:t>Technologies Used</w:t>
      </w:r>
      <w:bookmarkEnd w:id="6"/>
    </w:p>
    <w:p w14:paraId="03EDD368" w14:textId="1167AD22" w:rsidR="000932D4" w:rsidRDefault="000932D4" w:rsidP="003341C6">
      <w:pPr>
        <w:spacing w:line="240" w:lineRule="auto"/>
      </w:pPr>
      <w:r w:rsidRPr="000932D4">
        <w:t xml:space="preserve">Client-side PI Vision is built on ASP.NET MVC, HTML, CSS, JavaScript, AngularJS, and jQuery. </w:t>
      </w:r>
    </w:p>
    <w:p w14:paraId="4DCC7B12" w14:textId="6E940C43" w:rsidR="00CA2C8C" w:rsidRDefault="000932D4" w:rsidP="003341C6">
      <w:pPr>
        <w:spacing w:line="240" w:lineRule="auto"/>
      </w:pPr>
      <w:r w:rsidRPr="000932D4">
        <w:t>PI Vision symbols consist of JavaScript, HTML, and CSS. An understand</w:t>
      </w:r>
      <w:r w:rsidR="00376FB8">
        <w:t>ing</w:t>
      </w:r>
      <w:r w:rsidRPr="000932D4">
        <w:t xml:space="preserve"> of AngularJS and jQuery is helpful, but not necessary.</w:t>
      </w:r>
    </w:p>
    <w:p w14:paraId="043D95D3" w14:textId="606E25AD" w:rsidR="00CA2C8C" w:rsidRDefault="00CA2C8C" w:rsidP="003341C6">
      <w:pPr>
        <w:spacing w:line="240" w:lineRule="auto"/>
      </w:pPr>
    </w:p>
    <w:p w14:paraId="4D3B0DD3" w14:textId="79AB98E0" w:rsidR="00CA2C8C" w:rsidRDefault="00CA2C8C" w:rsidP="004F5966">
      <w:pPr>
        <w:pStyle w:val="Heading2"/>
        <w:numPr>
          <w:ilvl w:val="1"/>
          <w:numId w:val="5"/>
        </w:numPr>
        <w:spacing w:after="160" w:line="240" w:lineRule="auto"/>
      </w:pPr>
      <w:bookmarkStart w:id="7" w:name="_Toc34292401"/>
      <w:r>
        <w:t>Location of Files</w:t>
      </w:r>
      <w:bookmarkEnd w:id="7"/>
    </w:p>
    <w:p w14:paraId="1BB9A7F8" w14:textId="06420DA4" w:rsidR="00CA2C8C" w:rsidRPr="000874C1" w:rsidRDefault="008B6B53" w:rsidP="003341C6">
      <w:pPr>
        <w:spacing w:line="240" w:lineRule="auto"/>
        <w:rPr>
          <w:rStyle w:val="eop"/>
          <w:rFonts w:cstheme="minorHAnsi"/>
          <w:color w:val="000000"/>
          <w:shd w:val="clear" w:color="auto" w:fill="FFFFFF"/>
        </w:rPr>
      </w:pPr>
      <w:r w:rsidRPr="000874C1">
        <w:rPr>
          <w:rStyle w:val="normaltextrun"/>
          <w:rFonts w:cstheme="minorHAnsi"/>
          <w:shd w:val="clear" w:color="auto" w:fill="FFFFFF"/>
        </w:rPr>
        <w:t>The native PI Vision symbols can be found in</w:t>
      </w:r>
      <w:r w:rsidR="0042164E" w:rsidRPr="000874C1">
        <w:rPr>
          <w:rStyle w:val="normaltextrun"/>
          <w:rFonts w:cstheme="minorHAnsi"/>
          <w:shd w:val="clear" w:color="auto" w:fill="FFFFFF"/>
        </w:rPr>
        <w:t xml:space="preserve"> </w:t>
      </w:r>
      <w:r w:rsidRPr="000874C1">
        <w:rPr>
          <w:rStyle w:val="normaltextrun"/>
          <w:rFonts w:cstheme="minorHAnsi"/>
          <w:shd w:val="clear" w:color="auto" w:fill="FFFFFF"/>
        </w:rPr>
        <w:t>the </w:t>
      </w:r>
      <w:r w:rsidRPr="000874C1">
        <w:rPr>
          <w:rStyle w:val="normaltextrun"/>
          <w:rFonts w:cstheme="minorHAnsi"/>
          <w:b/>
          <w:bCs/>
          <w:shd w:val="clear" w:color="auto" w:fill="FFFFFF"/>
        </w:rPr>
        <w:t>%PIHOME64%\</w:t>
      </w:r>
      <w:r w:rsidRPr="000874C1">
        <w:rPr>
          <w:rStyle w:val="spellingerror"/>
          <w:rFonts w:cstheme="minorHAnsi"/>
          <w:b/>
          <w:bCs/>
          <w:shd w:val="clear" w:color="auto" w:fill="FFFFFF"/>
        </w:rPr>
        <w:t>PIVision</w:t>
      </w:r>
      <w:r w:rsidRPr="000874C1">
        <w:rPr>
          <w:rStyle w:val="normaltextrun"/>
          <w:rFonts w:cstheme="minorHAnsi"/>
          <w:b/>
          <w:bCs/>
          <w:shd w:val="clear" w:color="auto" w:fill="FFFFFF"/>
        </w:rPr>
        <w:t>\Scripts\app\editor\symbols\</w:t>
      </w:r>
      <w:r w:rsidRPr="000874C1">
        <w:rPr>
          <w:rStyle w:val="normaltextrun"/>
          <w:rFonts w:cstheme="minorHAnsi"/>
          <w:shd w:val="clear" w:color="auto" w:fill="FFFFFF"/>
        </w:rPr>
        <w:t> </w:t>
      </w:r>
      <w:r w:rsidR="00546978">
        <w:rPr>
          <w:rStyle w:val="normaltextrun"/>
          <w:rFonts w:cstheme="minorHAnsi"/>
          <w:shd w:val="clear" w:color="auto" w:fill="FFFFFF"/>
        </w:rPr>
        <w:t>folder</w:t>
      </w:r>
      <w:r w:rsidRPr="000874C1">
        <w:rPr>
          <w:rStyle w:val="normaltextrun"/>
          <w:rFonts w:cstheme="minorHAnsi"/>
          <w:shd w:val="clear" w:color="auto" w:fill="FFFFFF"/>
        </w:rPr>
        <w:t>. Native PI Vision symbols include the </w:t>
      </w:r>
      <w:r w:rsidRPr="000874C1">
        <w:rPr>
          <w:rStyle w:val="normaltextrun"/>
          <w:rFonts w:cstheme="minorHAnsi"/>
          <w:b/>
          <w:bCs/>
          <w:shd w:val="clear" w:color="auto" w:fill="FFFFFF"/>
        </w:rPr>
        <w:t>Trend</w:t>
      </w:r>
      <w:r w:rsidRPr="000874C1">
        <w:rPr>
          <w:rStyle w:val="normaltextrun"/>
          <w:rFonts w:cstheme="minorHAnsi"/>
          <w:shd w:val="clear" w:color="auto" w:fill="FFFFFF"/>
        </w:rPr>
        <w:t>, </w:t>
      </w:r>
      <w:r w:rsidRPr="000874C1">
        <w:rPr>
          <w:rStyle w:val="normaltextrun"/>
          <w:rFonts w:cstheme="minorHAnsi"/>
          <w:b/>
          <w:bCs/>
          <w:shd w:val="clear" w:color="auto" w:fill="FFFFFF"/>
        </w:rPr>
        <w:t>Value</w:t>
      </w:r>
      <w:r w:rsidRPr="000874C1">
        <w:rPr>
          <w:rStyle w:val="normaltextrun"/>
          <w:rFonts w:cstheme="minorHAnsi"/>
          <w:shd w:val="clear" w:color="auto" w:fill="FFFFFF"/>
        </w:rPr>
        <w:t>, </w:t>
      </w:r>
      <w:r w:rsidRPr="000874C1">
        <w:rPr>
          <w:rStyle w:val="normaltextrun"/>
          <w:rFonts w:cstheme="minorHAnsi"/>
          <w:b/>
          <w:bCs/>
          <w:shd w:val="clear" w:color="auto" w:fill="FFFFFF"/>
        </w:rPr>
        <w:t>Table</w:t>
      </w:r>
      <w:r w:rsidRPr="000874C1">
        <w:rPr>
          <w:rStyle w:val="normaltextrun"/>
          <w:rFonts w:cstheme="minorHAnsi"/>
          <w:shd w:val="clear" w:color="auto" w:fill="FFFFFF"/>
        </w:rPr>
        <w:t>, </w:t>
      </w:r>
      <w:r w:rsidRPr="000874C1">
        <w:rPr>
          <w:rStyle w:val="normaltextrun"/>
          <w:rFonts w:cstheme="minorHAnsi"/>
          <w:b/>
          <w:bCs/>
          <w:shd w:val="clear" w:color="auto" w:fill="FFFFFF"/>
        </w:rPr>
        <w:t>Vertical Gauge</w:t>
      </w:r>
      <w:r w:rsidRPr="000874C1">
        <w:rPr>
          <w:rStyle w:val="normaltextrun"/>
          <w:rFonts w:cstheme="minorHAnsi"/>
          <w:shd w:val="clear" w:color="auto" w:fill="FFFFFF"/>
        </w:rPr>
        <w:t>, </w:t>
      </w:r>
      <w:r w:rsidRPr="000874C1">
        <w:rPr>
          <w:rStyle w:val="normaltextrun"/>
          <w:rFonts w:cstheme="minorHAnsi"/>
          <w:b/>
          <w:bCs/>
          <w:shd w:val="clear" w:color="auto" w:fill="FFFFFF"/>
        </w:rPr>
        <w:t>Horizontal Gauge</w:t>
      </w:r>
      <w:r w:rsidRPr="000874C1">
        <w:rPr>
          <w:rStyle w:val="normaltextrun"/>
          <w:rFonts w:cstheme="minorHAnsi"/>
          <w:shd w:val="clear" w:color="auto" w:fill="FFFFFF"/>
        </w:rPr>
        <w:t>, </w:t>
      </w:r>
      <w:r w:rsidRPr="000874C1">
        <w:rPr>
          <w:rStyle w:val="normaltextrun"/>
          <w:rFonts w:cstheme="minorHAnsi"/>
          <w:b/>
          <w:bCs/>
          <w:shd w:val="clear" w:color="auto" w:fill="FFFFFF"/>
        </w:rPr>
        <w:t>Radial Gauge</w:t>
      </w:r>
      <w:r w:rsidRPr="000874C1">
        <w:rPr>
          <w:rStyle w:val="normaltextrun"/>
          <w:rFonts w:cstheme="minorHAnsi"/>
          <w:shd w:val="clear" w:color="auto" w:fill="FFFFFF"/>
        </w:rPr>
        <w:t>, </w:t>
      </w:r>
      <w:r w:rsidRPr="000874C1">
        <w:rPr>
          <w:rStyle w:val="normaltextrun"/>
          <w:rFonts w:cstheme="minorHAnsi"/>
          <w:b/>
          <w:bCs/>
          <w:shd w:val="clear" w:color="auto" w:fill="FFFFFF"/>
        </w:rPr>
        <w:t>XY Plot</w:t>
      </w:r>
      <w:r w:rsidRPr="000874C1">
        <w:rPr>
          <w:rStyle w:val="normaltextrun"/>
          <w:rFonts w:cstheme="minorHAnsi"/>
          <w:shd w:val="clear" w:color="auto" w:fill="FFFFFF"/>
        </w:rPr>
        <w:t>, and </w:t>
      </w:r>
      <w:r w:rsidRPr="000874C1">
        <w:rPr>
          <w:rStyle w:val="normaltextrun"/>
          <w:rFonts w:cstheme="minorHAnsi"/>
          <w:b/>
          <w:bCs/>
          <w:shd w:val="clear" w:color="auto" w:fill="FFFFFF"/>
        </w:rPr>
        <w:t>Asset Comparison Table</w:t>
      </w:r>
      <w:r w:rsidRPr="000874C1">
        <w:rPr>
          <w:rStyle w:val="normaltextrun"/>
          <w:rFonts w:cstheme="minorHAnsi"/>
          <w:shd w:val="clear" w:color="auto" w:fill="FFFFFF"/>
        </w:rPr>
        <w:t> symbols. All native symbols are built on our extensibility model.</w:t>
      </w:r>
      <w:r w:rsidRPr="000874C1">
        <w:rPr>
          <w:rStyle w:val="eop"/>
          <w:rFonts w:cstheme="minorHAnsi"/>
          <w:color w:val="000000"/>
          <w:shd w:val="clear" w:color="auto" w:fill="FFFFFF"/>
        </w:rPr>
        <w:t> </w:t>
      </w:r>
    </w:p>
    <w:p w14:paraId="7E1F835B" w14:textId="43B0323F" w:rsidR="0027266A" w:rsidRPr="000874C1" w:rsidRDefault="0027266A" w:rsidP="003341C6">
      <w:pPr>
        <w:spacing w:line="240" w:lineRule="auto"/>
        <w:rPr>
          <w:rStyle w:val="eop"/>
          <w:rFonts w:cstheme="minorHAnsi"/>
          <w:color w:val="000000"/>
          <w:shd w:val="clear" w:color="auto" w:fill="FFFFFF"/>
        </w:rPr>
      </w:pPr>
      <w:r w:rsidRPr="000874C1">
        <w:rPr>
          <w:rStyle w:val="normaltextrun"/>
          <w:rFonts w:cstheme="minorHAnsi"/>
          <w:shd w:val="clear" w:color="auto" w:fill="FFFFFF"/>
        </w:rPr>
        <w:t>Custom symbols should be placed inside of the  </w:t>
      </w:r>
      <w:r w:rsidRPr="000874C1">
        <w:rPr>
          <w:rStyle w:val="normaltextrun"/>
          <w:rFonts w:cstheme="minorHAnsi"/>
          <w:b/>
          <w:bCs/>
          <w:shd w:val="clear" w:color="auto" w:fill="FFFFFF"/>
        </w:rPr>
        <w:t>%PIHOME64%\</w:t>
      </w:r>
      <w:r w:rsidRPr="000874C1">
        <w:rPr>
          <w:rStyle w:val="spellingerror"/>
          <w:rFonts w:cstheme="minorHAnsi"/>
          <w:b/>
          <w:bCs/>
          <w:shd w:val="clear" w:color="auto" w:fill="FFFFFF"/>
        </w:rPr>
        <w:t>PIVision</w:t>
      </w:r>
      <w:r w:rsidRPr="000874C1">
        <w:rPr>
          <w:rStyle w:val="normaltextrun"/>
          <w:rFonts w:cstheme="minorHAnsi"/>
          <w:b/>
          <w:bCs/>
          <w:shd w:val="clear" w:color="auto" w:fill="FFFFFF"/>
        </w:rPr>
        <w:t>\Scripts\app\editor\symbols\</w:t>
      </w:r>
      <w:r w:rsidRPr="000874C1">
        <w:rPr>
          <w:rStyle w:val="spellingerror"/>
          <w:rFonts w:cstheme="minorHAnsi"/>
          <w:b/>
          <w:bCs/>
          <w:shd w:val="clear" w:color="auto" w:fill="FFFFFF"/>
        </w:rPr>
        <w:t>ext</w:t>
      </w:r>
      <w:r w:rsidRPr="000874C1">
        <w:rPr>
          <w:rStyle w:val="normaltextrun"/>
          <w:rFonts w:cstheme="minorHAnsi"/>
          <w:b/>
          <w:bCs/>
          <w:shd w:val="clear" w:color="auto" w:fill="FFFFFF"/>
        </w:rPr>
        <w:t>\</w:t>
      </w:r>
      <w:r w:rsidRPr="000874C1">
        <w:rPr>
          <w:rStyle w:val="normaltextrun"/>
          <w:rFonts w:cstheme="minorHAnsi"/>
          <w:shd w:val="clear" w:color="auto" w:fill="FFFFFF"/>
        </w:rPr>
        <w:t> </w:t>
      </w:r>
      <w:r w:rsidR="00546978">
        <w:rPr>
          <w:rStyle w:val="normaltextrun"/>
          <w:rFonts w:cstheme="minorHAnsi"/>
          <w:shd w:val="clear" w:color="auto" w:fill="FFFFFF"/>
        </w:rPr>
        <w:t>folder</w:t>
      </w:r>
      <w:r w:rsidRPr="000874C1">
        <w:rPr>
          <w:rStyle w:val="normaltextrun"/>
          <w:rFonts w:cstheme="minorHAnsi"/>
          <w:shd w:val="clear" w:color="auto" w:fill="FFFFFF"/>
        </w:rPr>
        <w:t xml:space="preserve">. The PI Vision Web Application Server will look for any JavaScript files inside of this </w:t>
      </w:r>
      <w:r w:rsidR="00546978">
        <w:rPr>
          <w:rStyle w:val="normaltextrun"/>
          <w:rFonts w:cstheme="minorHAnsi"/>
          <w:shd w:val="clear" w:color="auto" w:fill="FFFFFF"/>
        </w:rPr>
        <w:t>folder</w:t>
      </w:r>
      <w:r w:rsidRPr="000874C1">
        <w:rPr>
          <w:rStyle w:val="normaltextrun"/>
          <w:rFonts w:cstheme="minorHAnsi"/>
          <w:shd w:val="clear" w:color="auto" w:fill="FFFFFF"/>
        </w:rPr>
        <w:t xml:space="preserve"> and inject references, in the form of a script tag </w:t>
      </w:r>
      <w:r w:rsidRPr="000874C1">
        <w:rPr>
          <w:rStyle w:val="normaltextrun"/>
          <w:rFonts w:cstheme="minorHAnsi"/>
          <w:b/>
          <w:bCs/>
          <w:shd w:val="clear" w:color="auto" w:fill="FFFFFF"/>
        </w:rPr>
        <w:t>&lt;script </w:t>
      </w:r>
      <w:r w:rsidRPr="000874C1">
        <w:rPr>
          <w:rStyle w:val="spellingerror"/>
          <w:rFonts w:cstheme="minorHAnsi"/>
          <w:b/>
          <w:bCs/>
          <w:shd w:val="clear" w:color="auto" w:fill="FFFFFF"/>
        </w:rPr>
        <w:t>src</w:t>
      </w:r>
      <w:r w:rsidRPr="000874C1">
        <w:rPr>
          <w:rStyle w:val="normaltextrun"/>
          <w:rFonts w:cstheme="minorHAnsi"/>
          <w:b/>
          <w:bCs/>
          <w:shd w:val="clear" w:color="auto" w:fill="FFFFFF"/>
        </w:rPr>
        <w:t>="/</w:t>
      </w:r>
      <w:r w:rsidRPr="000874C1">
        <w:rPr>
          <w:rStyle w:val="spellingerror"/>
          <w:rFonts w:cstheme="minorHAnsi"/>
          <w:b/>
          <w:bCs/>
          <w:shd w:val="clear" w:color="auto" w:fill="FFFFFF"/>
        </w:rPr>
        <w:t>PIVision</w:t>
      </w:r>
      <w:r w:rsidRPr="000874C1">
        <w:rPr>
          <w:rStyle w:val="normaltextrun"/>
          <w:rFonts w:cstheme="minorHAnsi"/>
          <w:b/>
          <w:bCs/>
          <w:shd w:val="clear" w:color="auto" w:fill="FFFFFF"/>
        </w:rPr>
        <w:t>/Script/app/editor/symbols/</w:t>
      </w:r>
      <w:r w:rsidRPr="000874C1">
        <w:rPr>
          <w:rStyle w:val="spellingerror"/>
          <w:rFonts w:cstheme="minorHAnsi"/>
          <w:b/>
          <w:bCs/>
          <w:shd w:val="clear" w:color="auto" w:fill="FFFFFF"/>
        </w:rPr>
        <w:t>ext</w:t>
      </w:r>
      <w:r w:rsidRPr="000874C1">
        <w:rPr>
          <w:rStyle w:val="normaltextrun"/>
          <w:rFonts w:cstheme="minorHAnsi"/>
          <w:b/>
          <w:bCs/>
          <w:shd w:val="clear" w:color="auto" w:fill="FFFFFF"/>
        </w:rPr>
        <w:t>/filname.js&gt;&lt;/script&gt;</w:t>
      </w:r>
      <w:r w:rsidRPr="000874C1">
        <w:rPr>
          <w:rStyle w:val="normaltextrun"/>
          <w:rFonts w:cstheme="minorHAnsi"/>
          <w:shd w:val="clear" w:color="auto" w:fill="FFFFFF"/>
        </w:rPr>
        <w:t>, to these files inside of the </w:t>
      </w:r>
      <w:r w:rsidRPr="000874C1">
        <w:rPr>
          <w:rStyle w:val="normaltextrun"/>
          <w:rFonts w:cstheme="minorHAnsi"/>
          <w:b/>
          <w:bCs/>
          <w:shd w:val="clear" w:color="auto" w:fill="FFFFFF"/>
        </w:rPr>
        <w:t>index.html</w:t>
      </w:r>
      <w:r w:rsidRPr="000874C1">
        <w:rPr>
          <w:rStyle w:val="normaltextrun"/>
          <w:rFonts w:cstheme="minorHAnsi"/>
          <w:shd w:val="clear" w:color="auto" w:fill="FFFFFF"/>
        </w:rPr>
        <w:t xml:space="preserve">, after any other native script tags. This code will get loaded and run when the user first navigates to the PI Vision Web Application in the browser. Similarly, any CSS files placed inside of this </w:t>
      </w:r>
      <w:r w:rsidR="00546978">
        <w:rPr>
          <w:rStyle w:val="normaltextrun"/>
          <w:rFonts w:cstheme="minorHAnsi"/>
          <w:shd w:val="clear" w:color="auto" w:fill="FFFFFF"/>
        </w:rPr>
        <w:t>folder</w:t>
      </w:r>
      <w:r w:rsidRPr="000874C1">
        <w:rPr>
          <w:rStyle w:val="normaltextrun"/>
          <w:rFonts w:cstheme="minorHAnsi"/>
          <w:shd w:val="clear" w:color="auto" w:fill="FFFFFF"/>
        </w:rPr>
        <w:t xml:space="preserve"> will also be injected into the </w:t>
      </w:r>
      <w:r w:rsidRPr="000874C1">
        <w:rPr>
          <w:rStyle w:val="normaltextrun"/>
          <w:rFonts w:cstheme="minorHAnsi"/>
          <w:b/>
          <w:bCs/>
          <w:shd w:val="clear" w:color="auto" w:fill="FFFFFF"/>
        </w:rPr>
        <w:t>index.html</w:t>
      </w:r>
      <w:r w:rsidRPr="000874C1">
        <w:rPr>
          <w:rStyle w:val="normaltextrun"/>
          <w:rFonts w:cstheme="minorHAnsi"/>
          <w:shd w:val="clear" w:color="auto" w:fill="FFFFFF"/>
        </w:rPr>
        <w:t> file in the form of a stylesheet link tag </w:t>
      </w:r>
      <w:r w:rsidRPr="000874C1">
        <w:rPr>
          <w:rStyle w:val="normaltextrun"/>
          <w:rFonts w:cstheme="minorHAnsi"/>
          <w:b/>
          <w:bCs/>
          <w:shd w:val="clear" w:color="auto" w:fill="FFFFFF"/>
        </w:rPr>
        <w:t>&lt;link </w:t>
      </w:r>
      <w:r w:rsidRPr="000874C1">
        <w:rPr>
          <w:rStyle w:val="spellingerror"/>
          <w:rFonts w:cstheme="minorHAnsi"/>
          <w:b/>
          <w:bCs/>
          <w:shd w:val="clear" w:color="auto" w:fill="FFFFFF"/>
        </w:rPr>
        <w:t>href</w:t>
      </w:r>
      <w:r w:rsidRPr="000874C1">
        <w:rPr>
          <w:rStyle w:val="normaltextrun"/>
          <w:rFonts w:cstheme="minorHAnsi"/>
          <w:b/>
          <w:bCs/>
          <w:shd w:val="clear" w:color="auto" w:fill="FFFFFF"/>
        </w:rPr>
        <w:t>="/</w:t>
      </w:r>
      <w:r w:rsidRPr="000874C1">
        <w:rPr>
          <w:rStyle w:val="spellingerror"/>
          <w:rFonts w:cstheme="minorHAnsi"/>
          <w:b/>
          <w:bCs/>
          <w:shd w:val="clear" w:color="auto" w:fill="FFFFFF"/>
        </w:rPr>
        <w:t>PIVision</w:t>
      </w:r>
      <w:r w:rsidRPr="000874C1">
        <w:rPr>
          <w:rStyle w:val="normaltextrun"/>
          <w:rFonts w:cstheme="minorHAnsi"/>
          <w:b/>
          <w:bCs/>
          <w:shd w:val="clear" w:color="auto" w:fill="FFFFFF"/>
        </w:rPr>
        <w:t>/Scripts/app/editor/symbols/</w:t>
      </w:r>
      <w:r w:rsidRPr="000874C1">
        <w:rPr>
          <w:rStyle w:val="spellingerror"/>
          <w:rFonts w:cstheme="minorHAnsi"/>
          <w:b/>
          <w:bCs/>
          <w:shd w:val="clear" w:color="auto" w:fill="FFFFFF"/>
        </w:rPr>
        <w:t>ext</w:t>
      </w:r>
      <w:r w:rsidRPr="000874C1">
        <w:rPr>
          <w:rStyle w:val="normaltextrun"/>
          <w:rFonts w:cstheme="minorHAnsi"/>
          <w:b/>
          <w:bCs/>
          <w:shd w:val="clear" w:color="auto" w:fill="FFFFFF"/>
        </w:rPr>
        <w:t>/filename.css" </w:t>
      </w:r>
      <w:r w:rsidRPr="000874C1">
        <w:rPr>
          <w:rStyle w:val="spellingerror"/>
          <w:rFonts w:cstheme="minorHAnsi"/>
          <w:b/>
          <w:bCs/>
          <w:shd w:val="clear" w:color="auto" w:fill="FFFFFF"/>
        </w:rPr>
        <w:t>rel</w:t>
      </w:r>
      <w:r w:rsidRPr="000874C1">
        <w:rPr>
          <w:rStyle w:val="normaltextrun"/>
          <w:rFonts w:cstheme="minorHAnsi"/>
          <w:b/>
          <w:bCs/>
          <w:shd w:val="clear" w:color="auto" w:fill="FFFFFF"/>
        </w:rPr>
        <w:t>="stylesheet"/&gt;</w:t>
      </w:r>
      <w:r w:rsidRPr="000874C1">
        <w:rPr>
          <w:rStyle w:val="normaltextrun"/>
          <w:rFonts w:cstheme="minorHAnsi"/>
          <w:shd w:val="clear" w:color="auto" w:fill="FFFFFF"/>
        </w:rPr>
        <w:t>, before any native stylesheet link tags.</w:t>
      </w:r>
      <w:r w:rsidRPr="000874C1">
        <w:rPr>
          <w:rStyle w:val="eop"/>
          <w:rFonts w:cstheme="minorHAnsi"/>
          <w:color w:val="000000"/>
          <w:shd w:val="clear" w:color="auto" w:fill="FFFFFF"/>
        </w:rPr>
        <w:t> </w:t>
      </w:r>
    </w:p>
    <w:p w14:paraId="30BBCA71" w14:textId="4BBDBB60" w:rsidR="0027266A" w:rsidRPr="000874C1" w:rsidRDefault="000874C1" w:rsidP="003341C6">
      <w:pPr>
        <w:spacing w:line="240" w:lineRule="auto"/>
        <w:rPr>
          <w:rFonts w:cstheme="minorHAnsi"/>
        </w:rPr>
      </w:pPr>
      <w:r w:rsidRPr="000874C1">
        <w:rPr>
          <w:rStyle w:val="normaltextrun"/>
          <w:rFonts w:cstheme="minorHAnsi"/>
          <w:shd w:val="clear" w:color="auto" w:fill="FFFFFF"/>
        </w:rPr>
        <w:t>To keep PI Vision from loading and executing code or CSS files on startup through the </w:t>
      </w:r>
      <w:r w:rsidRPr="000874C1">
        <w:rPr>
          <w:rStyle w:val="normaltextrun"/>
          <w:rFonts w:cstheme="minorHAnsi"/>
          <w:b/>
          <w:bCs/>
          <w:shd w:val="clear" w:color="auto" w:fill="FFFFFF"/>
        </w:rPr>
        <w:t>index.html</w:t>
      </w:r>
      <w:r w:rsidRPr="000874C1">
        <w:rPr>
          <w:rStyle w:val="normaltextrun"/>
          <w:rFonts w:cstheme="minorHAnsi"/>
          <w:shd w:val="clear" w:color="auto" w:fill="FFFFFF"/>
        </w:rPr>
        <w:t> file, you can place them inside of a subfolder within the </w:t>
      </w:r>
      <w:r w:rsidRPr="000874C1">
        <w:rPr>
          <w:rStyle w:val="normaltextrun"/>
          <w:rFonts w:cstheme="minorHAnsi"/>
          <w:b/>
          <w:bCs/>
          <w:shd w:val="clear" w:color="auto" w:fill="FFFFFF"/>
        </w:rPr>
        <w:t>%PIHOME64%\</w:t>
      </w:r>
      <w:r w:rsidRPr="000874C1">
        <w:rPr>
          <w:rStyle w:val="spellingerror"/>
          <w:rFonts w:cstheme="minorHAnsi"/>
          <w:b/>
          <w:bCs/>
          <w:shd w:val="clear" w:color="auto" w:fill="FFFFFF"/>
        </w:rPr>
        <w:t>PIVision</w:t>
      </w:r>
      <w:r w:rsidRPr="000874C1">
        <w:rPr>
          <w:rStyle w:val="normaltextrun"/>
          <w:rFonts w:cstheme="minorHAnsi"/>
          <w:b/>
          <w:bCs/>
          <w:shd w:val="clear" w:color="auto" w:fill="FFFFFF"/>
        </w:rPr>
        <w:t>\Scripts\app\editor\symbols\</w:t>
      </w:r>
      <w:r w:rsidRPr="000874C1">
        <w:rPr>
          <w:rStyle w:val="spellingerror"/>
          <w:rFonts w:cstheme="minorHAnsi"/>
          <w:b/>
          <w:bCs/>
          <w:shd w:val="clear" w:color="auto" w:fill="FFFFFF"/>
        </w:rPr>
        <w:t>ext</w:t>
      </w:r>
      <w:r w:rsidRPr="000874C1">
        <w:rPr>
          <w:rStyle w:val="normaltextrun"/>
          <w:rFonts w:cstheme="minorHAnsi"/>
          <w:b/>
          <w:bCs/>
          <w:shd w:val="clear" w:color="auto" w:fill="FFFFFF"/>
        </w:rPr>
        <w:t>\</w:t>
      </w:r>
      <w:r w:rsidRPr="000874C1">
        <w:rPr>
          <w:rStyle w:val="normaltextrun"/>
          <w:rFonts w:cstheme="minorHAnsi"/>
          <w:shd w:val="clear" w:color="auto" w:fill="FFFFFF"/>
        </w:rPr>
        <w:t> </w:t>
      </w:r>
      <w:r w:rsidR="00546978">
        <w:rPr>
          <w:rStyle w:val="normaltextrun"/>
          <w:rFonts w:cstheme="minorHAnsi"/>
          <w:shd w:val="clear" w:color="auto" w:fill="FFFFFF"/>
        </w:rPr>
        <w:t>folder</w:t>
      </w:r>
      <w:r w:rsidRPr="000874C1">
        <w:rPr>
          <w:rStyle w:val="normaltextrun"/>
          <w:rFonts w:cstheme="minorHAnsi"/>
          <w:shd w:val="clear" w:color="auto" w:fill="FFFFFF"/>
        </w:rPr>
        <w:t>. This may be useful for storing third party libraries that don't necessarily need to be loaded when the PI Vision Web Application first loads in the browser.</w:t>
      </w:r>
      <w:r w:rsidRPr="000874C1">
        <w:rPr>
          <w:rStyle w:val="eop"/>
          <w:rFonts w:cstheme="minorHAnsi"/>
          <w:color w:val="000000"/>
          <w:shd w:val="clear" w:color="auto" w:fill="FFFFFF"/>
        </w:rPr>
        <w:t> </w:t>
      </w:r>
    </w:p>
    <w:p w14:paraId="02050EC0" w14:textId="11E17BCA" w:rsidR="00CA2C8C" w:rsidRDefault="0060684E" w:rsidP="003341C6">
      <w:pPr>
        <w:spacing w:line="240" w:lineRule="auto"/>
      </w:pPr>
      <w:r w:rsidRPr="0060684E">
        <w:t>Additional subfolders can be created within the </w:t>
      </w:r>
      <w:r w:rsidRPr="0060684E">
        <w:rPr>
          <w:b/>
          <w:bCs/>
        </w:rPr>
        <w:t>%PIHOME64%\PIVision\Scripts\app\editor\symbols\ext\ </w:t>
      </w:r>
      <w:r w:rsidR="00546978">
        <w:t>folder</w:t>
      </w:r>
      <w:r w:rsidRPr="0060684E">
        <w:t>, and files within those folders will be treated as static public files that can be accessed from the browser. </w:t>
      </w:r>
    </w:p>
    <w:p w14:paraId="26303C9A" w14:textId="60976BE2" w:rsidR="00CA2C8C" w:rsidRDefault="00CA2C8C" w:rsidP="003341C6">
      <w:pPr>
        <w:spacing w:line="240" w:lineRule="auto"/>
      </w:pPr>
    </w:p>
    <w:p w14:paraId="2672C1E6" w14:textId="6AFA9766" w:rsidR="00EB17F1" w:rsidRPr="00EB17F1" w:rsidRDefault="005D2031" w:rsidP="00EB17F1">
      <w:pPr>
        <w:pStyle w:val="Heading2"/>
        <w:numPr>
          <w:ilvl w:val="1"/>
          <w:numId w:val="5"/>
        </w:numPr>
        <w:spacing w:after="160" w:line="240" w:lineRule="auto"/>
      </w:pPr>
      <w:bookmarkStart w:id="8" w:name="_Toc34292402"/>
      <w:r w:rsidRPr="005D2031">
        <w:t>Parts of a PI Vision Symbol</w:t>
      </w:r>
      <w:bookmarkEnd w:id="8"/>
    </w:p>
    <w:p w14:paraId="65F65B49" w14:textId="28E0ECBE" w:rsidR="00906977" w:rsidRDefault="00471A23" w:rsidP="003341C6">
      <w:pPr>
        <w:spacing w:line="240" w:lineRule="auto"/>
      </w:pPr>
      <w:r w:rsidRPr="00471A23">
        <w:t>PI Vision symbols have three major layers, the implementation, presentation, and configuration.</w:t>
      </w:r>
    </w:p>
    <w:p w14:paraId="57E6F336" w14:textId="77777777" w:rsidR="00EB17F1" w:rsidRDefault="00EB17F1" w:rsidP="003341C6">
      <w:pPr>
        <w:spacing w:line="240" w:lineRule="auto"/>
      </w:pPr>
    </w:p>
    <w:p w14:paraId="2AC1369A" w14:textId="520D55AD" w:rsidR="00F63FA3" w:rsidRPr="00F63FA3" w:rsidRDefault="00F63FA3" w:rsidP="003341C6">
      <w:pPr>
        <w:spacing w:line="240" w:lineRule="auto"/>
      </w:pPr>
      <w:r w:rsidRPr="00F63FA3">
        <w:rPr>
          <w:b/>
          <w:bCs/>
        </w:rPr>
        <w:t>Implementation</w:t>
      </w:r>
      <w:r w:rsidRPr="00F63FA3">
        <w:t>  </w:t>
      </w:r>
    </w:p>
    <w:p w14:paraId="4976980A" w14:textId="635B122F" w:rsidR="00F63FA3" w:rsidRPr="00F63FA3" w:rsidRDefault="00F63FA3" w:rsidP="003341C6">
      <w:pPr>
        <w:spacing w:line="240" w:lineRule="auto"/>
      </w:pPr>
      <w:r w:rsidRPr="00F63FA3">
        <w:t>The implementation layer consists of a JavaScript file with three parts: definition, registration, and initialization. It is convention to name this file after the following pattern: </w:t>
      </w:r>
      <w:r w:rsidRPr="00F63FA3">
        <w:rPr>
          <w:b/>
          <w:bCs/>
        </w:rPr>
        <w:t>sym-&lt;symbol name&gt;.js</w:t>
      </w:r>
      <w:r w:rsidRPr="00F63FA3">
        <w:t xml:space="preserve">. The </w:t>
      </w:r>
      <w:r w:rsidRPr="00F63FA3">
        <w:lastRenderedPageBreak/>
        <w:t>code within this file is responsible for implementing a symbol definition object, a symbol initialization function, and registering the symbol with the PI Vision client/browser side global symbol catalog object. </w:t>
      </w:r>
    </w:p>
    <w:p w14:paraId="65B3A4CD" w14:textId="5D123F48" w:rsidR="00F63FA3" w:rsidRDefault="00F63FA3" w:rsidP="003341C6">
      <w:pPr>
        <w:spacing w:line="240" w:lineRule="auto"/>
      </w:pPr>
      <w:r w:rsidRPr="00F63FA3">
        <w:t xml:space="preserve">This JavaScript file should be placed inside of </w:t>
      </w:r>
      <w:r w:rsidR="00EB17F1" w:rsidRPr="00F63FA3">
        <w:t>the </w:t>
      </w:r>
      <w:r w:rsidR="00EB17F1" w:rsidRPr="00EB17F1">
        <w:rPr>
          <w:b/>
          <w:bCs/>
        </w:rPr>
        <w:t>%</w:t>
      </w:r>
      <w:r w:rsidRPr="00F63FA3">
        <w:rPr>
          <w:b/>
          <w:bCs/>
        </w:rPr>
        <w:t>PIHOME64%\PIVision\Scripts\app\editor\symbols\ext\</w:t>
      </w:r>
      <w:r w:rsidRPr="00F63FA3">
        <w:t> </w:t>
      </w:r>
      <w:r w:rsidR="00546978">
        <w:t>folder</w:t>
      </w:r>
      <w:r w:rsidRPr="00F63FA3">
        <w:t xml:space="preserve">, and not within a subfolder of this </w:t>
      </w:r>
      <w:r w:rsidR="00546978">
        <w:t>folder</w:t>
      </w:r>
      <w:r w:rsidRPr="00F63FA3">
        <w:t>. </w:t>
      </w:r>
    </w:p>
    <w:p w14:paraId="6C749318" w14:textId="77777777" w:rsidR="00EB17F1" w:rsidRDefault="00EB17F1" w:rsidP="003341C6">
      <w:pPr>
        <w:spacing w:line="240" w:lineRule="auto"/>
      </w:pPr>
    </w:p>
    <w:p w14:paraId="2ED172BE" w14:textId="511CB724" w:rsidR="007E5BA9" w:rsidRPr="007E5BA9" w:rsidRDefault="007E5BA9" w:rsidP="003341C6">
      <w:pPr>
        <w:spacing w:line="240" w:lineRule="auto"/>
      </w:pPr>
      <w:r w:rsidRPr="007E5BA9">
        <w:rPr>
          <w:b/>
          <w:bCs/>
        </w:rPr>
        <w:t>Presentation</w:t>
      </w:r>
      <w:r w:rsidRPr="007E5BA9">
        <w:t> </w:t>
      </w:r>
    </w:p>
    <w:p w14:paraId="0B0DB213" w14:textId="6885548B" w:rsidR="007E5BA9" w:rsidRPr="007E5BA9" w:rsidRDefault="007E5BA9" w:rsidP="003341C6">
      <w:pPr>
        <w:spacing w:line="240" w:lineRule="auto"/>
      </w:pPr>
      <w:r w:rsidRPr="007E5BA9">
        <w:t>The presentation layer consists of an HTML template file and, optionally, CSS embedded within the HTML or in a separate file. The symbol template is responsible for the symbol's appearance, and is the main view that the user will interact with the symbol through. The template has access to the symbol object's members through AngularJS directives. </w:t>
      </w:r>
    </w:p>
    <w:p w14:paraId="58C2013E" w14:textId="064F8295" w:rsidR="007E5BA9" w:rsidRPr="007E5BA9" w:rsidRDefault="007E5BA9" w:rsidP="003341C6">
      <w:pPr>
        <w:spacing w:line="240" w:lineRule="auto"/>
      </w:pPr>
      <w:r w:rsidRPr="007E5BA9">
        <w:t>It is convention for this file be named after the following pattern: </w:t>
      </w:r>
      <w:r w:rsidRPr="007E5BA9">
        <w:rPr>
          <w:b/>
          <w:bCs/>
        </w:rPr>
        <w:t>sym-&lt;symbol name&gt;-template.html</w:t>
      </w:r>
      <w:r w:rsidRPr="007E5BA9">
        <w:t>.</w:t>
      </w:r>
      <w:r w:rsidRPr="007E5BA9">
        <w:rPr>
          <w:b/>
          <w:bCs/>
        </w:rPr>
        <w:t> </w:t>
      </w:r>
      <w:r w:rsidRPr="007E5BA9">
        <w:t>If the template file is named using the standard convention and placed inside of the  </w:t>
      </w:r>
      <w:r w:rsidRPr="007E5BA9">
        <w:rPr>
          <w:b/>
          <w:bCs/>
        </w:rPr>
        <w:t>%PIHOME64%\PIVision\Scripts\app\editor\symbols\ext\</w:t>
      </w:r>
      <w:r w:rsidRPr="007E5BA9">
        <w:t> </w:t>
      </w:r>
      <w:r w:rsidR="00546978">
        <w:t>folder</w:t>
      </w:r>
      <w:r w:rsidRPr="007E5BA9">
        <w:t>, then the template URL does not need to be specified in the symbol definition, otherwise it should be specified. </w:t>
      </w:r>
    </w:p>
    <w:p w14:paraId="6AA68E9A" w14:textId="4F6B67B0" w:rsidR="00F63FA3" w:rsidRDefault="007E5BA9" w:rsidP="003341C6">
      <w:pPr>
        <w:spacing w:line="240" w:lineRule="auto"/>
      </w:pPr>
      <w:r w:rsidRPr="007E5BA9">
        <w:t>Any CSS files placed inside of the </w:t>
      </w:r>
      <w:r w:rsidRPr="007E5BA9">
        <w:rPr>
          <w:b/>
          <w:bCs/>
        </w:rPr>
        <w:t>%PIHOME64%\PIVision\Scripts\app\editor\symbols\ext\</w:t>
      </w:r>
      <w:r w:rsidRPr="007E5BA9">
        <w:t> </w:t>
      </w:r>
      <w:r w:rsidR="00546978">
        <w:t>folder</w:t>
      </w:r>
      <w:r w:rsidRPr="007E5BA9">
        <w:t xml:space="preserve"> will be loaded automatically by the browser. </w:t>
      </w:r>
    </w:p>
    <w:p w14:paraId="5BEF2BB1" w14:textId="77777777" w:rsidR="00EB17F1" w:rsidRPr="00F63FA3" w:rsidRDefault="00EB17F1" w:rsidP="003341C6">
      <w:pPr>
        <w:spacing w:line="240" w:lineRule="auto"/>
      </w:pPr>
    </w:p>
    <w:p w14:paraId="14B98B6B" w14:textId="6C485A45" w:rsidR="007F79FA" w:rsidRPr="007F79FA" w:rsidRDefault="007F79FA" w:rsidP="003341C6">
      <w:pPr>
        <w:spacing w:line="240" w:lineRule="auto"/>
      </w:pPr>
      <w:r w:rsidRPr="007F79FA">
        <w:rPr>
          <w:b/>
          <w:bCs/>
        </w:rPr>
        <w:t>Configuration</w:t>
      </w:r>
      <w:r w:rsidRPr="007F79FA">
        <w:t> </w:t>
      </w:r>
    </w:p>
    <w:p w14:paraId="2E71FA7F" w14:textId="625B742B" w:rsidR="007F79FA" w:rsidRPr="007F79FA" w:rsidRDefault="007F79FA" w:rsidP="003341C6">
      <w:pPr>
        <w:spacing w:line="240" w:lineRule="auto"/>
      </w:pPr>
      <w:r w:rsidRPr="007F79FA">
        <w:t>The configuration layer consists of an HTML template file, and optionally, CSS embedded within the HTML or in a separate file. The configuration template is responsible for the appearance of the symbol's configuration menu, accessed through the symbol's context menu. The configuration menu is the user's main way of changing the symbol's appearance and behavior. </w:t>
      </w:r>
    </w:p>
    <w:p w14:paraId="539876DD" w14:textId="49C0BDA8" w:rsidR="007F79FA" w:rsidRPr="007F79FA" w:rsidRDefault="007F79FA" w:rsidP="003341C6">
      <w:pPr>
        <w:spacing w:line="240" w:lineRule="auto"/>
      </w:pPr>
      <w:r w:rsidRPr="007F79FA">
        <w:t>It is convention for this file be named after the following pattern: </w:t>
      </w:r>
      <w:r w:rsidRPr="007F79FA">
        <w:rPr>
          <w:b/>
          <w:bCs/>
        </w:rPr>
        <w:t>sym-&lt;symbol name&gt;-config.html</w:t>
      </w:r>
      <w:r w:rsidRPr="007F79FA">
        <w:t>.</w:t>
      </w:r>
      <w:r w:rsidRPr="007F79FA">
        <w:rPr>
          <w:b/>
          <w:bCs/>
        </w:rPr>
        <w:t> </w:t>
      </w:r>
      <w:r w:rsidRPr="007F79FA">
        <w:t>If the configuration template file is named using the standard convention and placed inside of the  </w:t>
      </w:r>
      <w:r w:rsidRPr="007F79FA">
        <w:rPr>
          <w:b/>
          <w:bCs/>
        </w:rPr>
        <w:t>%PIHOME64%\PIVision\Scripts\app\editor\symbols\ext\</w:t>
      </w:r>
      <w:r w:rsidRPr="007F79FA">
        <w:t> </w:t>
      </w:r>
      <w:r w:rsidR="00546978">
        <w:t>folder</w:t>
      </w:r>
      <w:r w:rsidRPr="007F79FA">
        <w:t>, then the configuration template URL does not need to be specified in the symbol definition, otherwise it should be specified. </w:t>
      </w:r>
    </w:p>
    <w:p w14:paraId="1B14DA66" w14:textId="521C2290" w:rsidR="007F79FA" w:rsidRDefault="007F79FA" w:rsidP="003341C6">
      <w:pPr>
        <w:spacing w:line="240" w:lineRule="auto"/>
      </w:pPr>
      <w:r w:rsidRPr="007F79FA">
        <w:t>Any CSS files placed inside of the </w:t>
      </w:r>
      <w:r w:rsidRPr="007F79FA">
        <w:rPr>
          <w:b/>
          <w:bCs/>
        </w:rPr>
        <w:t>%PIHOME64%\PIVision\Scripts\app\editor\symbols\ext\</w:t>
      </w:r>
      <w:r w:rsidRPr="007F79FA">
        <w:t> </w:t>
      </w:r>
      <w:r w:rsidR="00546978">
        <w:t>folder</w:t>
      </w:r>
      <w:r w:rsidRPr="007F79FA">
        <w:t xml:space="preserve"> will be loaded automatically by the browser. </w:t>
      </w:r>
    </w:p>
    <w:p w14:paraId="6399F417" w14:textId="4021FDE5" w:rsidR="00816D03" w:rsidRDefault="00816D03" w:rsidP="003341C6">
      <w:pPr>
        <w:spacing w:line="240" w:lineRule="auto"/>
      </w:pPr>
    </w:p>
    <w:p w14:paraId="73161095" w14:textId="1177AA5B" w:rsidR="00816D03" w:rsidRPr="007F79FA" w:rsidRDefault="00111829" w:rsidP="004F5966">
      <w:pPr>
        <w:pStyle w:val="Heading2"/>
        <w:numPr>
          <w:ilvl w:val="1"/>
          <w:numId w:val="5"/>
        </w:numPr>
      </w:pPr>
      <w:bookmarkStart w:id="9" w:name="_Toc34292403"/>
      <w:r>
        <w:t xml:space="preserve">How </w:t>
      </w:r>
      <w:r w:rsidR="001D05FD">
        <w:t>t</w:t>
      </w:r>
      <w:r>
        <w:t xml:space="preserve">o </w:t>
      </w:r>
      <w:r w:rsidR="001D05FD">
        <w:t>u</w:t>
      </w:r>
      <w:r>
        <w:t xml:space="preserve">se </w:t>
      </w:r>
      <w:r w:rsidR="001D05FD">
        <w:t>t</w:t>
      </w:r>
      <w:r>
        <w:t xml:space="preserve">his </w:t>
      </w:r>
      <w:r w:rsidR="001D05FD">
        <w:t>Workbook</w:t>
      </w:r>
      <w:bookmarkEnd w:id="9"/>
    </w:p>
    <w:p w14:paraId="5E2895E5" w14:textId="284ED01A" w:rsidR="00471A23" w:rsidRDefault="006633D7" w:rsidP="003341C6">
      <w:pPr>
        <w:spacing w:line="240" w:lineRule="auto"/>
      </w:pPr>
      <w:r>
        <w:t xml:space="preserve">The following sections of this </w:t>
      </w:r>
      <w:r w:rsidR="00BD487B">
        <w:t>work</w:t>
      </w:r>
      <w:r>
        <w:t xml:space="preserve">book are </w:t>
      </w:r>
      <w:r w:rsidR="00286542">
        <w:t xml:space="preserve">split up into </w:t>
      </w:r>
      <w:r w:rsidR="007F7CE1">
        <w:t xml:space="preserve">exercises </w:t>
      </w:r>
      <w:r w:rsidR="00C57545">
        <w:t xml:space="preserve">that should be completed in order. Each exercise builds on top of the </w:t>
      </w:r>
      <w:r w:rsidR="00B16AA0">
        <w:t xml:space="preserve">previous one, </w:t>
      </w:r>
      <w:r w:rsidR="00EF74A4">
        <w:t>with t</w:t>
      </w:r>
      <w:r w:rsidR="00A455D9">
        <w:t xml:space="preserve">he </w:t>
      </w:r>
      <w:r w:rsidR="00AB5B4F">
        <w:t>goal</w:t>
      </w:r>
      <w:r w:rsidR="00A455D9">
        <w:t xml:space="preserve"> of completing </w:t>
      </w:r>
      <w:r w:rsidR="006E0374">
        <w:t>the</w:t>
      </w:r>
      <w:r w:rsidR="00A455D9">
        <w:t xml:space="preserve"> </w:t>
      </w:r>
      <w:r w:rsidR="00AB5B4F">
        <w:t>custom arrow symbol</w:t>
      </w:r>
      <w:r w:rsidR="00BD487B">
        <w:t xml:space="preserve"> by the last exercise.</w:t>
      </w:r>
    </w:p>
    <w:p w14:paraId="79EB371C" w14:textId="28751EE5" w:rsidR="00193A83" w:rsidRDefault="0041634B" w:rsidP="003341C6">
      <w:pPr>
        <w:spacing w:line="240" w:lineRule="auto"/>
      </w:pPr>
      <w:r>
        <w:t>Each exercise</w:t>
      </w:r>
      <w:r w:rsidR="00332EE2">
        <w:t xml:space="preserve"> </w:t>
      </w:r>
      <w:r w:rsidR="00617C51">
        <w:t>is made up of objectives</w:t>
      </w:r>
      <w:r w:rsidR="00101EFE">
        <w:t xml:space="preserve"> that need to be completed in order to move on to the next exercise</w:t>
      </w:r>
      <w:r w:rsidR="00014AD4">
        <w:t xml:space="preserve">. </w:t>
      </w:r>
      <w:r w:rsidR="000A0D7C">
        <w:t>You are</w:t>
      </w:r>
      <w:r w:rsidR="006965D8">
        <w:t xml:space="preserve"> encouraged to use the </w:t>
      </w:r>
      <w:r w:rsidR="006965D8" w:rsidRPr="00DA52DE">
        <w:rPr>
          <w:i/>
          <w:iCs/>
        </w:rPr>
        <w:t>PI Vision Extensibility Guide</w:t>
      </w:r>
      <w:r w:rsidR="006965D8">
        <w:t xml:space="preserve"> </w:t>
      </w:r>
      <w:r w:rsidR="00D57679">
        <w:t xml:space="preserve">to complete the objectives for each exercise on </w:t>
      </w:r>
      <w:r w:rsidR="000A0D7C">
        <w:t xml:space="preserve">your </w:t>
      </w:r>
      <w:r w:rsidR="00D57679">
        <w:t xml:space="preserve">own. However, </w:t>
      </w:r>
      <w:r w:rsidR="00C04C99">
        <w:t xml:space="preserve">each objective has its own subsection </w:t>
      </w:r>
      <w:r w:rsidR="00107491">
        <w:t>that presents the recommended</w:t>
      </w:r>
      <w:r w:rsidR="00E93104">
        <w:t xml:space="preserve"> steps to </w:t>
      </w:r>
      <w:r w:rsidR="00120DDD">
        <w:t xml:space="preserve">complete the objective, along with hints </w:t>
      </w:r>
      <w:r w:rsidR="00A42D12">
        <w:t>for when you feel stuck.</w:t>
      </w:r>
    </w:p>
    <w:p w14:paraId="5CC17493" w14:textId="1AA85136" w:rsidR="001D05FD" w:rsidRDefault="00406577" w:rsidP="003341C6">
      <w:pPr>
        <w:spacing w:line="240" w:lineRule="auto"/>
      </w:pPr>
      <w:r>
        <w:lastRenderedPageBreak/>
        <w:t xml:space="preserve">At the end of </w:t>
      </w:r>
      <w:r w:rsidR="00753A90">
        <w:t xml:space="preserve">each </w:t>
      </w:r>
      <w:r w:rsidR="007B7E60">
        <w:t xml:space="preserve">exercise section </w:t>
      </w:r>
      <w:r w:rsidR="00753A90">
        <w:t>you can find a sample solution for each of the objectives.</w:t>
      </w:r>
    </w:p>
    <w:p w14:paraId="7585BFC4" w14:textId="41945B80" w:rsidR="00E321AD" w:rsidRPr="00E321AD" w:rsidRDefault="00E321AD" w:rsidP="004F5966">
      <w:pPr>
        <w:pStyle w:val="Heading2"/>
        <w:numPr>
          <w:ilvl w:val="1"/>
          <w:numId w:val="5"/>
        </w:numPr>
      </w:pPr>
      <w:bookmarkStart w:id="10" w:name="_Toc34292404"/>
      <w:r>
        <w:t>Before You Begin</w:t>
      </w:r>
      <w:bookmarkEnd w:id="10"/>
    </w:p>
    <w:p w14:paraId="16A481B0" w14:textId="1D305948" w:rsidR="00E321AD" w:rsidRDefault="00E321AD" w:rsidP="00E321AD">
      <w:pPr>
        <w:spacing w:line="240" w:lineRule="auto"/>
      </w:pPr>
      <w:r>
        <w:t xml:space="preserve">Before you begin development, OSIsoft recommends that you place PI Vision into debug mode. To do so, edit the </w:t>
      </w:r>
      <w:r w:rsidRPr="004C1D4A">
        <w:rPr>
          <w:b/>
          <w:bCs/>
        </w:rPr>
        <w:t>web.config</w:t>
      </w:r>
      <w:r>
        <w:t xml:space="preserve"> file in your PI Vision installation folder to change the compilation tag, under </w:t>
      </w:r>
      <w:r w:rsidRPr="004C1D4A">
        <w:rPr>
          <w:b/>
          <w:bCs/>
        </w:rPr>
        <w:t>system.web</w:t>
      </w:r>
      <w:r>
        <w:t>, from:</w:t>
      </w:r>
    </w:p>
    <w:p w14:paraId="3E252894" w14:textId="4D03C296" w:rsidR="00E321AD" w:rsidRDefault="00E321AD" w:rsidP="00E321AD">
      <w:pPr>
        <w:spacing w:line="240" w:lineRule="auto"/>
      </w:pPr>
      <w:r>
        <w:object w:dxaOrig="9360" w:dyaOrig="1425" w14:anchorId="09BFFB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71.25pt" o:ole="">
            <v:imagedata r:id="rId18" o:title=""/>
          </v:shape>
          <o:OLEObject Type="Embed" ProgID="Word.OpenDocumentText.12" ShapeID="_x0000_i1025" DrawAspect="Content" ObjectID="_1644905200" r:id="rId19"/>
        </w:object>
      </w:r>
    </w:p>
    <w:p w14:paraId="329281D2" w14:textId="77777777" w:rsidR="00E321AD" w:rsidRDefault="00E321AD" w:rsidP="00E321AD">
      <w:pPr>
        <w:spacing w:line="240" w:lineRule="auto"/>
      </w:pPr>
      <w:r>
        <w:t>to</w:t>
      </w:r>
    </w:p>
    <w:bookmarkStart w:id="11" w:name="_MON_1643093677"/>
    <w:bookmarkEnd w:id="11"/>
    <w:p w14:paraId="27F5A0B1" w14:textId="0F3BD345" w:rsidR="00E321AD" w:rsidRPr="00E321AD" w:rsidRDefault="00E321AD" w:rsidP="00E321AD">
      <w:pPr>
        <w:spacing w:line="240" w:lineRule="auto"/>
      </w:pPr>
      <w:r>
        <w:object w:dxaOrig="9360" w:dyaOrig="1425" w14:anchorId="250D66BA">
          <v:shape id="_x0000_i1026" type="#_x0000_t75" style="width:468pt;height:71.25pt" o:ole="">
            <v:imagedata r:id="rId20" o:title=""/>
          </v:shape>
          <o:OLEObject Type="Embed" ProgID="Word.OpenDocumentText.12" ShapeID="_x0000_i1026" DrawAspect="Content" ObjectID="_1644905201" r:id="rId21"/>
        </w:object>
      </w:r>
    </w:p>
    <w:p w14:paraId="15227C52" w14:textId="77777777" w:rsidR="00E321AD" w:rsidRDefault="00E321AD" w:rsidP="00E321AD">
      <w:pPr>
        <w:spacing w:line="240" w:lineRule="auto"/>
        <w:rPr>
          <w:rFonts w:cstheme="minorHAnsi"/>
        </w:rPr>
      </w:pPr>
      <w:r>
        <w:rPr>
          <w:rFonts w:cstheme="minorHAnsi"/>
        </w:rPr>
        <w:t>Debug mode disables the PI Vision bundling and minification system; this makes debugging your application easier.</w:t>
      </w:r>
    </w:p>
    <w:p w14:paraId="67081D58" w14:textId="77777777" w:rsidR="00E321AD" w:rsidRDefault="00E321AD" w:rsidP="00E321AD">
      <w:pPr>
        <w:spacing w:line="240" w:lineRule="auto"/>
        <w:rPr>
          <w:rFonts w:cstheme="minorHAnsi"/>
        </w:rPr>
      </w:pPr>
      <w:r>
        <w:rPr>
          <w:rFonts w:cstheme="minorHAnsi"/>
        </w:rPr>
        <w:t>Note that in debug mode, PI Vision does not process minified JavaScript files.</w:t>
      </w:r>
    </w:p>
    <w:p w14:paraId="3D5AA4B7" w14:textId="65FB79C5" w:rsidR="00E321AD" w:rsidRDefault="00E321AD" w:rsidP="00E321AD">
      <w:pPr>
        <w:spacing w:line="240" w:lineRule="auto"/>
        <w:rPr>
          <w:rFonts w:cstheme="minorHAnsi"/>
        </w:rPr>
      </w:pPr>
      <w:r>
        <w:rPr>
          <w:rFonts w:cstheme="minorHAnsi"/>
        </w:rPr>
        <w:t>Debug mode can have a negative impact in PI Vision’s performance and should be disabled when not being used.</w:t>
      </w:r>
    </w:p>
    <w:p w14:paraId="7B7B74EC" w14:textId="409B263C" w:rsidR="00170693" w:rsidRDefault="00170693" w:rsidP="00E321AD">
      <w:pPr>
        <w:spacing w:line="240" w:lineRule="auto"/>
        <w:rPr>
          <w:rFonts w:cstheme="minorHAnsi"/>
        </w:rPr>
      </w:pPr>
      <w:r>
        <w:rPr>
          <w:rFonts w:cstheme="minorHAnsi"/>
        </w:rPr>
        <w:t xml:space="preserve">You should also open the PI Vision page in the browser, </w:t>
      </w:r>
      <w:r w:rsidRPr="00170693">
        <w:rPr>
          <w:rFonts w:cstheme="minorHAnsi"/>
        </w:rPr>
        <w:t>https://localhost/PIVision/</w:t>
      </w:r>
      <w:r>
        <w:rPr>
          <w:rFonts w:cstheme="minorHAnsi"/>
        </w:rPr>
        <w:t>. This may be slow the first time due to the cold start. Once the browser is open to the PI Vison page, we should open the browser developer tools (F12) and check “Disable cache” in the “Network” tab; this will ensure that we’re always requesting the latest files from the server, which is useful when you’re constantly making changes to those files.</w:t>
      </w:r>
    </w:p>
    <w:p w14:paraId="364E3588" w14:textId="7168817D" w:rsidR="008648F5" w:rsidRDefault="00C82B6A" w:rsidP="00C82B6A">
      <w:pPr>
        <w:spacing w:line="259" w:lineRule="auto"/>
      </w:pPr>
      <w:r>
        <w:br w:type="page"/>
      </w:r>
    </w:p>
    <w:p w14:paraId="5C2D5F07" w14:textId="131FD10E" w:rsidR="00555286" w:rsidRDefault="00555286" w:rsidP="004F5966">
      <w:pPr>
        <w:pStyle w:val="Heading2"/>
        <w:numPr>
          <w:ilvl w:val="1"/>
          <w:numId w:val="5"/>
        </w:numPr>
        <w:spacing w:after="160" w:line="240" w:lineRule="auto"/>
      </w:pPr>
      <w:bookmarkStart w:id="12" w:name="_Toc34292405"/>
      <w:r>
        <w:lastRenderedPageBreak/>
        <w:t>Useful Resources</w:t>
      </w:r>
      <w:bookmarkEnd w:id="12"/>
      <w:r w:rsidR="00C53233">
        <w:t xml:space="preserve"> </w:t>
      </w:r>
    </w:p>
    <w:p w14:paraId="1C0861F6" w14:textId="77777777" w:rsidR="00C53233" w:rsidRDefault="00C53233" w:rsidP="003341C6">
      <w:pPr>
        <w:pStyle w:val="paragraph"/>
        <w:spacing w:before="0" w:beforeAutospacing="0" w:after="160" w:afterAutospacing="0"/>
        <w:textAlignment w:val="baseline"/>
        <w:rPr>
          <w:rFonts w:ascii="Segoe UI" w:hAnsi="Segoe UI" w:cs="Segoe UI"/>
          <w:sz w:val="18"/>
          <w:szCs w:val="18"/>
        </w:rPr>
      </w:pPr>
      <w:r>
        <w:rPr>
          <w:rStyle w:val="normaltextrun"/>
          <w:rFonts w:ascii="Calibri" w:hAnsi="Calibri" w:cs="Calibri"/>
          <w:b/>
          <w:bCs/>
          <w:sz w:val="22"/>
          <w:szCs w:val="22"/>
        </w:rPr>
        <w:t>PI Vision Extensibility Guide</w:t>
      </w:r>
      <w:r>
        <w:rPr>
          <w:rStyle w:val="eop"/>
          <w:rFonts w:ascii="Calibri" w:hAnsi="Calibri" w:cs="Calibri"/>
          <w:sz w:val="22"/>
          <w:szCs w:val="22"/>
        </w:rPr>
        <w:t> </w:t>
      </w:r>
    </w:p>
    <w:p w14:paraId="08A2DF01" w14:textId="77777777" w:rsidR="00C53233" w:rsidRDefault="00C53233" w:rsidP="003341C6">
      <w:pPr>
        <w:pStyle w:val="paragraph"/>
        <w:spacing w:before="0" w:beforeAutospacing="0" w:after="160" w:afterAutospacing="0"/>
        <w:textAlignment w:val="baseline"/>
        <w:rPr>
          <w:rFonts w:ascii="Segoe UI" w:hAnsi="Segoe UI" w:cs="Segoe UI"/>
          <w:sz w:val="18"/>
          <w:szCs w:val="18"/>
        </w:rPr>
      </w:pPr>
      <w:r>
        <w:rPr>
          <w:rStyle w:val="normaltextrun"/>
          <w:rFonts w:ascii="Calibri" w:hAnsi="Calibri" w:cs="Calibri"/>
          <w:sz w:val="22"/>
          <w:szCs w:val="22"/>
        </w:rPr>
        <w:t>https://customers.osisoft.com/s/productcontent?id=a7R1I000000XybxUAC </w:t>
      </w:r>
      <w:r>
        <w:rPr>
          <w:rStyle w:val="eop"/>
          <w:rFonts w:ascii="Calibri" w:hAnsi="Calibri" w:cs="Calibri"/>
          <w:sz w:val="22"/>
          <w:szCs w:val="22"/>
        </w:rPr>
        <w:t> </w:t>
      </w:r>
    </w:p>
    <w:p w14:paraId="6B51EB86" w14:textId="77777777" w:rsidR="00C53233" w:rsidRDefault="00C53233" w:rsidP="003341C6">
      <w:pPr>
        <w:pStyle w:val="paragraph"/>
        <w:spacing w:before="0" w:beforeAutospacing="0" w:after="160" w:afterAutospacing="0"/>
        <w:textAlignment w:val="baseline"/>
        <w:rPr>
          <w:rFonts w:ascii="Segoe UI" w:hAnsi="Segoe UI" w:cs="Segoe UI"/>
          <w:sz w:val="18"/>
          <w:szCs w:val="18"/>
        </w:rPr>
      </w:pPr>
      <w:r>
        <w:rPr>
          <w:rStyle w:val="eop"/>
          <w:rFonts w:ascii="Calibri" w:hAnsi="Calibri" w:cs="Calibri"/>
          <w:sz w:val="22"/>
          <w:szCs w:val="22"/>
        </w:rPr>
        <w:t> </w:t>
      </w:r>
    </w:p>
    <w:p w14:paraId="40C55C6E" w14:textId="77777777" w:rsidR="00C53233" w:rsidRDefault="00C53233" w:rsidP="003341C6">
      <w:pPr>
        <w:pStyle w:val="paragraph"/>
        <w:spacing w:before="0" w:beforeAutospacing="0" w:after="160" w:afterAutospacing="0"/>
        <w:textAlignment w:val="baseline"/>
        <w:rPr>
          <w:rFonts w:ascii="Segoe UI" w:hAnsi="Segoe UI" w:cs="Segoe UI"/>
          <w:sz w:val="18"/>
          <w:szCs w:val="18"/>
        </w:rPr>
      </w:pPr>
      <w:r>
        <w:rPr>
          <w:rStyle w:val="normaltextrun"/>
          <w:rFonts w:ascii="Calibri" w:hAnsi="Calibri" w:cs="Calibri"/>
          <w:b/>
          <w:bCs/>
          <w:sz w:val="22"/>
          <w:szCs w:val="22"/>
        </w:rPr>
        <w:t>PI Visualization Development Forum</w:t>
      </w:r>
      <w:r>
        <w:rPr>
          <w:rStyle w:val="eop"/>
          <w:rFonts w:ascii="Calibri" w:hAnsi="Calibri" w:cs="Calibri"/>
          <w:sz w:val="22"/>
          <w:szCs w:val="22"/>
        </w:rPr>
        <w:t> </w:t>
      </w:r>
    </w:p>
    <w:p w14:paraId="6E77BF66" w14:textId="77777777" w:rsidR="00C53233" w:rsidRDefault="00C53233" w:rsidP="003341C6">
      <w:pPr>
        <w:pStyle w:val="paragraph"/>
        <w:spacing w:before="0" w:beforeAutospacing="0" w:after="160" w:afterAutospacing="0"/>
        <w:textAlignment w:val="baseline"/>
        <w:rPr>
          <w:rFonts w:ascii="Segoe UI" w:hAnsi="Segoe UI" w:cs="Segoe UI"/>
          <w:sz w:val="18"/>
          <w:szCs w:val="18"/>
        </w:rPr>
      </w:pPr>
      <w:r>
        <w:rPr>
          <w:rStyle w:val="normaltextrun"/>
          <w:rFonts w:ascii="Calibri" w:hAnsi="Calibri" w:cs="Calibri"/>
          <w:sz w:val="22"/>
          <w:szCs w:val="22"/>
        </w:rPr>
        <w:t>https://pisquare.osisoft.com/community/developers-club/pi-visualization-development</w:t>
      </w:r>
      <w:r>
        <w:rPr>
          <w:rStyle w:val="eop"/>
          <w:rFonts w:ascii="Calibri" w:hAnsi="Calibri" w:cs="Calibri"/>
          <w:sz w:val="22"/>
          <w:szCs w:val="22"/>
        </w:rPr>
        <w:t> </w:t>
      </w:r>
    </w:p>
    <w:p w14:paraId="02F6AB49" w14:textId="77777777" w:rsidR="00C53233" w:rsidRDefault="00C53233" w:rsidP="003341C6">
      <w:pPr>
        <w:pStyle w:val="paragraph"/>
        <w:spacing w:before="0" w:beforeAutospacing="0" w:after="160" w:afterAutospacing="0"/>
        <w:textAlignment w:val="baseline"/>
        <w:rPr>
          <w:rFonts w:ascii="Segoe UI" w:hAnsi="Segoe UI" w:cs="Segoe UI"/>
          <w:sz w:val="18"/>
          <w:szCs w:val="18"/>
        </w:rPr>
      </w:pPr>
      <w:r>
        <w:rPr>
          <w:rStyle w:val="eop"/>
          <w:rFonts w:ascii="Calibri" w:hAnsi="Calibri" w:cs="Calibri"/>
          <w:sz w:val="22"/>
          <w:szCs w:val="22"/>
        </w:rPr>
        <w:t> </w:t>
      </w:r>
    </w:p>
    <w:p w14:paraId="4C15D37B" w14:textId="77777777" w:rsidR="00C53233" w:rsidRDefault="00C53233" w:rsidP="003341C6">
      <w:pPr>
        <w:pStyle w:val="paragraph"/>
        <w:spacing w:before="0" w:beforeAutospacing="0" w:after="160" w:afterAutospacing="0"/>
        <w:textAlignment w:val="baseline"/>
        <w:rPr>
          <w:rFonts w:ascii="Segoe UI" w:hAnsi="Segoe UI" w:cs="Segoe UI"/>
          <w:sz w:val="18"/>
          <w:szCs w:val="18"/>
        </w:rPr>
      </w:pPr>
      <w:r>
        <w:rPr>
          <w:rStyle w:val="normaltextrun"/>
          <w:rFonts w:ascii="Calibri" w:hAnsi="Calibri" w:cs="Calibri"/>
          <w:b/>
          <w:bCs/>
          <w:sz w:val="22"/>
          <w:szCs w:val="22"/>
        </w:rPr>
        <w:t>AngularJS</w:t>
      </w:r>
      <w:r>
        <w:rPr>
          <w:rStyle w:val="eop"/>
          <w:rFonts w:ascii="Calibri" w:hAnsi="Calibri" w:cs="Calibri"/>
          <w:sz w:val="22"/>
          <w:szCs w:val="22"/>
        </w:rPr>
        <w:t> </w:t>
      </w:r>
    </w:p>
    <w:p w14:paraId="7C5EE5DB" w14:textId="3F40B39D" w:rsidR="00C53233" w:rsidRDefault="00C53233" w:rsidP="003341C6">
      <w:pPr>
        <w:pStyle w:val="paragraph"/>
        <w:spacing w:before="0" w:beforeAutospacing="0" w:after="160" w:afterAutospacing="0"/>
        <w:textAlignment w:val="baseline"/>
        <w:rPr>
          <w:rStyle w:val="eop"/>
          <w:rFonts w:ascii="Calibri" w:hAnsi="Calibri" w:cs="Calibri"/>
          <w:sz w:val="22"/>
          <w:szCs w:val="22"/>
        </w:rPr>
      </w:pPr>
      <w:r>
        <w:rPr>
          <w:rStyle w:val="normaltextrun"/>
          <w:rFonts w:ascii="Calibri" w:hAnsi="Calibri" w:cs="Calibri"/>
          <w:sz w:val="22"/>
          <w:szCs w:val="22"/>
        </w:rPr>
        <w:t>https://angularjs.org/</w:t>
      </w:r>
      <w:r>
        <w:rPr>
          <w:rStyle w:val="eop"/>
          <w:rFonts w:ascii="Calibri" w:hAnsi="Calibri" w:cs="Calibri"/>
          <w:sz w:val="22"/>
          <w:szCs w:val="22"/>
        </w:rPr>
        <w:t> </w:t>
      </w:r>
    </w:p>
    <w:p w14:paraId="303776C9" w14:textId="5AD4D44F" w:rsidR="00546978" w:rsidRDefault="00546978" w:rsidP="003341C6">
      <w:pPr>
        <w:pStyle w:val="paragraph"/>
        <w:spacing w:before="0" w:beforeAutospacing="0" w:after="160" w:afterAutospacing="0"/>
        <w:textAlignment w:val="baseline"/>
        <w:rPr>
          <w:rStyle w:val="eop"/>
          <w:rFonts w:ascii="Calibri" w:hAnsi="Calibri" w:cs="Calibri"/>
          <w:sz w:val="22"/>
          <w:szCs w:val="22"/>
        </w:rPr>
      </w:pPr>
    </w:p>
    <w:p w14:paraId="31E1CBFE" w14:textId="47B06CDD" w:rsidR="00546978" w:rsidRPr="00546978" w:rsidRDefault="00546978" w:rsidP="003341C6">
      <w:pPr>
        <w:pStyle w:val="paragraph"/>
        <w:spacing w:before="0" w:beforeAutospacing="0" w:after="160" w:afterAutospacing="0"/>
        <w:textAlignment w:val="baseline"/>
        <w:rPr>
          <w:rStyle w:val="normaltextrun"/>
          <w:b/>
          <w:bCs/>
        </w:rPr>
      </w:pPr>
      <w:r w:rsidRPr="00546978">
        <w:rPr>
          <w:rStyle w:val="normaltextrun"/>
          <w:b/>
          <w:bCs/>
        </w:rPr>
        <w:t>jQuery</w:t>
      </w:r>
    </w:p>
    <w:p w14:paraId="564D285C" w14:textId="2FDCB8CE" w:rsidR="00546978" w:rsidRPr="00546978" w:rsidRDefault="00546978" w:rsidP="003341C6">
      <w:pPr>
        <w:pStyle w:val="paragraph"/>
        <w:spacing w:before="0" w:beforeAutospacing="0" w:after="160" w:afterAutospacing="0"/>
        <w:textAlignment w:val="baseline"/>
        <w:rPr>
          <w:rStyle w:val="normaltextrun"/>
          <w:rFonts w:ascii="Calibri" w:hAnsi="Calibri" w:cs="Calibri"/>
          <w:sz w:val="22"/>
          <w:szCs w:val="22"/>
        </w:rPr>
      </w:pPr>
      <w:r w:rsidRPr="00546978">
        <w:rPr>
          <w:rStyle w:val="normaltextrun"/>
          <w:rFonts w:ascii="Calibri" w:hAnsi="Calibri" w:cs="Calibri"/>
          <w:sz w:val="22"/>
          <w:szCs w:val="22"/>
        </w:rPr>
        <w:t>https://jquery.com/</w:t>
      </w:r>
    </w:p>
    <w:p w14:paraId="4CC6E43F" w14:textId="513C8581" w:rsidR="00555286" w:rsidRDefault="00CC2BA7" w:rsidP="00C82B6A">
      <w:pPr>
        <w:spacing w:line="259" w:lineRule="auto"/>
      </w:pPr>
      <w:r>
        <w:br w:type="page"/>
      </w:r>
    </w:p>
    <w:p w14:paraId="151D81C1" w14:textId="274A18DB" w:rsidR="00555286" w:rsidRDefault="001737D5" w:rsidP="004F5966">
      <w:pPr>
        <w:pStyle w:val="Heading1"/>
        <w:numPr>
          <w:ilvl w:val="0"/>
          <w:numId w:val="5"/>
        </w:numPr>
      </w:pPr>
      <w:bookmarkStart w:id="13" w:name="_Toc34292406"/>
      <w:r>
        <w:rPr>
          <w:rFonts w:cstheme="minorHAnsi"/>
        </w:rPr>
        <w:lastRenderedPageBreak/>
        <w:t>EXERCISE</w:t>
      </w:r>
      <w:r w:rsidR="003E0E05">
        <w:rPr>
          <w:rFonts w:cstheme="minorHAnsi"/>
        </w:rPr>
        <w:t xml:space="preserve"> 1</w:t>
      </w:r>
      <w:r>
        <w:rPr>
          <w:rFonts w:cstheme="minorHAnsi"/>
        </w:rPr>
        <w:t>:</w:t>
      </w:r>
      <w:r>
        <w:t xml:space="preserve"> </w:t>
      </w:r>
      <w:r w:rsidR="005F5016">
        <w:t>Create and Load Symbol</w:t>
      </w:r>
      <w:bookmarkEnd w:id="13"/>
    </w:p>
    <w:p w14:paraId="121BFBE7" w14:textId="66DAC28D" w:rsidR="00555286" w:rsidRDefault="00555286" w:rsidP="003341C6">
      <w:pPr>
        <w:spacing w:line="240" w:lineRule="auto"/>
      </w:pPr>
    </w:p>
    <w:p w14:paraId="71669308" w14:textId="4A00229E" w:rsidR="00B7651A" w:rsidRDefault="00B40B0D" w:rsidP="004F5966">
      <w:pPr>
        <w:pStyle w:val="Heading2"/>
        <w:numPr>
          <w:ilvl w:val="1"/>
          <w:numId w:val="5"/>
        </w:numPr>
      </w:pPr>
      <w:bookmarkStart w:id="14" w:name="_Toc34292407"/>
      <w:r>
        <w:t>Objectives</w:t>
      </w:r>
      <w:bookmarkEnd w:id="14"/>
    </w:p>
    <w:p w14:paraId="5D35061E" w14:textId="217F9390" w:rsidR="00B7651A" w:rsidRDefault="00F20F8E" w:rsidP="004F5966">
      <w:pPr>
        <w:pStyle w:val="ListParagraph"/>
        <w:numPr>
          <w:ilvl w:val="0"/>
          <w:numId w:val="6"/>
        </w:numPr>
        <w:spacing w:line="240" w:lineRule="auto"/>
      </w:pPr>
      <w:r>
        <w:t>Create the symbol implementation fil</w:t>
      </w:r>
      <w:r w:rsidR="00A32216">
        <w:t xml:space="preserve">e </w:t>
      </w:r>
      <w:r w:rsidR="009F17DE">
        <w:t xml:space="preserve">with the minimum </w:t>
      </w:r>
      <w:r w:rsidR="004B64C7">
        <w:t xml:space="preserve">required to </w:t>
      </w:r>
      <w:r w:rsidR="00DE05C0">
        <w:t>be able to load the symbol in the PI Vision display editor.</w:t>
      </w:r>
    </w:p>
    <w:p w14:paraId="364CB66F" w14:textId="1EF367AC" w:rsidR="0052713E" w:rsidRDefault="0052713E" w:rsidP="004F5966">
      <w:pPr>
        <w:pStyle w:val="ListParagraph"/>
        <w:numPr>
          <w:ilvl w:val="0"/>
          <w:numId w:val="6"/>
        </w:numPr>
        <w:spacing w:line="240" w:lineRule="auto"/>
      </w:pPr>
      <w:r>
        <w:t xml:space="preserve">Create the symbol template file </w:t>
      </w:r>
      <w:r w:rsidR="00D759F1">
        <w:t xml:space="preserve">with the minimum required </w:t>
      </w:r>
      <w:r w:rsidR="00F760BE">
        <w:t>t</w:t>
      </w:r>
      <w:r w:rsidR="00D759F1">
        <w:t xml:space="preserve">o be able </w:t>
      </w:r>
      <w:r w:rsidR="00EE4BD9">
        <w:t xml:space="preserve">display an arrow </w:t>
      </w:r>
      <w:r w:rsidR="0047318D">
        <w:t>when an instance of the symbol is loaded in the PI Vision display editor.</w:t>
      </w:r>
    </w:p>
    <w:p w14:paraId="11F597BA" w14:textId="58342801" w:rsidR="007C3097" w:rsidRDefault="00BA71BE" w:rsidP="004F5966">
      <w:pPr>
        <w:pStyle w:val="ListParagraph"/>
        <w:numPr>
          <w:ilvl w:val="0"/>
          <w:numId w:val="6"/>
        </w:numPr>
        <w:spacing w:line="240" w:lineRule="auto"/>
      </w:pPr>
      <w:r>
        <w:t>Test the newly created symbol by</w:t>
      </w:r>
      <w:r w:rsidR="00D92D44">
        <w:t xml:space="preserve"> using it in the PI Vision display editor.</w:t>
      </w:r>
    </w:p>
    <w:p w14:paraId="2EEFCC02" w14:textId="77777777" w:rsidR="00B40B0D" w:rsidRDefault="00B40B0D" w:rsidP="003341C6">
      <w:pPr>
        <w:spacing w:line="240" w:lineRule="auto"/>
      </w:pPr>
    </w:p>
    <w:p w14:paraId="70D84443" w14:textId="010D066B" w:rsidR="00555286" w:rsidRDefault="00E321AD" w:rsidP="004F5966">
      <w:pPr>
        <w:pStyle w:val="Heading2"/>
        <w:numPr>
          <w:ilvl w:val="1"/>
          <w:numId w:val="5"/>
        </w:numPr>
      </w:pPr>
      <w:bookmarkStart w:id="15" w:name="_Toc34292408"/>
      <w:r>
        <w:t>Background</w:t>
      </w:r>
      <w:bookmarkEnd w:id="15"/>
    </w:p>
    <w:p w14:paraId="339AE5FD" w14:textId="384AA9A7" w:rsidR="009927C5" w:rsidRDefault="00BE0E9A" w:rsidP="003341C6">
      <w:pPr>
        <w:spacing w:line="240" w:lineRule="auto"/>
      </w:pPr>
      <w:r>
        <w:t>The</w:t>
      </w:r>
      <w:r w:rsidR="00617E6E">
        <w:t xml:space="preserve"> implementation file is a JavaScript file that will get executed on startup. </w:t>
      </w:r>
      <w:r w:rsidR="003D7DC0">
        <w:t xml:space="preserve">This file is responsible for </w:t>
      </w:r>
      <w:r w:rsidR="008D4F95">
        <w:t>creat</w:t>
      </w:r>
      <w:r w:rsidR="002D332C">
        <w:t xml:space="preserve">ing the base symbol </w:t>
      </w:r>
      <w:r w:rsidR="009D7A2F">
        <w:t>function object</w:t>
      </w:r>
      <w:r w:rsidR="00FB6378">
        <w:t xml:space="preserve">, the symbol function object’s </w:t>
      </w:r>
      <w:r w:rsidR="004F121C">
        <w:t>initialization method</w:t>
      </w:r>
      <w:r w:rsidR="00CB2744">
        <w:t xml:space="preserve">, the symbol definition object, and </w:t>
      </w:r>
      <w:r w:rsidR="004F121C">
        <w:t xml:space="preserve">for registering the </w:t>
      </w:r>
      <w:r w:rsidR="0049752C">
        <w:t>symbol with the symbol catalog using the definition object.</w:t>
      </w:r>
      <w:r w:rsidR="00E84AD8">
        <w:t xml:space="preserve"> </w:t>
      </w:r>
      <w:r w:rsidR="00EB17F1">
        <w:t>Review</w:t>
      </w:r>
      <w:r w:rsidR="00E84AD8">
        <w:t xml:space="preserve"> the </w:t>
      </w:r>
      <w:r w:rsidR="00E84AD8" w:rsidRPr="00494478">
        <w:rPr>
          <w:i/>
          <w:iCs/>
        </w:rPr>
        <w:t>PI Vision Extensibility Guide page</w:t>
      </w:r>
      <w:r w:rsidR="00546978">
        <w:rPr>
          <w:i/>
          <w:iCs/>
        </w:rPr>
        <w:t>s</w:t>
      </w:r>
      <w:r w:rsidR="00E84AD8" w:rsidRPr="00494478">
        <w:rPr>
          <w:i/>
          <w:iCs/>
        </w:rPr>
        <w:t xml:space="preserve"> 1</w:t>
      </w:r>
      <w:r w:rsidR="00B775A3">
        <w:rPr>
          <w:i/>
          <w:iCs/>
        </w:rPr>
        <w:t xml:space="preserve"> through 7</w:t>
      </w:r>
      <w:r w:rsidR="00494478">
        <w:t xml:space="preserve"> for </w:t>
      </w:r>
      <w:r w:rsidR="00747CF0">
        <w:t>examples of the implementation layer, and definition object parameters</w:t>
      </w:r>
      <w:r w:rsidR="006F4591">
        <w:t>; not all parameters are required</w:t>
      </w:r>
      <w:r w:rsidR="00DE528C">
        <w:t>.</w:t>
      </w:r>
    </w:p>
    <w:p w14:paraId="34337FFF" w14:textId="42D22CF9" w:rsidR="00551CAD" w:rsidRDefault="00E73B73" w:rsidP="003341C6">
      <w:pPr>
        <w:spacing w:line="240" w:lineRule="auto"/>
      </w:pPr>
      <w:r>
        <w:t xml:space="preserve">The symbol definition object also determines </w:t>
      </w:r>
      <w:r w:rsidR="000815A1">
        <w:t>the template</w:t>
      </w:r>
      <w:r w:rsidR="008F1435">
        <w:t xml:space="preserve"> HTML</w:t>
      </w:r>
      <w:r w:rsidR="000815A1">
        <w:t xml:space="preserve"> file (presentation layer) that will be </w:t>
      </w:r>
      <w:r w:rsidR="008F1435">
        <w:t xml:space="preserve">used for the </w:t>
      </w:r>
      <w:r w:rsidR="00D61F2B">
        <w:t xml:space="preserve">symbol. The template HTML file </w:t>
      </w:r>
      <w:r w:rsidR="004E2595">
        <w:t>should not include a HEAD, BODY, or F</w:t>
      </w:r>
      <w:r w:rsidR="00865776">
        <w:t xml:space="preserve">OOTER element, </w:t>
      </w:r>
      <w:r w:rsidR="009C5A37">
        <w:t>it</w:t>
      </w:r>
      <w:r w:rsidR="00865776">
        <w:t xml:space="preserve"> should be an HTML fragment</w:t>
      </w:r>
      <w:r w:rsidR="00E80300">
        <w:t xml:space="preserve">. PI Vision will inject this HTML </w:t>
      </w:r>
      <w:r w:rsidR="00ED4820">
        <w:t xml:space="preserve">fragment inside of </w:t>
      </w:r>
      <w:r w:rsidR="00413AFF">
        <w:t>a SYMBOL-HOST-DIV element</w:t>
      </w:r>
      <w:r w:rsidR="00500ED5">
        <w:t>.</w:t>
      </w:r>
    </w:p>
    <w:p w14:paraId="14142A58" w14:textId="77777777" w:rsidR="00500ED5" w:rsidRPr="00500ED5" w:rsidRDefault="00500ED5" w:rsidP="003341C6">
      <w:pPr>
        <w:spacing w:line="240" w:lineRule="auto"/>
      </w:pPr>
    </w:p>
    <w:p w14:paraId="4478E0EF" w14:textId="0F87DCAB" w:rsidR="00024850" w:rsidRDefault="001737D5" w:rsidP="004F5966">
      <w:pPr>
        <w:pStyle w:val="Heading2"/>
        <w:numPr>
          <w:ilvl w:val="1"/>
          <w:numId w:val="5"/>
        </w:numPr>
        <w:rPr>
          <w:rFonts w:cstheme="minorHAnsi"/>
        </w:rPr>
      </w:pPr>
      <w:bookmarkStart w:id="16" w:name="_Toc34292409"/>
      <w:r>
        <w:rPr>
          <w:rFonts w:cstheme="minorHAnsi"/>
        </w:rPr>
        <w:t>OBJECTIVE</w:t>
      </w:r>
      <w:r w:rsidR="000314BA">
        <w:rPr>
          <w:rFonts w:cstheme="minorHAnsi"/>
        </w:rPr>
        <w:t>: Create Implementation</w:t>
      </w:r>
      <w:bookmarkEnd w:id="16"/>
    </w:p>
    <w:p w14:paraId="316C2335" w14:textId="73728C9E" w:rsidR="00024850" w:rsidRDefault="00A55A20" w:rsidP="003341C6">
      <w:pPr>
        <w:spacing w:line="240" w:lineRule="auto"/>
        <w:rPr>
          <w:rFonts w:cstheme="minorHAnsi"/>
        </w:rPr>
      </w:pPr>
      <w:r w:rsidRPr="00A55A20">
        <w:rPr>
          <w:rFonts w:cstheme="minorHAnsi"/>
        </w:rPr>
        <w:t>Use the PI Vision Extensibility Guide to create the symbol's implementation file.</w:t>
      </w:r>
    </w:p>
    <w:p w14:paraId="34D8B7C4" w14:textId="77777777" w:rsidR="002F69F0" w:rsidRDefault="002F69F0" w:rsidP="003341C6">
      <w:pPr>
        <w:spacing w:line="240" w:lineRule="auto"/>
        <w:rPr>
          <w:rFonts w:cstheme="minorHAnsi"/>
        </w:rPr>
      </w:pPr>
    </w:p>
    <w:p w14:paraId="6A276F62" w14:textId="5E785520" w:rsidR="002F69F0" w:rsidRDefault="002F69F0" w:rsidP="003341C6">
      <w:pPr>
        <w:pStyle w:val="Heading3"/>
        <w:rPr>
          <w:rFonts w:cstheme="minorHAnsi"/>
        </w:rPr>
      </w:pPr>
      <w:bookmarkStart w:id="17" w:name="_Toc34292410"/>
      <w:r>
        <w:rPr>
          <w:rFonts w:cstheme="minorHAnsi"/>
        </w:rPr>
        <w:t>Steps</w:t>
      </w:r>
      <w:bookmarkEnd w:id="17"/>
    </w:p>
    <w:p w14:paraId="562838A6" w14:textId="31F63C5B" w:rsidR="002F69F0" w:rsidRDefault="005B0CB8" w:rsidP="004F5966">
      <w:pPr>
        <w:pStyle w:val="ListParagraph"/>
        <w:numPr>
          <w:ilvl w:val="0"/>
          <w:numId w:val="7"/>
        </w:numPr>
        <w:spacing w:line="240" w:lineRule="auto"/>
        <w:rPr>
          <w:rFonts w:cstheme="minorHAnsi"/>
        </w:rPr>
      </w:pPr>
      <w:r>
        <w:rPr>
          <w:rFonts w:cstheme="minorHAnsi"/>
        </w:rPr>
        <w:t xml:space="preserve">Create the JavaScript implementation file within the symbol extensibility </w:t>
      </w:r>
      <w:r w:rsidR="00546978">
        <w:rPr>
          <w:rFonts w:cstheme="minorHAnsi"/>
        </w:rPr>
        <w:t>folder</w:t>
      </w:r>
      <w:r>
        <w:rPr>
          <w:rFonts w:cstheme="minorHAnsi"/>
        </w:rPr>
        <w:t>.</w:t>
      </w:r>
    </w:p>
    <w:p w14:paraId="40C300D3" w14:textId="05B491D8" w:rsidR="005B0CB8" w:rsidRDefault="005B0CB8" w:rsidP="004F5966">
      <w:pPr>
        <w:pStyle w:val="ListParagraph"/>
        <w:numPr>
          <w:ilvl w:val="0"/>
          <w:numId w:val="7"/>
        </w:numPr>
        <w:spacing w:line="240" w:lineRule="auto"/>
        <w:rPr>
          <w:rFonts w:cstheme="minorHAnsi"/>
        </w:rPr>
      </w:pPr>
      <w:r>
        <w:rPr>
          <w:rFonts w:cstheme="minorHAnsi"/>
        </w:rPr>
        <w:t>Implement a JavaScript IIFE</w:t>
      </w:r>
      <w:r w:rsidR="00EB17F1" w:rsidRPr="00EB17F1">
        <w:rPr>
          <w:rFonts w:cstheme="minorHAnsi"/>
        </w:rPr>
        <w:t xml:space="preserve"> (Immediately Invoked Function Expression)</w:t>
      </w:r>
      <w:r>
        <w:rPr>
          <w:rFonts w:cstheme="minorHAnsi"/>
        </w:rPr>
        <w:t xml:space="preserve"> that takes the </w:t>
      </w:r>
      <w:r w:rsidRPr="008115A8">
        <w:rPr>
          <w:rFonts w:cstheme="minorHAnsi"/>
          <w:i/>
          <w:iCs/>
        </w:rPr>
        <w:t>window.P</w:t>
      </w:r>
      <w:r w:rsidR="008115A8" w:rsidRPr="008115A8">
        <w:rPr>
          <w:rFonts w:cstheme="minorHAnsi"/>
          <w:i/>
          <w:iCs/>
        </w:rPr>
        <w:t>IVisualization</w:t>
      </w:r>
      <w:r w:rsidR="008115A8">
        <w:rPr>
          <w:rFonts w:cstheme="minorHAnsi"/>
        </w:rPr>
        <w:t xml:space="preserve"> object as an argument.</w:t>
      </w:r>
    </w:p>
    <w:p w14:paraId="4E424161" w14:textId="2DC0059D" w:rsidR="008115A8" w:rsidRDefault="008115A8" w:rsidP="004F5966">
      <w:pPr>
        <w:pStyle w:val="ListParagraph"/>
        <w:numPr>
          <w:ilvl w:val="0"/>
          <w:numId w:val="7"/>
        </w:numPr>
        <w:spacing w:line="240" w:lineRule="auto"/>
        <w:rPr>
          <w:rFonts w:cstheme="minorHAnsi"/>
        </w:rPr>
      </w:pPr>
      <w:r>
        <w:rPr>
          <w:rFonts w:cstheme="minorHAnsi"/>
        </w:rPr>
        <w:t>Instantiate the base symbol object.</w:t>
      </w:r>
    </w:p>
    <w:p w14:paraId="3AA43266" w14:textId="686CD192" w:rsidR="008115A8" w:rsidRDefault="008115A8" w:rsidP="004F5966">
      <w:pPr>
        <w:pStyle w:val="ListParagraph"/>
        <w:numPr>
          <w:ilvl w:val="0"/>
          <w:numId w:val="7"/>
        </w:numPr>
        <w:spacing w:line="240" w:lineRule="auto"/>
        <w:rPr>
          <w:rFonts w:cstheme="minorHAnsi"/>
        </w:rPr>
      </w:pPr>
      <w:r>
        <w:rPr>
          <w:rFonts w:cstheme="minorHAnsi"/>
        </w:rPr>
        <w:t>Create the symbol definition object. You should only have to define the properties required to load and create the symbol in the editor window.</w:t>
      </w:r>
    </w:p>
    <w:p w14:paraId="31B0B943" w14:textId="488AF58B" w:rsidR="00845CCB" w:rsidRDefault="00845CCB" w:rsidP="004F5966">
      <w:pPr>
        <w:pStyle w:val="ListParagraph"/>
        <w:numPr>
          <w:ilvl w:val="0"/>
          <w:numId w:val="7"/>
        </w:numPr>
        <w:spacing w:line="240" w:lineRule="auto"/>
        <w:rPr>
          <w:rFonts w:cstheme="minorHAnsi"/>
        </w:rPr>
      </w:pPr>
      <w:r>
        <w:rPr>
          <w:rFonts w:cstheme="minorHAnsi"/>
        </w:rPr>
        <w:t>Define the symbol initialization function. The implementation</w:t>
      </w:r>
      <w:r w:rsidR="00AF6DC3">
        <w:rPr>
          <w:rFonts w:cstheme="minorHAnsi"/>
        </w:rPr>
        <w:t xml:space="preserve"> of this function</w:t>
      </w:r>
      <w:r>
        <w:rPr>
          <w:rFonts w:cstheme="minorHAnsi"/>
        </w:rPr>
        <w:t xml:space="preserve"> is not required for this step</w:t>
      </w:r>
      <w:r w:rsidR="00AF6DC3">
        <w:rPr>
          <w:rFonts w:cstheme="minorHAnsi"/>
        </w:rPr>
        <w:t>, it just needs to be defined.</w:t>
      </w:r>
    </w:p>
    <w:p w14:paraId="15FAB1A9" w14:textId="06F54C70" w:rsidR="005A6A24" w:rsidRDefault="005A6A24" w:rsidP="003341C6">
      <w:pPr>
        <w:spacing w:line="240" w:lineRule="auto"/>
        <w:rPr>
          <w:rFonts w:cstheme="minorHAnsi"/>
        </w:rPr>
      </w:pPr>
    </w:p>
    <w:p w14:paraId="0B820A15" w14:textId="09DDB42E" w:rsidR="005A6A24" w:rsidRPr="005A6A24" w:rsidRDefault="005A6A24" w:rsidP="003341C6">
      <w:pPr>
        <w:pStyle w:val="Heading3"/>
        <w:rPr>
          <w:rFonts w:cstheme="minorHAnsi"/>
        </w:rPr>
      </w:pPr>
      <w:bookmarkStart w:id="18" w:name="_Toc34292411"/>
      <w:r>
        <w:rPr>
          <w:rFonts w:cstheme="minorHAnsi"/>
        </w:rPr>
        <w:lastRenderedPageBreak/>
        <w:t>Hints</w:t>
      </w:r>
      <w:bookmarkEnd w:id="18"/>
    </w:p>
    <w:p w14:paraId="30EA8433" w14:textId="1BBF406F" w:rsidR="005A6A24" w:rsidRDefault="00472907" w:rsidP="004F5966">
      <w:pPr>
        <w:pStyle w:val="ListParagraph"/>
        <w:numPr>
          <w:ilvl w:val="0"/>
          <w:numId w:val="8"/>
        </w:numPr>
        <w:spacing w:line="240" w:lineRule="auto"/>
        <w:rPr>
          <w:rFonts w:cstheme="minorHAnsi"/>
        </w:rPr>
      </w:pPr>
      <w:r>
        <w:rPr>
          <w:rFonts w:cstheme="minorHAnsi"/>
        </w:rPr>
        <w:t xml:space="preserve">The </w:t>
      </w:r>
      <w:r w:rsidRPr="00472907">
        <w:rPr>
          <w:rFonts w:cstheme="minorHAnsi"/>
          <w:i/>
          <w:iCs/>
        </w:rPr>
        <w:t>‘use strict’</w:t>
      </w:r>
      <w:r>
        <w:rPr>
          <w:rFonts w:cstheme="minorHAnsi"/>
        </w:rPr>
        <w:t xml:space="preserve"> JavaScript directive is recommended</w:t>
      </w:r>
      <w:r w:rsidR="00E80210">
        <w:rPr>
          <w:rFonts w:cstheme="minorHAnsi"/>
        </w:rPr>
        <w:t xml:space="preserve"> to avoid common error</w:t>
      </w:r>
      <w:r w:rsidR="00613128">
        <w:rPr>
          <w:rFonts w:cstheme="minorHAnsi"/>
        </w:rPr>
        <w:t>s.</w:t>
      </w:r>
    </w:p>
    <w:p w14:paraId="13179A4C" w14:textId="4BE177A3" w:rsidR="007D03B3" w:rsidRDefault="007D03B3" w:rsidP="004F5966">
      <w:pPr>
        <w:pStyle w:val="ListParagraph"/>
        <w:numPr>
          <w:ilvl w:val="0"/>
          <w:numId w:val="8"/>
        </w:numPr>
        <w:spacing w:line="240" w:lineRule="auto"/>
        <w:rPr>
          <w:rFonts w:cstheme="minorHAnsi"/>
        </w:rPr>
      </w:pPr>
      <w:r>
        <w:rPr>
          <w:rFonts w:cstheme="minorHAnsi"/>
        </w:rPr>
        <w:t xml:space="preserve">Use the </w:t>
      </w:r>
      <w:r w:rsidR="001B3C9F" w:rsidRPr="001B3C9F">
        <w:rPr>
          <w:rFonts w:cstheme="minorHAnsi"/>
          <w:i/>
          <w:iCs/>
        </w:rPr>
        <w:t>provided sym-arrow.png</w:t>
      </w:r>
      <w:r w:rsidR="001B3C9F">
        <w:rPr>
          <w:rFonts w:cstheme="minorHAnsi"/>
        </w:rPr>
        <w:t xml:space="preserve"> image for the symbol’s icon</w:t>
      </w:r>
      <w:r w:rsidR="006115FA">
        <w:rPr>
          <w:rFonts w:cstheme="minorHAnsi"/>
        </w:rPr>
        <w:t xml:space="preserve"> in the symbol definition object.</w:t>
      </w:r>
    </w:p>
    <w:p w14:paraId="51543986" w14:textId="6A3E6297" w:rsidR="001B3C9F" w:rsidRDefault="00751885" w:rsidP="004F5966">
      <w:pPr>
        <w:pStyle w:val="ListParagraph"/>
        <w:numPr>
          <w:ilvl w:val="0"/>
          <w:numId w:val="8"/>
        </w:numPr>
        <w:spacing w:line="240" w:lineRule="auto"/>
        <w:rPr>
          <w:rFonts w:cstheme="minorHAnsi"/>
        </w:rPr>
      </w:pPr>
      <w:r>
        <w:rPr>
          <w:rFonts w:cstheme="minorHAnsi"/>
        </w:rPr>
        <w:t>T</w:t>
      </w:r>
      <w:r w:rsidRPr="00751885">
        <w:rPr>
          <w:rFonts w:cstheme="minorHAnsi"/>
        </w:rPr>
        <w:t xml:space="preserve">he </w:t>
      </w:r>
      <w:r w:rsidRPr="00751885">
        <w:rPr>
          <w:rFonts w:cstheme="minorHAnsi"/>
          <w:i/>
          <w:iCs/>
        </w:rPr>
        <w:t>datasourceBehavior</w:t>
      </w:r>
      <w:r w:rsidRPr="00751885">
        <w:rPr>
          <w:rFonts w:cstheme="minorHAnsi"/>
        </w:rPr>
        <w:t xml:space="preserve"> symbol definition object property is optional, and if not specified will default to </w:t>
      </w:r>
      <w:r w:rsidRPr="00751885">
        <w:rPr>
          <w:rFonts w:cstheme="minorHAnsi"/>
          <w:i/>
          <w:iCs/>
        </w:rPr>
        <w:t>window.PIVisualization.Extensibility.Enums.DatasourceBehaviors.None</w:t>
      </w:r>
      <w:r w:rsidRPr="00751885">
        <w:rPr>
          <w:rFonts w:cstheme="minorHAnsi"/>
        </w:rPr>
        <w:t>. However, if this option is used, the symbol will be treated as a static symbol and will not be added to the symbol selector. The</w:t>
      </w:r>
      <w:r>
        <w:rPr>
          <w:rFonts w:cstheme="minorHAnsi"/>
        </w:rPr>
        <w:t xml:space="preserve"> </w:t>
      </w:r>
      <w:r w:rsidRPr="00751885">
        <w:rPr>
          <w:rFonts w:cstheme="minorHAnsi"/>
          <w:i/>
          <w:iCs/>
        </w:rPr>
        <w:t>window.PIVisualization.Extensibility.Enums.DatasourceBehaviors.Single</w:t>
      </w:r>
      <w:r w:rsidRPr="00751885">
        <w:rPr>
          <w:rFonts w:cstheme="minorHAnsi"/>
        </w:rPr>
        <w:t xml:space="preserve"> option should be used for this symbol.</w:t>
      </w:r>
    </w:p>
    <w:p w14:paraId="7659257A" w14:textId="41ED1B83" w:rsidR="003B756F" w:rsidRDefault="005D35FE" w:rsidP="004F5966">
      <w:pPr>
        <w:pStyle w:val="ListParagraph"/>
        <w:numPr>
          <w:ilvl w:val="0"/>
          <w:numId w:val="8"/>
        </w:numPr>
        <w:spacing w:line="240" w:lineRule="auto"/>
        <w:rPr>
          <w:rFonts w:cstheme="minorHAnsi"/>
        </w:rPr>
      </w:pPr>
      <w:r>
        <w:rPr>
          <w:rFonts w:cstheme="minorHAnsi"/>
        </w:rPr>
        <w:t>T</w:t>
      </w:r>
      <w:r w:rsidRPr="005D35FE">
        <w:rPr>
          <w:rFonts w:cstheme="minorHAnsi"/>
        </w:rPr>
        <w:t xml:space="preserve">he </w:t>
      </w:r>
      <w:r w:rsidRPr="005D35FE">
        <w:rPr>
          <w:rFonts w:cstheme="minorHAnsi"/>
          <w:i/>
          <w:iCs/>
        </w:rPr>
        <w:t>getDefaultConfig</w:t>
      </w:r>
      <w:r w:rsidRPr="005D35FE">
        <w:rPr>
          <w:rFonts w:cstheme="minorHAnsi"/>
        </w:rPr>
        <w:t xml:space="preserve"> symbol definition object method is optional and should return the default configuration object. However, we should define and implement this method so that the return object includes the </w:t>
      </w:r>
      <w:r w:rsidRPr="005A7785">
        <w:rPr>
          <w:rFonts w:cstheme="minorHAnsi"/>
          <w:i/>
          <w:iCs/>
        </w:rPr>
        <w:t>Height</w:t>
      </w:r>
      <w:r w:rsidRPr="005D35FE">
        <w:rPr>
          <w:rFonts w:cstheme="minorHAnsi"/>
        </w:rPr>
        <w:t xml:space="preserve"> and </w:t>
      </w:r>
      <w:r w:rsidRPr="005A7785">
        <w:rPr>
          <w:rFonts w:cstheme="minorHAnsi"/>
          <w:i/>
          <w:iCs/>
        </w:rPr>
        <w:t>Width</w:t>
      </w:r>
      <w:r w:rsidRPr="005D35FE">
        <w:rPr>
          <w:rFonts w:cstheme="minorHAnsi"/>
        </w:rPr>
        <w:t xml:space="preserve"> properties so that the symbol's presentation container div HTML element's height and width can be defined. These properties should be of Number </w:t>
      </w:r>
      <w:r w:rsidR="00CF7ECA" w:rsidRPr="005D35FE">
        <w:rPr>
          <w:rFonts w:cstheme="minorHAnsi"/>
        </w:rPr>
        <w:t>type and</w:t>
      </w:r>
      <w:r w:rsidRPr="005D35FE">
        <w:rPr>
          <w:rFonts w:cstheme="minorHAnsi"/>
        </w:rPr>
        <w:t xml:space="preserve"> correspond to pixels.</w:t>
      </w:r>
      <w:r w:rsidR="006664F4">
        <w:rPr>
          <w:rFonts w:cstheme="minorHAnsi"/>
        </w:rPr>
        <w:t xml:space="preserve"> If not defined the height and width will be equivalent to zero.</w:t>
      </w:r>
    </w:p>
    <w:p w14:paraId="40454BB4" w14:textId="0C716A7F" w:rsidR="00852377" w:rsidRDefault="00852377" w:rsidP="004F5966">
      <w:pPr>
        <w:pStyle w:val="ListParagraph"/>
        <w:numPr>
          <w:ilvl w:val="0"/>
          <w:numId w:val="8"/>
        </w:numPr>
        <w:spacing w:line="240" w:lineRule="auto"/>
        <w:rPr>
          <w:rFonts w:cstheme="minorHAnsi"/>
        </w:rPr>
      </w:pPr>
      <w:r>
        <w:rPr>
          <w:rFonts w:cstheme="minorHAnsi"/>
        </w:rPr>
        <w:t xml:space="preserve">The values of the properties of the object returned by the </w:t>
      </w:r>
      <w:r>
        <w:rPr>
          <w:rFonts w:cstheme="minorHAnsi"/>
          <w:i/>
          <w:iCs/>
        </w:rPr>
        <w:t>getDefaultConfig</w:t>
      </w:r>
      <w:r>
        <w:rPr>
          <w:rFonts w:cstheme="minorHAnsi"/>
        </w:rPr>
        <w:t xml:space="preserve"> method should not be changed within the implementation code. These property values should only be updated by the configuration layer file using the AngularJS ngModel directive to avoid issues.</w:t>
      </w:r>
    </w:p>
    <w:p w14:paraId="4B046862" w14:textId="77777777" w:rsidR="002245D1" w:rsidRPr="00472907" w:rsidRDefault="002245D1" w:rsidP="002245D1">
      <w:pPr>
        <w:pStyle w:val="ListParagraph"/>
        <w:spacing w:line="240" w:lineRule="auto"/>
        <w:rPr>
          <w:rFonts w:cstheme="minorHAnsi"/>
        </w:rPr>
      </w:pPr>
    </w:p>
    <w:p w14:paraId="31B466A5" w14:textId="1E097826" w:rsidR="005A6A24" w:rsidRDefault="008B6BA7" w:rsidP="004F5966">
      <w:pPr>
        <w:pStyle w:val="Heading2"/>
        <w:numPr>
          <w:ilvl w:val="1"/>
          <w:numId w:val="5"/>
        </w:numPr>
        <w:rPr>
          <w:rFonts w:cstheme="minorHAnsi"/>
        </w:rPr>
      </w:pPr>
      <w:bookmarkStart w:id="19" w:name="_Toc34292412"/>
      <w:r>
        <w:rPr>
          <w:rFonts w:cstheme="minorHAnsi"/>
        </w:rPr>
        <w:t>OBJECTIVE: Create Template</w:t>
      </w:r>
      <w:bookmarkEnd w:id="19"/>
    </w:p>
    <w:p w14:paraId="536AA9F5" w14:textId="77777777" w:rsidR="00B548E9" w:rsidRDefault="00A90CF5" w:rsidP="003341C6">
      <w:pPr>
        <w:spacing w:line="240" w:lineRule="auto"/>
        <w:rPr>
          <w:rFonts w:cstheme="minorHAnsi"/>
        </w:rPr>
      </w:pPr>
      <w:r w:rsidRPr="00A90CF5">
        <w:rPr>
          <w:rFonts w:cstheme="minorHAnsi"/>
        </w:rPr>
        <w:t>Use the PI Vision Extensibility Guide to create the symbol's template file.</w:t>
      </w:r>
    </w:p>
    <w:p w14:paraId="46571031" w14:textId="77777777" w:rsidR="00B548E9" w:rsidRDefault="00B548E9" w:rsidP="003341C6">
      <w:pPr>
        <w:spacing w:line="240" w:lineRule="auto"/>
        <w:rPr>
          <w:rFonts w:cstheme="minorHAnsi"/>
        </w:rPr>
      </w:pPr>
    </w:p>
    <w:p w14:paraId="4FEDC50E" w14:textId="359ADA25" w:rsidR="00B548E9" w:rsidRDefault="00B548E9" w:rsidP="003341C6">
      <w:pPr>
        <w:pStyle w:val="Heading3"/>
        <w:rPr>
          <w:rFonts w:cstheme="minorHAnsi"/>
        </w:rPr>
      </w:pPr>
      <w:bookmarkStart w:id="20" w:name="_Toc34292413"/>
      <w:r>
        <w:rPr>
          <w:rFonts w:cstheme="minorHAnsi"/>
        </w:rPr>
        <w:t>Steps</w:t>
      </w:r>
      <w:bookmarkEnd w:id="20"/>
    </w:p>
    <w:p w14:paraId="3C3B7311" w14:textId="29AF5E8C" w:rsidR="00B548E9" w:rsidRDefault="00B548E9" w:rsidP="004F5966">
      <w:pPr>
        <w:pStyle w:val="ListParagraph"/>
        <w:numPr>
          <w:ilvl w:val="0"/>
          <w:numId w:val="9"/>
        </w:numPr>
        <w:spacing w:line="240" w:lineRule="auto"/>
        <w:rPr>
          <w:rFonts w:cstheme="minorHAnsi"/>
        </w:rPr>
      </w:pPr>
      <w:r>
        <w:rPr>
          <w:rFonts w:cstheme="minorHAnsi"/>
        </w:rPr>
        <w:t xml:space="preserve">Create the HTML template file within the PI Vision symbol extensibility </w:t>
      </w:r>
      <w:r w:rsidR="00546978">
        <w:rPr>
          <w:rFonts w:cstheme="minorHAnsi"/>
        </w:rPr>
        <w:t>folder</w:t>
      </w:r>
      <w:r>
        <w:rPr>
          <w:rFonts w:cstheme="minorHAnsi"/>
        </w:rPr>
        <w:t>.</w:t>
      </w:r>
    </w:p>
    <w:p w14:paraId="5BEF7144" w14:textId="2C525C2D" w:rsidR="00B548E9" w:rsidRDefault="001B522D" w:rsidP="004F5966">
      <w:pPr>
        <w:pStyle w:val="ListParagraph"/>
        <w:numPr>
          <w:ilvl w:val="0"/>
          <w:numId w:val="9"/>
        </w:numPr>
        <w:spacing w:line="240" w:lineRule="auto"/>
        <w:rPr>
          <w:rFonts w:cstheme="minorHAnsi"/>
        </w:rPr>
      </w:pPr>
      <w:r>
        <w:rPr>
          <w:rFonts w:cstheme="minorHAnsi"/>
        </w:rPr>
        <w:t xml:space="preserve">Create an </w:t>
      </w:r>
      <w:r w:rsidRPr="001B522D">
        <w:rPr>
          <w:rFonts w:cstheme="minorHAnsi"/>
          <w:i/>
          <w:iCs/>
        </w:rPr>
        <w:t>SVG</w:t>
      </w:r>
      <w:r>
        <w:rPr>
          <w:rFonts w:cstheme="minorHAnsi"/>
        </w:rPr>
        <w:t xml:space="preserve"> element with a </w:t>
      </w:r>
      <w:r w:rsidRPr="001B522D">
        <w:rPr>
          <w:rFonts w:cstheme="minorHAnsi"/>
          <w:i/>
          <w:iCs/>
        </w:rPr>
        <w:t>PATH</w:t>
      </w:r>
      <w:r>
        <w:rPr>
          <w:rFonts w:cstheme="minorHAnsi"/>
        </w:rPr>
        <w:t xml:space="preserve"> element that draws an arrow in the browser.</w:t>
      </w:r>
    </w:p>
    <w:p w14:paraId="6EA6FA72" w14:textId="22AB172F" w:rsidR="001B522D" w:rsidRDefault="001B522D" w:rsidP="003341C6">
      <w:pPr>
        <w:spacing w:line="240" w:lineRule="auto"/>
        <w:rPr>
          <w:rFonts w:cstheme="minorHAnsi"/>
        </w:rPr>
      </w:pPr>
    </w:p>
    <w:p w14:paraId="18A52FBB" w14:textId="7522F2D2" w:rsidR="001B522D" w:rsidRDefault="001B522D" w:rsidP="003341C6">
      <w:pPr>
        <w:pStyle w:val="Heading3"/>
        <w:rPr>
          <w:rFonts w:cstheme="minorHAnsi"/>
        </w:rPr>
      </w:pPr>
      <w:bookmarkStart w:id="21" w:name="_Toc34292414"/>
      <w:r>
        <w:rPr>
          <w:rFonts w:cstheme="minorHAnsi"/>
        </w:rPr>
        <w:t>Hints</w:t>
      </w:r>
      <w:bookmarkEnd w:id="21"/>
    </w:p>
    <w:p w14:paraId="64383F9C" w14:textId="6851E709" w:rsidR="00A54BD4" w:rsidRDefault="00BB0B0A" w:rsidP="003341C6">
      <w:pPr>
        <w:spacing w:line="240" w:lineRule="auto"/>
        <w:rPr>
          <w:rFonts w:cstheme="minorHAnsi"/>
        </w:rPr>
      </w:pPr>
      <w:r>
        <w:rPr>
          <w:rFonts w:cstheme="minorHAnsi"/>
        </w:rPr>
        <w:t>You can use the following</w:t>
      </w:r>
      <w:r w:rsidR="00530904">
        <w:rPr>
          <w:rFonts w:cstheme="minorHAnsi"/>
        </w:rPr>
        <w:t xml:space="preserve"> to create your arrow</w:t>
      </w:r>
      <w:r w:rsidR="00C82B6A">
        <w:rPr>
          <w:rFonts w:cstheme="minorHAnsi"/>
        </w:rPr>
        <w:t>, this code snippet is also available in the class files folder</w:t>
      </w:r>
      <w:r w:rsidR="00A54BD4">
        <w:rPr>
          <w:rFonts w:cstheme="minorHAnsi"/>
        </w:rPr>
        <w:t>:</w:t>
      </w:r>
    </w:p>
    <w:bookmarkStart w:id="22" w:name="_MON_1642582194"/>
    <w:bookmarkEnd w:id="22"/>
    <w:p w14:paraId="566A26FC" w14:textId="284FA6DC" w:rsidR="00A54BD4" w:rsidRDefault="00EB17F1" w:rsidP="003341C6">
      <w:pPr>
        <w:spacing w:line="240" w:lineRule="auto"/>
        <w:rPr>
          <w:rFonts w:cstheme="minorHAnsi"/>
        </w:rPr>
      </w:pPr>
      <w:r>
        <w:rPr>
          <w:rFonts w:cstheme="minorHAnsi"/>
        </w:rPr>
        <w:object w:dxaOrig="9360" w:dyaOrig="3705" w14:anchorId="7D2E5202">
          <v:shape id="_x0000_i1027" type="#_x0000_t75" style="width:468pt;height:185.25pt" o:ole="">
            <v:imagedata r:id="rId22" o:title=""/>
          </v:shape>
          <o:OLEObject Type="Embed" ProgID="Word.OpenDocumentText.12" ShapeID="_x0000_i1027" DrawAspect="Content" ObjectID="_1644905202" r:id="rId23"/>
        </w:object>
      </w:r>
    </w:p>
    <w:p w14:paraId="5BDD8242" w14:textId="3F249B88" w:rsidR="001B522D" w:rsidRDefault="001B522D" w:rsidP="003341C6">
      <w:pPr>
        <w:spacing w:line="240" w:lineRule="auto"/>
        <w:rPr>
          <w:rFonts w:cstheme="minorHAnsi"/>
        </w:rPr>
      </w:pPr>
    </w:p>
    <w:p w14:paraId="21BEDD01" w14:textId="0CCC7007" w:rsidR="007A433B" w:rsidRPr="007A433B" w:rsidRDefault="007A433B" w:rsidP="004F5966">
      <w:pPr>
        <w:pStyle w:val="Heading2"/>
        <w:numPr>
          <w:ilvl w:val="1"/>
          <w:numId w:val="5"/>
        </w:numPr>
        <w:rPr>
          <w:rFonts w:cstheme="minorHAnsi"/>
        </w:rPr>
      </w:pPr>
      <w:r>
        <w:rPr>
          <w:rFonts w:cstheme="minorHAnsi"/>
        </w:rPr>
        <w:t xml:space="preserve"> </w:t>
      </w:r>
      <w:bookmarkStart w:id="23" w:name="_Toc34292415"/>
      <w:r>
        <w:rPr>
          <w:rFonts w:cstheme="minorHAnsi"/>
        </w:rPr>
        <w:t>OBJECTIVE: Load Symbol</w:t>
      </w:r>
      <w:bookmarkEnd w:id="23"/>
    </w:p>
    <w:p w14:paraId="45D45088" w14:textId="2809169C" w:rsidR="001B522D" w:rsidRDefault="00C43801" w:rsidP="003341C6">
      <w:pPr>
        <w:spacing w:line="240" w:lineRule="auto"/>
        <w:rPr>
          <w:rFonts w:cstheme="minorHAnsi"/>
        </w:rPr>
      </w:pPr>
      <w:r>
        <w:rPr>
          <w:rFonts w:cstheme="minorHAnsi"/>
        </w:rPr>
        <w:t>Test the newly created symbol.</w:t>
      </w:r>
    </w:p>
    <w:p w14:paraId="7FB515F7" w14:textId="26404614" w:rsidR="00C43801" w:rsidRDefault="00C43801" w:rsidP="003341C6">
      <w:pPr>
        <w:spacing w:line="240" w:lineRule="auto"/>
        <w:rPr>
          <w:rFonts w:cstheme="minorHAnsi"/>
        </w:rPr>
      </w:pPr>
    </w:p>
    <w:p w14:paraId="0ACD22FE" w14:textId="57133054" w:rsidR="00B34927" w:rsidRDefault="00C87B1D" w:rsidP="003341C6">
      <w:pPr>
        <w:pStyle w:val="Heading3"/>
        <w:rPr>
          <w:rFonts w:cstheme="minorHAnsi"/>
        </w:rPr>
      </w:pPr>
      <w:bookmarkStart w:id="24" w:name="_Toc34292416"/>
      <w:r>
        <w:rPr>
          <w:rFonts w:cstheme="minorHAnsi"/>
        </w:rPr>
        <w:t>Steps</w:t>
      </w:r>
      <w:bookmarkEnd w:id="24"/>
    </w:p>
    <w:p w14:paraId="40CBCE31" w14:textId="35A653B0" w:rsidR="001B522D" w:rsidRDefault="00C87B1D" w:rsidP="004F5966">
      <w:pPr>
        <w:pStyle w:val="ListParagraph"/>
        <w:numPr>
          <w:ilvl w:val="0"/>
          <w:numId w:val="10"/>
        </w:numPr>
        <w:spacing w:line="240" w:lineRule="auto"/>
        <w:rPr>
          <w:rFonts w:cstheme="minorHAnsi"/>
        </w:rPr>
      </w:pPr>
      <w:r>
        <w:rPr>
          <w:rFonts w:cstheme="minorHAnsi"/>
        </w:rPr>
        <w:t>Navigate to the PI Vision application the browser</w:t>
      </w:r>
      <w:r w:rsidR="00310F7A">
        <w:rPr>
          <w:rFonts w:cstheme="minorHAnsi"/>
        </w:rPr>
        <w:t xml:space="preserve"> and create a new display</w:t>
      </w:r>
      <w:r>
        <w:rPr>
          <w:rFonts w:cstheme="minorHAnsi"/>
        </w:rPr>
        <w:t>.</w:t>
      </w:r>
    </w:p>
    <w:p w14:paraId="6157C967" w14:textId="5C9E080E" w:rsidR="00C87B1D" w:rsidRDefault="000F6AE1" w:rsidP="004F5966">
      <w:pPr>
        <w:pStyle w:val="ListParagraph"/>
        <w:numPr>
          <w:ilvl w:val="0"/>
          <w:numId w:val="10"/>
        </w:numPr>
        <w:spacing w:line="240" w:lineRule="auto"/>
        <w:rPr>
          <w:rFonts w:cstheme="minorHAnsi"/>
        </w:rPr>
      </w:pPr>
      <w:r>
        <w:rPr>
          <w:rFonts w:cstheme="minorHAnsi"/>
        </w:rPr>
        <w:t>Make sure that the new symbol’s icon is present in the symbol selector</w:t>
      </w:r>
      <w:r w:rsidR="000838D2">
        <w:rPr>
          <w:rFonts w:cstheme="minorHAnsi"/>
        </w:rPr>
        <w:t xml:space="preserve"> and select it.</w:t>
      </w:r>
    </w:p>
    <w:p w14:paraId="6289E0C2" w14:textId="6A924240" w:rsidR="000F6AE1" w:rsidRDefault="000838D2" w:rsidP="004F5966">
      <w:pPr>
        <w:pStyle w:val="ListParagraph"/>
        <w:numPr>
          <w:ilvl w:val="0"/>
          <w:numId w:val="10"/>
        </w:numPr>
        <w:spacing w:line="240" w:lineRule="auto"/>
        <w:rPr>
          <w:rFonts w:cstheme="minorHAnsi"/>
        </w:rPr>
      </w:pPr>
      <w:r>
        <w:rPr>
          <w:rFonts w:cstheme="minorHAnsi"/>
        </w:rPr>
        <w:t xml:space="preserve">Drag </w:t>
      </w:r>
      <w:r w:rsidR="000F6AE1">
        <w:rPr>
          <w:rFonts w:cstheme="minorHAnsi"/>
        </w:rPr>
        <w:t xml:space="preserve">and drop an attribute into the editor </w:t>
      </w:r>
      <w:r w:rsidR="00C166D4">
        <w:rPr>
          <w:rFonts w:cstheme="minorHAnsi"/>
        </w:rPr>
        <w:t>window to create an instance of the symbol.</w:t>
      </w:r>
    </w:p>
    <w:p w14:paraId="08048146" w14:textId="6D1205F1" w:rsidR="00C166D4" w:rsidRPr="00C87B1D" w:rsidRDefault="00A44957" w:rsidP="004F5966">
      <w:pPr>
        <w:pStyle w:val="ListParagraph"/>
        <w:numPr>
          <w:ilvl w:val="0"/>
          <w:numId w:val="10"/>
        </w:numPr>
        <w:spacing w:line="240" w:lineRule="auto"/>
        <w:rPr>
          <w:rFonts w:cstheme="minorHAnsi"/>
        </w:rPr>
      </w:pPr>
      <w:r>
        <w:rPr>
          <w:rFonts w:cstheme="minorHAnsi"/>
        </w:rPr>
        <w:t xml:space="preserve">Open the </w:t>
      </w:r>
      <w:r w:rsidR="00623CEA">
        <w:rPr>
          <w:rFonts w:cstheme="minorHAnsi"/>
        </w:rPr>
        <w:t>browser’s developer console to make sure there aren’t any errors loading the symbol.</w:t>
      </w:r>
    </w:p>
    <w:p w14:paraId="341E3F69" w14:textId="76D0AE3A" w:rsidR="002245D1" w:rsidRDefault="002245D1">
      <w:pPr>
        <w:spacing w:line="259" w:lineRule="auto"/>
        <w:rPr>
          <w:rFonts w:cstheme="minorHAnsi"/>
        </w:rPr>
      </w:pPr>
      <w:r>
        <w:rPr>
          <w:rFonts w:cstheme="minorHAnsi"/>
        </w:rPr>
        <w:br w:type="page"/>
      </w:r>
    </w:p>
    <w:p w14:paraId="27D7F183" w14:textId="77777777" w:rsidR="001B522D" w:rsidRDefault="001B522D" w:rsidP="003341C6">
      <w:pPr>
        <w:spacing w:line="240" w:lineRule="auto"/>
        <w:rPr>
          <w:rFonts w:cstheme="minorHAnsi"/>
        </w:rPr>
      </w:pPr>
    </w:p>
    <w:p w14:paraId="1416D86C" w14:textId="256677BE" w:rsidR="00623CEA" w:rsidRPr="001B522D" w:rsidRDefault="0069228D" w:rsidP="004F5966">
      <w:pPr>
        <w:pStyle w:val="Heading2"/>
        <w:numPr>
          <w:ilvl w:val="1"/>
          <w:numId w:val="5"/>
        </w:numPr>
        <w:rPr>
          <w:rFonts w:cstheme="minorHAnsi"/>
        </w:rPr>
      </w:pPr>
      <w:bookmarkStart w:id="25" w:name="_Toc34292417"/>
      <w:r>
        <w:rPr>
          <w:rFonts w:cstheme="minorHAnsi"/>
        </w:rPr>
        <w:t>Solution</w:t>
      </w:r>
      <w:bookmarkEnd w:id="25"/>
    </w:p>
    <w:p w14:paraId="54B7700E" w14:textId="77777777" w:rsidR="00724EE1" w:rsidRDefault="00724EE1" w:rsidP="003341C6">
      <w:pPr>
        <w:spacing w:line="240" w:lineRule="auto"/>
        <w:rPr>
          <w:rFonts w:cstheme="minorHAnsi"/>
        </w:rPr>
      </w:pPr>
    </w:p>
    <w:p w14:paraId="47D7BC9F" w14:textId="718AA3FA" w:rsidR="00724EE1" w:rsidRDefault="008B033B" w:rsidP="003341C6">
      <w:pPr>
        <w:pStyle w:val="Heading3"/>
        <w:rPr>
          <w:rFonts w:cstheme="minorHAnsi"/>
        </w:rPr>
      </w:pPr>
      <w:bookmarkStart w:id="26" w:name="_Toc34292418"/>
      <w:r>
        <w:rPr>
          <w:rFonts w:cstheme="minorHAnsi"/>
        </w:rPr>
        <w:t xml:space="preserve">Create </w:t>
      </w:r>
      <w:r w:rsidR="00E425E3">
        <w:rPr>
          <w:rFonts w:cstheme="minorHAnsi"/>
        </w:rPr>
        <w:t>Implementation</w:t>
      </w:r>
      <w:bookmarkEnd w:id="26"/>
    </w:p>
    <w:p w14:paraId="1E077330" w14:textId="32DAA1D6" w:rsidR="003909B3" w:rsidRPr="00227F23" w:rsidRDefault="00786EC3" w:rsidP="004F5966">
      <w:pPr>
        <w:pStyle w:val="ListParagraph"/>
        <w:numPr>
          <w:ilvl w:val="0"/>
          <w:numId w:val="11"/>
        </w:numPr>
        <w:spacing w:line="240" w:lineRule="auto"/>
        <w:rPr>
          <w:rFonts w:cstheme="minorHAnsi"/>
        </w:rPr>
      </w:pPr>
      <w:r>
        <w:rPr>
          <w:rFonts w:cstheme="minorHAnsi"/>
        </w:rPr>
        <w:t>Create the JavaScrip</w:t>
      </w:r>
      <w:r w:rsidR="006D19A8">
        <w:rPr>
          <w:rFonts w:cstheme="minorHAnsi"/>
        </w:rPr>
        <w:t>t file using the</w:t>
      </w:r>
      <w:r w:rsidR="003909B3">
        <w:rPr>
          <w:rFonts w:cstheme="minorHAnsi"/>
        </w:rPr>
        <w:t xml:space="preserve"> correct naming convention in the following location</w:t>
      </w:r>
      <w:r w:rsidR="00CA022A">
        <w:rPr>
          <w:rFonts w:cstheme="minorHAnsi"/>
        </w:rPr>
        <w:t>:</w:t>
      </w:r>
    </w:p>
    <w:p w14:paraId="76C89E16" w14:textId="0C305233" w:rsidR="003909B3" w:rsidRPr="00CA022A" w:rsidRDefault="003909B3" w:rsidP="00CA022A">
      <w:pPr>
        <w:spacing w:line="240" w:lineRule="auto"/>
        <w:ind w:left="720" w:firstLine="720"/>
        <w:rPr>
          <w:rFonts w:cstheme="minorHAnsi"/>
        </w:rPr>
      </w:pPr>
      <w:r w:rsidRPr="00B13E53">
        <w:rPr>
          <w:rFonts w:cstheme="minorHAnsi"/>
          <w:i/>
          <w:iCs/>
        </w:rPr>
        <w:t>%PIHOME64%\PIVision\Scripts\app\editor\symbols\ext\sym-arrow.js</w:t>
      </w:r>
    </w:p>
    <w:p w14:paraId="66AC37EA" w14:textId="544307BE" w:rsidR="004A04C7" w:rsidRDefault="00017089" w:rsidP="004F5966">
      <w:pPr>
        <w:pStyle w:val="ListParagraph"/>
        <w:numPr>
          <w:ilvl w:val="0"/>
          <w:numId w:val="11"/>
        </w:numPr>
        <w:spacing w:line="240" w:lineRule="auto"/>
        <w:rPr>
          <w:rFonts w:cstheme="minorHAnsi"/>
        </w:rPr>
      </w:pPr>
      <w:r>
        <w:rPr>
          <w:rFonts w:cstheme="minorHAnsi"/>
        </w:rPr>
        <w:t xml:space="preserve">Define the </w:t>
      </w:r>
      <w:r w:rsidR="00A37FDB">
        <w:rPr>
          <w:rFonts w:cstheme="minorHAnsi"/>
        </w:rPr>
        <w:t xml:space="preserve">immediately invoked function expression (IIFE) that </w:t>
      </w:r>
      <w:r w:rsidR="002424DE">
        <w:rPr>
          <w:rFonts w:cstheme="minorHAnsi"/>
        </w:rPr>
        <w:t xml:space="preserve">takes the </w:t>
      </w:r>
      <w:r w:rsidR="002424DE" w:rsidRPr="002424DE">
        <w:rPr>
          <w:rFonts w:cstheme="minorHAnsi"/>
          <w:i/>
          <w:iCs/>
        </w:rPr>
        <w:t>window.PIVisualization</w:t>
      </w:r>
      <w:r w:rsidR="002424DE">
        <w:rPr>
          <w:rFonts w:cstheme="minorHAnsi"/>
        </w:rPr>
        <w:t xml:space="preserve"> (PV) object as an argument. PV is </w:t>
      </w:r>
      <w:r w:rsidR="00EC5453">
        <w:rPr>
          <w:rFonts w:cstheme="minorHAnsi"/>
        </w:rPr>
        <w:t>created by PI Vision in</w:t>
      </w:r>
      <w:r w:rsidR="002424DE">
        <w:rPr>
          <w:rFonts w:cstheme="minorHAnsi"/>
        </w:rPr>
        <w:t xml:space="preserve"> the global names</w:t>
      </w:r>
      <w:r w:rsidR="009347A4">
        <w:rPr>
          <w:rFonts w:cstheme="minorHAnsi"/>
        </w:rPr>
        <w:t>pace</w:t>
      </w:r>
      <w:r w:rsidR="00745EF3">
        <w:rPr>
          <w:rFonts w:cstheme="minorHAnsi"/>
        </w:rPr>
        <w:t xml:space="preserve"> in the browser</w:t>
      </w:r>
      <w:r w:rsidR="009347A4">
        <w:rPr>
          <w:rFonts w:cstheme="minorHAnsi"/>
        </w:rPr>
        <w:t xml:space="preserve"> </w:t>
      </w:r>
      <w:r w:rsidR="00DC7C18">
        <w:rPr>
          <w:rFonts w:cstheme="minorHAnsi"/>
        </w:rPr>
        <w:t>and is reference</w:t>
      </w:r>
      <w:r w:rsidR="00EB17F1">
        <w:rPr>
          <w:rFonts w:cstheme="minorHAnsi"/>
        </w:rPr>
        <w:t>d</w:t>
      </w:r>
      <w:r w:rsidR="00DC7C18">
        <w:rPr>
          <w:rFonts w:cstheme="minorHAnsi"/>
        </w:rPr>
        <w:t xml:space="preserve"> and modif</w:t>
      </w:r>
      <w:r w:rsidR="00E40507">
        <w:rPr>
          <w:rFonts w:cstheme="minorHAnsi"/>
        </w:rPr>
        <w:t xml:space="preserve">ied by each of the </w:t>
      </w:r>
      <w:r w:rsidR="00F02ED7">
        <w:rPr>
          <w:rFonts w:cstheme="minorHAnsi"/>
        </w:rPr>
        <w:t>PI Vision JavaScript modules.</w:t>
      </w:r>
      <w:r w:rsidR="00C65817">
        <w:rPr>
          <w:rFonts w:cstheme="minorHAnsi"/>
        </w:rPr>
        <w:t xml:space="preserve"> </w:t>
      </w:r>
      <w:r w:rsidR="009329F1">
        <w:rPr>
          <w:rFonts w:cstheme="minorHAnsi"/>
        </w:rPr>
        <w:t xml:space="preserve">The IIFE will be </w:t>
      </w:r>
      <w:r w:rsidR="004F5C0F">
        <w:rPr>
          <w:rFonts w:cstheme="minorHAnsi"/>
        </w:rPr>
        <w:t xml:space="preserve">run as soon as </w:t>
      </w:r>
      <w:r w:rsidR="00C37030">
        <w:rPr>
          <w:rFonts w:cstheme="minorHAnsi"/>
        </w:rPr>
        <w:t>the JavaScript file</w:t>
      </w:r>
      <w:r w:rsidR="004F5C0F">
        <w:rPr>
          <w:rFonts w:cstheme="minorHAnsi"/>
        </w:rPr>
        <w:t xml:space="preserve"> is loaded by the browser</w:t>
      </w:r>
      <w:r w:rsidR="007F06E3">
        <w:rPr>
          <w:rFonts w:cstheme="minorHAnsi"/>
        </w:rPr>
        <w:t xml:space="preserve"> when </w:t>
      </w:r>
      <w:r w:rsidR="004D17CA">
        <w:rPr>
          <w:rFonts w:cstheme="minorHAnsi"/>
        </w:rPr>
        <w:t xml:space="preserve">the PI Vision page is </w:t>
      </w:r>
      <w:r w:rsidR="00EB17F1">
        <w:rPr>
          <w:rFonts w:cstheme="minorHAnsi"/>
        </w:rPr>
        <w:t>opened</w:t>
      </w:r>
      <w:r w:rsidR="00397A9D">
        <w:rPr>
          <w:rFonts w:cstheme="minorHAnsi"/>
        </w:rPr>
        <w:t>.</w:t>
      </w:r>
    </w:p>
    <w:bookmarkStart w:id="27" w:name="_MON_1642589118"/>
    <w:bookmarkEnd w:id="27"/>
    <w:p w14:paraId="305C52E2" w14:textId="5D44951F" w:rsidR="00397A9D" w:rsidRPr="00397A9D" w:rsidRDefault="0018313C" w:rsidP="003341C6">
      <w:pPr>
        <w:spacing w:line="240" w:lineRule="auto"/>
        <w:rPr>
          <w:rFonts w:cstheme="minorHAnsi"/>
        </w:rPr>
      </w:pPr>
      <w:r>
        <w:rPr>
          <w:rFonts w:cstheme="minorHAnsi"/>
        </w:rPr>
        <w:object w:dxaOrig="9360" w:dyaOrig="855" w14:anchorId="79227367">
          <v:shape id="_x0000_i1028" type="#_x0000_t75" style="width:468pt;height:42.75pt" o:ole="">
            <v:imagedata r:id="rId24" o:title=""/>
          </v:shape>
          <o:OLEObject Type="Embed" ProgID="Word.OpenDocumentText.12" ShapeID="_x0000_i1028" DrawAspect="Content" ObjectID="_1644905203" r:id="rId25"/>
        </w:object>
      </w:r>
    </w:p>
    <w:p w14:paraId="62240239" w14:textId="1B340D00" w:rsidR="00CD4B04" w:rsidRDefault="00EB17F1" w:rsidP="004F5966">
      <w:pPr>
        <w:pStyle w:val="ListParagraph"/>
        <w:numPr>
          <w:ilvl w:val="0"/>
          <w:numId w:val="11"/>
        </w:numPr>
        <w:spacing w:line="240" w:lineRule="auto"/>
        <w:rPr>
          <w:rFonts w:cstheme="minorHAnsi"/>
        </w:rPr>
      </w:pPr>
      <w:r>
        <w:rPr>
          <w:rFonts w:cstheme="minorHAnsi"/>
        </w:rPr>
        <w:t>D</w:t>
      </w:r>
      <w:r w:rsidR="00B2228F">
        <w:rPr>
          <w:rFonts w:cstheme="minorHAnsi"/>
        </w:rPr>
        <w:t>efine the visualization object as a function</w:t>
      </w:r>
      <w:r w:rsidR="00ED5B42">
        <w:rPr>
          <w:rFonts w:cstheme="minorHAnsi"/>
        </w:rPr>
        <w:t xml:space="preserve">, and then use the </w:t>
      </w:r>
      <w:r w:rsidR="009B0C3B" w:rsidRPr="00046B4F">
        <w:rPr>
          <w:rFonts w:cstheme="minorHAnsi"/>
          <w:i/>
          <w:iCs/>
        </w:rPr>
        <w:t>P</w:t>
      </w:r>
      <w:r w:rsidR="00ED5B42" w:rsidRPr="00046B4F">
        <w:rPr>
          <w:rFonts w:cstheme="minorHAnsi"/>
          <w:i/>
          <w:iCs/>
        </w:rPr>
        <w:t>V.</w:t>
      </w:r>
      <w:r w:rsidR="00994108" w:rsidRPr="00046B4F">
        <w:rPr>
          <w:rFonts w:cstheme="minorHAnsi"/>
          <w:i/>
          <w:iCs/>
        </w:rPr>
        <w:t>deriveVisualizationFromBase</w:t>
      </w:r>
      <w:r w:rsidR="00046B4F" w:rsidRPr="00046B4F">
        <w:rPr>
          <w:rFonts w:cstheme="minorHAnsi"/>
          <w:i/>
          <w:iCs/>
        </w:rPr>
        <w:t>()</w:t>
      </w:r>
      <w:r w:rsidR="00046B4F">
        <w:rPr>
          <w:rFonts w:cstheme="minorHAnsi"/>
        </w:rPr>
        <w:t xml:space="preserve"> method to extend the </w:t>
      </w:r>
      <w:r w:rsidR="00673489">
        <w:rPr>
          <w:rFonts w:cstheme="minorHAnsi"/>
        </w:rPr>
        <w:t xml:space="preserve">visualization object with the </w:t>
      </w:r>
      <w:r w:rsidR="00673489" w:rsidRPr="00BA5DB0">
        <w:rPr>
          <w:rFonts w:cstheme="minorHAnsi"/>
          <w:i/>
          <w:iCs/>
        </w:rPr>
        <w:t>SymbolBase</w:t>
      </w:r>
      <w:r w:rsidR="00673489">
        <w:rPr>
          <w:rFonts w:cstheme="minorHAnsi"/>
        </w:rPr>
        <w:t xml:space="preserve"> prototype to ad</w:t>
      </w:r>
      <w:r w:rsidR="009313F7">
        <w:rPr>
          <w:rFonts w:cstheme="minorHAnsi"/>
        </w:rPr>
        <w:t>d</w:t>
      </w:r>
      <w:r w:rsidR="00755EF3">
        <w:rPr>
          <w:rFonts w:cstheme="minorHAnsi"/>
        </w:rPr>
        <w:t xml:space="preserve"> some default</w:t>
      </w:r>
      <w:r w:rsidR="00E36829">
        <w:rPr>
          <w:rFonts w:cstheme="minorHAnsi"/>
        </w:rPr>
        <w:t xml:space="preserve"> symbol behavior to the object that is used internally by the framework</w:t>
      </w:r>
      <w:r w:rsidR="009B6065">
        <w:rPr>
          <w:rFonts w:cstheme="minorHAnsi"/>
        </w:rPr>
        <w:t>.</w:t>
      </w:r>
    </w:p>
    <w:bookmarkStart w:id="28" w:name="_MON_1642594120"/>
    <w:bookmarkEnd w:id="28"/>
    <w:p w14:paraId="418C3265" w14:textId="0E37317F" w:rsidR="00CD4B04" w:rsidRPr="00CD4B04" w:rsidRDefault="00F151FC" w:rsidP="00CD4B04">
      <w:pPr>
        <w:spacing w:line="240" w:lineRule="auto"/>
        <w:rPr>
          <w:rFonts w:cstheme="minorHAnsi"/>
        </w:rPr>
      </w:pPr>
      <w:r>
        <w:rPr>
          <w:rFonts w:cstheme="minorHAnsi"/>
        </w:rPr>
        <w:object w:dxaOrig="9360" w:dyaOrig="570" w14:anchorId="000D4865">
          <v:shape id="_x0000_i1029" type="#_x0000_t75" style="width:468pt;height:28.5pt" o:ole="">
            <v:imagedata r:id="rId26" o:title=""/>
          </v:shape>
          <o:OLEObject Type="Embed" ProgID="Word.OpenDocumentText.12" ShapeID="_x0000_i1029" DrawAspect="Content" ObjectID="_1644905204" r:id="rId27"/>
        </w:object>
      </w:r>
    </w:p>
    <w:p w14:paraId="10109A89" w14:textId="4F8ABA7B" w:rsidR="00867D3D" w:rsidRPr="00026143" w:rsidRDefault="00C22D48" w:rsidP="004F5966">
      <w:pPr>
        <w:pStyle w:val="ListParagraph"/>
        <w:numPr>
          <w:ilvl w:val="0"/>
          <w:numId w:val="11"/>
        </w:numPr>
        <w:spacing w:line="240" w:lineRule="auto"/>
        <w:rPr>
          <w:rFonts w:cstheme="minorHAnsi"/>
        </w:rPr>
      </w:pPr>
      <w:r>
        <w:rPr>
          <w:rFonts w:cstheme="minorHAnsi"/>
        </w:rPr>
        <w:t>Define the symbol definition object</w:t>
      </w:r>
      <w:r w:rsidR="001565E5">
        <w:rPr>
          <w:rFonts w:cstheme="minorHAnsi"/>
        </w:rPr>
        <w:t xml:space="preserve"> with th</w:t>
      </w:r>
      <w:r w:rsidR="00181A3D">
        <w:rPr>
          <w:rFonts w:cstheme="minorHAnsi"/>
        </w:rPr>
        <w:t>e</w:t>
      </w:r>
      <w:r w:rsidR="00EB17F1">
        <w:rPr>
          <w:rFonts w:cstheme="minorHAnsi"/>
        </w:rPr>
        <w:t xml:space="preserve"> two</w:t>
      </w:r>
      <w:r w:rsidR="009239EA">
        <w:rPr>
          <w:rFonts w:cstheme="minorHAnsi"/>
        </w:rPr>
        <w:t xml:space="preserve"> minimum required propertie</w:t>
      </w:r>
      <w:r w:rsidR="00673A83">
        <w:rPr>
          <w:rFonts w:cstheme="minorHAnsi"/>
        </w:rPr>
        <w:t>s</w:t>
      </w:r>
      <w:r w:rsidR="00631F8B">
        <w:rPr>
          <w:rFonts w:cstheme="minorHAnsi"/>
        </w:rPr>
        <w:t xml:space="preserve">: </w:t>
      </w:r>
      <w:r w:rsidR="00631F8B" w:rsidRPr="000B7314">
        <w:rPr>
          <w:rFonts w:cstheme="minorHAnsi"/>
          <w:i/>
          <w:iCs/>
        </w:rPr>
        <w:t>typeName</w:t>
      </w:r>
      <w:r w:rsidR="00B813B3">
        <w:rPr>
          <w:rFonts w:cstheme="minorHAnsi"/>
        </w:rPr>
        <w:t xml:space="preserve"> and </w:t>
      </w:r>
      <w:r w:rsidR="00B813B3" w:rsidRPr="000B7314">
        <w:rPr>
          <w:rFonts w:cstheme="minorHAnsi"/>
          <w:i/>
          <w:iCs/>
        </w:rPr>
        <w:t>visObjectType</w:t>
      </w:r>
      <w:r w:rsidR="00B813B3">
        <w:rPr>
          <w:rFonts w:cstheme="minorHAnsi"/>
        </w:rPr>
        <w:t xml:space="preserve">. </w:t>
      </w:r>
      <w:r w:rsidR="00B568B6">
        <w:rPr>
          <w:rFonts w:cstheme="minorHAnsi"/>
        </w:rPr>
        <w:t xml:space="preserve">The </w:t>
      </w:r>
      <w:r w:rsidR="00B568B6" w:rsidRPr="000B7314">
        <w:rPr>
          <w:rFonts w:cstheme="minorHAnsi"/>
          <w:i/>
          <w:iCs/>
        </w:rPr>
        <w:t>visObjectType</w:t>
      </w:r>
      <w:r w:rsidR="00B568B6">
        <w:rPr>
          <w:rFonts w:cstheme="minorHAnsi"/>
        </w:rPr>
        <w:t xml:space="preserve"> </w:t>
      </w:r>
      <w:r w:rsidR="007A798C">
        <w:rPr>
          <w:rFonts w:cstheme="minorHAnsi"/>
        </w:rPr>
        <w:t xml:space="preserve">property value should be the </w:t>
      </w:r>
      <w:r w:rsidR="003600DF">
        <w:rPr>
          <w:rFonts w:cstheme="minorHAnsi"/>
        </w:rPr>
        <w:t xml:space="preserve">symbol object we created in the previous step. </w:t>
      </w:r>
      <w:r w:rsidR="009663CD">
        <w:rPr>
          <w:rFonts w:cstheme="minorHAnsi"/>
        </w:rPr>
        <w:t xml:space="preserve">We don’t need to specify the </w:t>
      </w:r>
      <w:r w:rsidR="00115DBC" w:rsidRPr="00115DBC">
        <w:rPr>
          <w:i/>
          <w:iCs/>
        </w:rPr>
        <w:t>templateUrl</w:t>
      </w:r>
      <w:r w:rsidR="009663CD">
        <w:rPr>
          <w:rFonts w:cstheme="minorHAnsi"/>
        </w:rPr>
        <w:t xml:space="preserve"> </w:t>
      </w:r>
      <w:r w:rsidR="00115DBC">
        <w:rPr>
          <w:rFonts w:cstheme="minorHAnsi"/>
        </w:rPr>
        <w:t xml:space="preserve">property because we’re using the default naming convention. </w:t>
      </w:r>
      <w:r w:rsidR="000B7314">
        <w:rPr>
          <w:rFonts w:cstheme="minorHAnsi"/>
        </w:rPr>
        <w:t xml:space="preserve">In addition to the minimum required properties we should </w:t>
      </w:r>
      <w:r w:rsidR="00814CB7">
        <w:rPr>
          <w:rFonts w:cstheme="minorHAnsi"/>
        </w:rPr>
        <w:t xml:space="preserve">add </w:t>
      </w:r>
      <w:r w:rsidR="00CE1DF7">
        <w:rPr>
          <w:rFonts w:cstheme="minorHAnsi"/>
        </w:rPr>
        <w:t xml:space="preserve">the </w:t>
      </w:r>
      <w:r w:rsidR="00CE1DF7" w:rsidRPr="006A702A">
        <w:rPr>
          <w:rFonts w:cstheme="minorHAnsi"/>
          <w:i/>
          <w:iCs/>
        </w:rPr>
        <w:t>iconUrl</w:t>
      </w:r>
      <w:r w:rsidR="00CE1DF7">
        <w:rPr>
          <w:rFonts w:cstheme="minorHAnsi"/>
        </w:rPr>
        <w:t xml:space="preserve"> and</w:t>
      </w:r>
      <w:r w:rsidR="004E009D">
        <w:rPr>
          <w:rFonts w:cstheme="minorHAnsi"/>
        </w:rPr>
        <w:t xml:space="preserve"> use </w:t>
      </w:r>
      <w:r w:rsidR="006A702A">
        <w:rPr>
          <w:rFonts w:cstheme="minorHAnsi"/>
        </w:rPr>
        <w:t>single</w:t>
      </w:r>
      <w:r w:rsidR="005E456F">
        <w:rPr>
          <w:rFonts w:cstheme="minorHAnsi"/>
        </w:rPr>
        <w:t xml:space="preserve"> </w:t>
      </w:r>
      <w:r w:rsidR="006A702A">
        <w:rPr>
          <w:rFonts w:cstheme="minorHAnsi"/>
        </w:rPr>
        <w:t xml:space="preserve">for the </w:t>
      </w:r>
      <w:r w:rsidR="005E456F" w:rsidRPr="006A702A">
        <w:rPr>
          <w:rFonts w:cstheme="minorHAnsi"/>
          <w:i/>
          <w:iCs/>
        </w:rPr>
        <w:t>datasourceBehavior</w:t>
      </w:r>
      <w:r w:rsidR="006A702A">
        <w:rPr>
          <w:rFonts w:cstheme="minorHAnsi"/>
        </w:rPr>
        <w:t xml:space="preserve"> since our symbol will be using a single data source.</w:t>
      </w:r>
      <w:r w:rsidR="0078350C">
        <w:rPr>
          <w:rFonts w:cstheme="minorHAnsi"/>
        </w:rPr>
        <w:t xml:space="preserve"> We’ll also define the </w:t>
      </w:r>
      <w:r w:rsidR="0078350C" w:rsidRPr="000A01B9">
        <w:rPr>
          <w:rFonts w:cstheme="minorHAnsi"/>
          <w:i/>
          <w:iCs/>
        </w:rPr>
        <w:t>getDefaultConfig</w:t>
      </w:r>
      <w:r w:rsidR="0078350C">
        <w:rPr>
          <w:rFonts w:cstheme="minorHAnsi"/>
        </w:rPr>
        <w:t xml:space="preserve"> method and return an object with the </w:t>
      </w:r>
      <w:r w:rsidR="0078350C" w:rsidRPr="000A01B9">
        <w:rPr>
          <w:rFonts w:cstheme="minorHAnsi"/>
          <w:i/>
          <w:iCs/>
        </w:rPr>
        <w:t>Height</w:t>
      </w:r>
      <w:r w:rsidR="0078350C">
        <w:rPr>
          <w:rFonts w:cstheme="minorHAnsi"/>
        </w:rPr>
        <w:t xml:space="preserve"> and </w:t>
      </w:r>
      <w:r w:rsidR="0078350C" w:rsidRPr="000A01B9">
        <w:rPr>
          <w:rFonts w:cstheme="minorHAnsi"/>
          <w:i/>
          <w:iCs/>
        </w:rPr>
        <w:t>Width</w:t>
      </w:r>
      <w:r w:rsidR="0078350C">
        <w:rPr>
          <w:rFonts w:cstheme="minorHAnsi"/>
        </w:rPr>
        <w:t xml:space="preserve"> properties</w:t>
      </w:r>
      <w:r w:rsidR="005E6A9E">
        <w:rPr>
          <w:rFonts w:cstheme="minorHAnsi"/>
        </w:rPr>
        <w:t>, otherwise the symbol will not have a height or width.</w:t>
      </w:r>
    </w:p>
    <w:bookmarkStart w:id="29" w:name="_MON_1642595783"/>
    <w:bookmarkEnd w:id="29"/>
    <w:p w14:paraId="5B533B49" w14:textId="09A73EB6" w:rsidR="008B033B" w:rsidRDefault="00227F23" w:rsidP="003341C6">
      <w:pPr>
        <w:spacing w:line="240" w:lineRule="auto"/>
        <w:rPr>
          <w:rFonts w:cstheme="minorHAnsi"/>
        </w:rPr>
      </w:pPr>
      <w:r>
        <w:rPr>
          <w:rFonts w:cstheme="minorHAnsi"/>
        </w:rPr>
        <w:object w:dxaOrig="9360" w:dyaOrig="3420" w14:anchorId="1E5DD7E8">
          <v:shape id="_x0000_i1030" type="#_x0000_t75" style="width:468pt;height:171pt" o:ole="">
            <v:imagedata r:id="rId28" o:title=""/>
          </v:shape>
          <o:OLEObject Type="Embed" ProgID="Word.OpenDocumentText.12" ShapeID="_x0000_i1030" DrawAspect="Content" ObjectID="_1644905205" r:id="rId29"/>
        </w:object>
      </w:r>
    </w:p>
    <w:p w14:paraId="2A8BA317" w14:textId="631A6132" w:rsidR="008B033B" w:rsidRDefault="009B7587" w:rsidP="004F5966">
      <w:pPr>
        <w:pStyle w:val="ListParagraph"/>
        <w:numPr>
          <w:ilvl w:val="0"/>
          <w:numId w:val="11"/>
        </w:numPr>
        <w:spacing w:line="240" w:lineRule="auto"/>
        <w:rPr>
          <w:rFonts w:cstheme="minorHAnsi"/>
        </w:rPr>
      </w:pPr>
      <w:r>
        <w:rPr>
          <w:rFonts w:cstheme="minorHAnsi"/>
        </w:rPr>
        <w:lastRenderedPageBreak/>
        <w:t>Define the symbol</w:t>
      </w:r>
      <w:r w:rsidR="0052229C">
        <w:rPr>
          <w:rFonts w:cstheme="minorHAnsi"/>
        </w:rPr>
        <w:t>’s prototype</w:t>
      </w:r>
      <w:r w:rsidR="0053102F">
        <w:rPr>
          <w:rFonts w:cstheme="minorHAnsi"/>
        </w:rPr>
        <w:t xml:space="preserve"> initialization method</w:t>
      </w:r>
      <w:r w:rsidR="0052229C">
        <w:rPr>
          <w:rFonts w:cstheme="minorHAnsi"/>
        </w:rPr>
        <w:t xml:space="preserve">. </w:t>
      </w:r>
      <w:r w:rsidR="00E5331B">
        <w:rPr>
          <w:rFonts w:cstheme="minorHAnsi"/>
        </w:rPr>
        <w:t>Th</w:t>
      </w:r>
      <w:r w:rsidR="00045789">
        <w:rPr>
          <w:rFonts w:cstheme="minorHAnsi"/>
        </w:rPr>
        <w:t>is</w:t>
      </w:r>
      <w:r w:rsidR="00E5331B">
        <w:rPr>
          <w:rFonts w:cstheme="minorHAnsi"/>
        </w:rPr>
        <w:t xml:space="preserve"> method </w:t>
      </w:r>
      <w:r w:rsidR="00D835CF">
        <w:rPr>
          <w:rFonts w:cstheme="minorHAnsi"/>
        </w:rPr>
        <w:t xml:space="preserve">is called whenever </w:t>
      </w:r>
      <w:r w:rsidR="00045789">
        <w:rPr>
          <w:rFonts w:cstheme="minorHAnsi"/>
        </w:rPr>
        <w:t xml:space="preserve">a new symbol instance is dropped in the display editor. </w:t>
      </w:r>
      <w:r w:rsidR="00F775A4">
        <w:rPr>
          <w:rFonts w:cstheme="minorHAnsi"/>
        </w:rPr>
        <w:t>The implementation of this method is not required for</w:t>
      </w:r>
      <w:r w:rsidR="004F3267">
        <w:rPr>
          <w:rFonts w:cstheme="minorHAnsi"/>
        </w:rPr>
        <w:t xml:space="preserve"> a new symbol instance to be created</w:t>
      </w:r>
      <w:r w:rsidR="005772EB">
        <w:rPr>
          <w:rFonts w:cstheme="minorHAnsi"/>
        </w:rPr>
        <w:t>, but the method does need to be defined</w:t>
      </w:r>
      <w:r w:rsidR="00644CF0">
        <w:rPr>
          <w:rFonts w:cstheme="minorHAnsi"/>
        </w:rPr>
        <w:t xml:space="preserve"> or else </w:t>
      </w:r>
      <w:r w:rsidR="00AA6454">
        <w:rPr>
          <w:rFonts w:cstheme="minorHAnsi"/>
        </w:rPr>
        <w:t xml:space="preserve">an error will be thrown when </w:t>
      </w:r>
      <w:r w:rsidR="00AC3D17">
        <w:rPr>
          <w:rFonts w:cstheme="minorHAnsi"/>
        </w:rPr>
        <w:t>PI Vision tries t</w:t>
      </w:r>
      <w:r w:rsidR="00AD1B70">
        <w:rPr>
          <w:rFonts w:cstheme="minorHAnsi"/>
        </w:rPr>
        <w:t>o call it.</w:t>
      </w:r>
    </w:p>
    <w:bookmarkStart w:id="30" w:name="_MON_1642596285"/>
    <w:bookmarkEnd w:id="30"/>
    <w:p w14:paraId="060FA62A" w14:textId="50F9136A" w:rsidR="00650827" w:rsidRPr="00650827" w:rsidRDefault="00B92F15" w:rsidP="00650827">
      <w:pPr>
        <w:spacing w:line="240" w:lineRule="auto"/>
        <w:rPr>
          <w:rFonts w:cstheme="minorHAnsi"/>
        </w:rPr>
      </w:pPr>
      <w:r>
        <w:rPr>
          <w:rFonts w:cstheme="minorHAnsi"/>
        </w:rPr>
        <w:object w:dxaOrig="9360" w:dyaOrig="285" w14:anchorId="27527363">
          <v:shape id="_x0000_i1031" type="#_x0000_t75" style="width:468pt;height:14.25pt" o:ole="">
            <v:imagedata r:id="rId30" o:title=""/>
          </v:shape>
          <o:OLEObject Type="Embed" ProgID="Word.OpenDocumentText.12" ShapeID="_x0000_i1031" DrawAspect="Content" ObjectID="_1644905206" r:id="rId31"/>
        </w:object>
      </w:r>
    </w:p>
    <w:p w14:paraId="78D3DD06" w14:textId="77777777" w:rsidR="0029513F" w:rsidRDefault="00DA60BA" w:rsidP="004F5966">
      <w:pPr>
        <w:pStyle w:val="ListParagraph"/>
        <w:numPr>
          <w:ilvl w:val="0"/>
          <w:numId w:val="11"/>
        </w:numPr>
        <w:spacing w:line="240" w:lineRule="auto"/>
        <w:rPr>
          <w:rFonts w:cstheme="minorHAnsi"/>
        </w:rPr>
      </w:pPr>
      <w:r>
        <w:rPr>
          <w:rFonts w:cstheme="minorHAnsi"/>
        </w:rPr>
        <w:t xml:space="preserve">The final step is </w:t>
      </w:r>
      <w:r w:rsidR="001F51D2">
        <w:rPr>
          <w:rFonts w:cstheme="minorHAnsi"/>
        </w:rPr>
        <w:t xml:space="preserve">to </w:t>
      </w:r>
      <w:r w:rsidR="008727B9">
        <w:rPr>
          <w:rFonts w:cstheme="minorHAnsi"/>
        </w:rPr>
        <w:t xml:space="preserve">register the symbol with the </w:t>
      </w:r>
      <w:r w:rsidR="008727B9" w:rsidRPr="00140F8A">
        <w:rPr>
          <w:rFonts w:cstheme="minorHAnsi"/>
          <w:i/>
          <w:iCs/>
        </w:rPr>
        <w:t>PV.</w:t>
      </w:r>
      <w:r w:rsidR="00140F8A" w:rsidRPr="00140F8A">
        <w:rPr>
          <w:rFonts w:cstheme="minorHAnsi"/>
          <w:i/>
          <w:iCs/>
        </w:rPr>
        <w:t>symbolCatalog.register()</w:t>
      </w:r>
      <w:r w:rsidR="00140F8A">
        <w:rPr>
          <w:rFonts w:cstheme="minorHAnsi"/>
        </w:rPr>
        <w:t xml:space="preserve"> method.</w:t>
      </w:r>
      <w:r w:rsidR="00774598">
        <w:rPr>
          <w:rFonts w:cstheme="minorHAnsi"/>
        </w:rPr>
        <w:t xml:space="preserve"> We </w:t>
      </w:r>
      <w:r w:rsidR="006F728C">
        <w:rPr>
          <w:rFonts w:cstheme="minorHAnsi"/>
        </w:rPr>
        <w:t xml:space="preserve">use the symbol’s definition object, which contains </w:t>
      </w:r>
      <w:r w:rsidR="00B26A8E">
        <w:rPr>
          <w:rFonts w:cstheme="minorHAnsi"/>
        </w:rPr>
        <w:t>everything we’ve defined in the implementation file</w:t>
      </w:r>
      <w:r w:rsidR="00B12533">
        <w:rPr>
          <w:rFonts w:cstheme="minorHAnsi"/>
        </w:rPr>
        <w:t>, to register the symbol</w:t>
      </w:r>
      <w:r w:rsidR="00455B09">
        <w:rPr>
          <w:rFonts w:cstheme="minorHAnsi"/>
        </w:rPr>
        <w:t>.</w:t>
      </w:r>
      <w:r w:rsidR="00854BB7">
        <w:rPr>
          <w:rFonts w:cstheme="minorHAnsi"/>
        </w:rPr>
        <w:t xml:space="preserve"> This should be the last line of code to be executed </w:t>
      </w:r>
      <w:r w:rsidR="00FC1671">
        <w:rPr>
          <w:rFonts w:cstheme="minorHAnsi"/>
        </w:rPr>
        <w:t>when this file loads and the IIFE is invoked.</w:t>
      </w:r>
    </w:p>
    <w:bookmarkStart w:id="31" w:name="_MON_1642596876"/>
    <w:bookmarkEnd w:id="31"/>
    <w:p w14:paraId="664769C1" w14:textId="77777777" w:rsidR="00AD4489" w:rsidRDefault="007E5E0D" w:rsidP="0029513F">
      <w:pPr>
        <w:spacing w:line="240" w:lineRule="auto"/>
        <w:rPr>
          <w:rFonts w:cstheme="minorHAnsi"/>
        </w:rPr>
      </w:pPr>
      <w:r>
        <w:rPr>
          <w:rFonts w:cstheme="minorHAnsi"/>
        </w:rPr>
        <w:object w:dxaOrig="9360" w:dyaOrig="285" w14:anchorId="38940A25">
          <v:shape id="_x0000_i1032" type="#_x0000_t75" style="width:468pt;height:14.25pt" o:ole="">
            <v:imagedata r:id="rId32" o:title=""/>
          </v:shape>
          <o:OLEObject Type="Embed" ProgID="Word.OpenDocumentText.12" ShapeID="_x0000_i1032" DrawAspect="Content" ObjectID="_1644905207" r:id="rId33"/>
        </w:object>
      </w:r>
    </w:p>
    <w:p w14:paraId="0AE77C2B" w14:textId="77777777" w:rsidR="00AD4489" w:rsidRDefault="00AD4489" w:rsidP="0029513F">
      <w:pPr>
        <w:spacing w:line="240" w:lineRule="auto"/>
        <w:rPr>
          <w:rFonts w:cstheme="minorHAnsi"/>
        </w:rPr>
      </w:pPr>
    </w:p>
    <w:p w14:paraId="1246EF50" w14:textId="3303A933" w:rsidR="00E46F5A" w:rsidRDefault="004901F6" w:rsidP="004901F6">
      <w:pPr>
        <w:pStyle w:val="Heading3"/>
        <w:rPr>
          <w:rFonts w:cstheme="minorHAnsi"/>
        </w:rPr>
      </w:pPr>
      <w:bookmarkStart w:id="32" w:name="_Toc34292419"/>
      <w:r>
        <w:rPr>
          <w:rFonts w:cstheme="minorHAnsi"/>
        </w:rPr>
        <w:t>Create Template</w:t>
      </w:r>
      <w:bookmarkEnd w:id="32"/>
    </w:p>
    <w:p w14:paraId="2804A3CC" w14:textId="65AACDF3" w:rsidR="00E46F5A" w:rsidRDefault="00E15C2E" w:rsidP="004F5966">
      <w:pPr>
        <w:pStyle w:val="ListParagraph"/>
        <w:numPr>
          <w:ilvl w:val="0"/>
          <w:numId w:val="12"/>
        </w:numPr>
        <w:spacing w:line="240" w:lineRule="auto"/>
        <w:rPr>
          <w:rFonts w:cstheme="minorHAnsi"/>
        </w:rPr>
      </w:pPr>
      <w:r>
        <w:rPr>
          <w:rFonts w:cstheme="minorHAnsi"/>
        </w:rPr>
        <w:t xml:space="preserve">Create the HTML template file </w:t>
      </w:r>
      <w:r w:rsidR="009F6516">
        <w:rPr>
          <w:rFonts w:cstheme="minorHAnsi"/>
        </w:rPr>
        <w:t>using the correct naming convention in the following location:</w:t>
      </w:r>
    </w:p>
    <w:p w14:paraId="64ABDE3C" w14:textId="34C4F27D" w:rsidR="005814C8" w:rsidRDefault="005814C8" w:rsidP="005814C8">
      <w:pPr>
        <w:spacing w:line="240" w:lineRule="auto"/>
        <w:ind w:left="1440"/>
        <w:rPr>
          <w:rFonts w:cstheme="minorHAnsi"/>
        </w:rPr>
      </w:pPr>
      <w:r w:rsidRPr="005814C8">
        <w:rPr>
          <w:rFonts w:cstheme="minorHAnsi"/>
        </w:rPr>
        <w:t>%PIHOME64%\PIVision\Scripts\app\editor\symbols\ext\sym-arrow-template.html</w:t>
      </w:r>
    </w:p>
    <w:p w14:paraId="02976494" w14:textId="7A67C354" w:rsidR="005814C8" w:rsidRDefault="006D43B0" w:rsidP="004F5966">
      <w:pPr>
        <w:pStyle w:val="ListParagraph"/>
        <w:numPr>
          <w:ilvl w:val="0"/>
          <w:numId w:val="12"/>
        </w:numPr>
        <w:spacing w:line="240" w:lineRule="auto"/>
        <w:rPr>
          <w:rFonts w:cstheme="minorHAnsi"/>
        </w:rPr>
      </w:pPr>
      <w:r>
        <w:rPr>
          <w:rFonts w:cstheme="minorHAnsi"/>
        </w:rPr>
        <w:t xml:space="preserve">Create the SVG and PATH element to draw the arrow on the </w:t>
      </w:r>
      <w:r w:rsidR="0095522C">
        <w:rPr>
          <w:rFonts w:cstheme="minorHAnsi"/>
        </w:rPr>
        <w:t>display</w:t>
      </w:r>
      <w:r w:rsidR="00D27E79">
        <w:rPr>
          <w:rFonts w:cstheme="minorHAnsi"/>
        </w:rPr>
        <w:t>.</w:t>
      </w:r>
    </w:p>
    <w:bookmarkStart w:id="33" w:name="_MON_1644236120"/>
    <w:bookmarkEnd w:id="33"/>
    <w:p w14:paraId="0D64B807" w14:textId="309B5F46" w:rsidR="00D27E79" w:rsidRPr="00D27E79" w:rsidRDefault="00FE7D1D" w:rsidP="00D27E79">
      <w:pPr>
        <w:spacing w:line="240" w:lineRule="auto"/>
        <w:rPr>
          <w:rFonts w:cstheme="minorHAnsi"/>
        </w:rPr>
      </w:pPr>
      <w:r>
        <w:rPr>
          <w:rFonts w:cstheme="minorHAnsi"/>
        </w:rPr>
        <w:object w:dxaOrig="9360" w:dyaOrig="3705" w14:anchorId="6433C1B6">
          <v:shape id="_x0000_i1033" type="#_x0000_t75" style="width:468pt;height:185.25pt" o:ole="">
            <v:imagedata r:id="rId34" o:title=""/>
          </v:shape>
          <o:OLEObject Type="Embed" ProgID="Word.OpenDocumentText.12" ShapeID="_x0000_i1033" DrawAspect="Content" ObjectID="_1644905208" r:id="rId35"/>
        </w:object>
      </w:r>
    </w:p>
    <w:p w14:paraId="5C36AB1A" w14:textId="77777777" w:rsidR="00E46F5A" w:rsidRDefault="00E46F5A" w:rsidP="0029513F">
      <w:pPr>
        <w:spacing w:line="240" w:lineRule="auto"/>
        <w:rPr>
          <w:rFonts w:cstheme="minorHAnsi"/>
        </w:rPr>
      </w:pPr>
    </w:p>
    <w:p w14:paraId="457E7F02" w14:textId="6E409E9A" w:rsidR="00E46F5A" w:rsidRDefault="00AF5E60" w:rsidP="002C6C2F">
      <w:pPr>
        <w:pStyle w:val="Heading3"/>
        <w:rPr>
          <w:rFonts w:cstheme="minorHAnsi"/>
        </w:rPr>
      </w:pPr>
      <w:bookmarkStart w:id="34" w:name="_Toc34292420"/>
      <w:r>
        <w:rPr>
          <w:rFonts w:cstheme="minorHAnsi"/>
        </w:rPr>
        <w:t>Load Symbol</w:t>
      </w:r>
      <w:bookmarkEnd w:id="34"/>
    </w:p>
    <w:p w14:paraId="40117F48" w14:textId="14C45B37" w:rsidR="006D4962" w:rsidRPr="006D4962" w:rsidRDefault="006D4962" w:rsidP="006D4962">
      <w:r>
        <w:t xml:space="preserve">The </w:t>
      </w:r>
      <w:r w:rsidR="0095522C">
        <w:t xml:space="preserve">arrow </w:t>
      </w:r>
      <w:r>
        <w:t xml:space="preserve">symbol should </w:t>
      </w:r>
      <w:r w:rsidR="0095522C">
        <w:t xml:space="preserve">be available </w:t>
      </w:r>
      <w:r w:rsidR="000127B5">
        <w:t>in the symbol selector</w:t>
      </w:r>
      <w:r w:rsidR="00996539">
        <w:t>, and you should be to select it and drag and drop an attribute to the editor to create a new instance of the symbol.</w:t>
      </w:r>
    </w:p>
    <w:p w14:paraId="134620CA" w14:textId="29193946" w:rsidR="00CA2A43" w:rsidRDefault="00A240CC" w:rsidP="0029513F">
      <w:pPr>
        <w:spacing w:line="240" w:lineRule="auto"/>
        <w:rPr>
          <w:rFonts w:cstheme="minorHAnsi"/>
        </w:rPr>
      </w:pPr>
      <w:r>
        <w:rPr>
          <w:rFonts w:cstheme="minorHAnsi"/>
          <w:noProof/>
        </w:rPr>
        <w:lastRenderedPageBreak/>
        <w:drawing>
          <wp:inline distT="0" distB="0" distL="0" distR="0" wp14:anchorId="43929192" wp14:editId="13999768">
            <wp:extent cx="3609364" cy="2772410"/>
            <wp:effectExtent l="0" t="0" r="0" b="8890"/>
            <wp:docPr id="17842466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3609364" cy="2772410"/>
                    </a:xfrm>
                    <a:prstGeom prst="rect">
                      <a:avLst/>
                    </a:prstGeom>
                  </pic:spPr>
                </pic:pic>
              </a:graphicData>
            </a:graphic>
          </wp:inline>
        </w:drawing>
      </w:r>
    </w:p>
    <w:p w14:paraId="1996EF05" w14:textId="77777777" w:rsidR="00433EE6" w:rsidRDefault="00433EE6">
      <w:pPr>
        <w:spacing w:line="259" w:lineRule="auto"/>
        <w:rPr>
          <w:rFonts w:cstheme="minorHAnsi"/>
        </w:rPr>
      </w:pPr>
      <w:r>
        <w:rPr>
          <w:rFonts w:cstheme="minorHAnsi"/>
        </w:rPr>
        <w:br w:type="page"/>
      </w:r>
    </w:p>
    <w:p w14:paraId="44F03DB2" w14:textId="316E119D" w:rsidR="00433EE6" w:rsidRDefault="00433EE6" w:rsidP="004F5966">
      <w:pPr>
        <w:pStyle w:val="Heading1"/>
        <w:numPr>
          <w:ilvl w:val="0"/>
          <w:numId w:val="12"/>
        </w:numPr>
        <w:rPr>
          <w:rFonts w:cstheme="minorHAnsi"/>
        </w:rPr>
      </w:pPr>
      <w:bookmarkStart w:id="35" w:name="_Toc34292421"/>
      <w:r>
        <w:rPr>
          <w:rFonts w:cstheme="minorHAnsi"/>
        </w:rPr>
        <w:lastRenderedPageBreak/>
        <w:t>EXERCISE</w:t>
      </w:r>
      <w:r w:rsidR="003E0E05">
        <w:rPr>
          <w:rFonts w:cstheme="minorHAnsi"/>
        </w:rPr>
        <w:t xml:space="preserve"> 2</w:t>
      </w:r>
      <w:r>
        <w:rPr>
          <w:rFonts w:cstheme="minorHAnsi"/>
        </w:rPr>
        <w:t xml:space="preserve">: </w:t>
      </w:r>
      <w:r w:rsidR="00E94086">
        <w:rPr>
          <w:rFonts w:cstheme="minorHAnsi"/>
        </w:rPr>
        <w:t>Update Symbol with Data</w:t>
      </w:r>
      <w:bookmarkEnd w:id="35"/>
      <w:r w:rsidR="00E94086">
        <w:rPr>
          <w:rFonts w:cstheme="minorHAnsi"/>
        </w:rPr>
        <w:t xml:space="preserve"> </w:t>
      </w:r>
    </w:p>
    <w:p w14:paraId="54EC51D9" w14:textId="77777777" w:rsidR="00433EE6" w:rsidRDefault="00433EE6" w:rsidP="0029513F">
      <w:pPr>
        <w:spacing w:line="240" w:lineRule="auto"/>
        <w:rPr>
          <w:rFonts w:cstheme="minorHAnsi"/>
        </w:rPr>
      </w:pPr>
    </w:p>
    <w:p w14:paraId="4BFC8B00" w14:textId="74ADCA57" w:rsidR="00433EE6" w:rsidRDefault="00C45F7C" w:rsidP="004F5966">
      <w:pPr>
        <w:pStyle w:val="Heading2"/>
        <w:numPr>
          <w:ilvl w:val="1"/>
          <w:numId w:val="12"/>
        </w:numPr>
        <w:rPr>
          <w:rFonts w:cstheme="minorHAnsi"/>
        </w:rPr>
      </w:pPr>
      <w:bookmarkStart w:id="36" w:name="_Toc34292422"/>
      <w:r>
        <w:rPr>
          <w:rFonts w:cstheme="minorHAnsi"/>
        </w:rPr>
        <w:t>Objectives</w:t>
      </w:r>
      <w:bookmarkEnd w:id="36"/>
    </w:p>
    <w:p w14:paraId="27550905" w14:textId="7FD612D5" w:rsidR="00433EE6" w:rsidRDefault="009163CB" w:rsidP="004F5966">
      <w:pPr>
        <w:pStyle w:val="ListParagraph"/>
        <w:numPr>
          <w:ilvl w:val="0"/>
          <w:numId w:val="13"/>
        </w:numPr>
        <w:spacing w:line="240" w:lineRule="auto"/>
        <w:rPr>
          <w:rFonts w:cstheme="minorHAnsi"/>
        </w:rPr>
      </w:pPr>
      <w:r>
        <w:rPr>
          <w:rFonts w:cstheme="minorHAnsi"/>
        </w:rPr>
        <w:t xml:space="preserve">Specify </w:t>
      </w:r>
      <w:r w:rsidR="00E3768F">
        <w:rPr>
          <w:rFonts w:cstheme="minorHAnsi"/>
        </w:rPr>
        <w:t xml:space="preserve">how PI Vision should retrieve </w:t>
      </w:r>
      <w:r w:rsidR="00774A6F">
        <w:rPr>
          <w:rFonts w:cstheme="minorHAnsi"/>
        </w:rPr>
        <w:t>data</w:t>
      </w:r>
      <w:r w:rsidR="00D357A9">
        <w:rPr>
          <w:rFonts w:cstheme="minorHAnsi"/>
        </w:rPr>
        <w:t xml:space="preserve"> for this symbol.</w:t>
      </w:r>
    </w:p>
    <w:p w14:paraId="251F7E2F" w14:textId="1BD552A7" w:rsidR="00580D11" w:rsidRDefault="00417782" w:rsidP="004F5966">
      <w:pPr>
        <w:pStyle w:val="ListParagraph"/>
        <w:numPr>
          <w:ilvl w:val="0"/>
          <w:numId w:val="13"/>
        </w:numPr>
        <w:spacing w:line="240" w:lineRule="auto"/>
        <w:rPr>
          <w:rFonts w:cstheme="minorHAnsi"/>
        </w:rPr>
      </w:pPr>
      <w:r>
        <w:rPr>
          <w:rFonts w:cstheme="minorHAnsi"/>
        </w:rPr>
        <w:t xml:space="preserve">Create a </w:t>
      </w:r>
      <w:r w:rsidR="009113AD">
        <w:rPr>
          <w:rFonts w:cstheme="minorHAnsi"/>
        </w:rPr>
        <w:t>data update event listener</w:t>
      </w:r>
      <w:r w:rsidR="009163CB">
        <w:rPr>
          <w:rFonts w:cstheme="minorHAnsi"/>
        </w:rPr>
        <w:t xml:space="preserve"> for this symbol.</w:t>
      </w:r>
    </w:p>
    <w:p w14:paraId="11C29C33" w14:textId="7B34D942" w:rsidR="00DA6022" w:rsidRPr="00C45F7C" w:rsidRDefault="00A8268D" w:rsidP="004F5966">
      <w:pPr>
        <w:pStyle w:val="ListParagraph"/>
        <w:numPr>
          <w:ilvl w:val="0"/>
          <w:numId w:val="13"/>
        </w:numPr>
        <w:spacing w:line="240" w:lineRule="auto"/>
        <w:rPr>
          <w:rFonts w:cstheme="minorHAnsi"/>
        </w:rPr>
      </w:pPr>
      <w:r>
        <w:rPr>
          <w:rFonts w:cstheme="minorHAnsi"/>
        </w:rPr>
        <w:t xml:space="preserve">Rotate the arrow based </w:t>
      </w:r>
      <w:r w:rsidR="002B176A">
        <w:rPr>
          <w:rFonts w:cstheme="minorHAnsi"/>
        </w:rPr>
        <w:t>on the data update</w:t>
      </w:r>
      <w:r w:rsidR="009163CB">
        <w:rPr>
          <w:rFonts w:cstheme="minorHAnsi"/>
        </w:rPr>
        <w:t>.</w:t>
      </w:r>
    </w:p>
    <w:p w14:paraId="543B6472" w14:textId="77777777" w:rsidR="00433EE6" w:rsidRDefault="00433EE6" w:rsidP="0029513F">
      <w:pPr>
        <w:spacing w:line="240" w:lineRule="auto"/>
        <w:rPr>
          <w:rFonts w:cstheme="minorHAnsi"/>
        </w:rPr>
      </w:pPr>
    </w:p>
    <w:p w14:paraId="6E569AEE" w14:textId="7AA1D2F7" w:rsidR="00C45F7C" w:rsidRDefault="00A56B6D" w:rsidP="004F5966">
      <w:pPr>
        <w:pStyle w:val="Heading2"/>
        <w:numPr>
          <w:ilvl w:val="1"/>
          <w:numId w:val="12"/>
        </w:numPr>
        <w:rPr>
          <w:rFonts w:cstheme="minorHAnsi"/>
        </w:rPr>
      </w:pPr>
      <w:bookmarkStart w:id="37" w:name="_Toc34292423"/>
      <w:r>
        <w:rPr>
          <w:rFonts w:cstheme="minorHAnsi"/>
        </w:rPr>
        <w:t>Background</w:t>
      </w:r>
      <w:bookmarkEnd w:id="37"/>
    </w:p>
    <w:p w14:paraId="28F602B0" w14:textId="72CD0679" w:rsidR="00750DD3" w:rsidRDefault="00750DD3" w:rsidP="0029513F">
      <w:pPr>
        <w:spacing w:line="240" w:lineRule="auto"/>
        <w:rPr>
          <w:rFonts w:cstheme="minorHAnsi"/>
        </w:rPr>
      </w:pPr>
      <w:r w:rsidRPr="00E9426A">
        <w:rPr>
          <w:rFonts w:cstheme="minorHAnsi"/>
        </w:rPr>
        <w:t>The symbol init</w:t>
      </w:r>
      <w:r>
        <w:rPr>
          <w:rFonts w:cstheme="minorHAnsi"/>
        </w:rPr>
        <w:t>ialization</w:t>
      </w:r>
      <w:r w:rsidRPr="00E9426A">
        <w:rPr>
          <w:rFonts w:cstheme="minorHAnsi"/>
        </w:rPr>
        <w:t xml:space="preserve"> function is called whenever a new symbol object is created, with the context of the "this" variable being the new symbol object that was created and now being initialized. This function can be used to set up event listeners, scope properties, and DOM manipulation.</w:t>
      </w:r>
    </w:p>
    <w:p w14:paraId="3E7E569B" w14:textId="30D1DDF5" w:rsidR="009E0F08" w:rsidRDefault="00C22313" w:rsidP="0029513F">
      <w:pPr>
        <w:spacing w:line="240" w:lineRule="auto"/>
        <w:rPr>
          <w:rFonts w:cstheme="minorHAnsi"/>
        </w:rPr>
      </w:pPr>
      <w:r w:rsidRPr="00C22313">
        <w:rPr>
          <w:rFonts w:cstheme="minorHAnsi"/>
        </w:rPr>
        <w:t xml:space="preserve">The element object passed to the symbol.prototype.init(scope, element) method is a jQuery object </w:t>
      </w:r>
      <w:r w:rsidR="00A71519">
        <w:rPr>
          <w:rFonts w:cstheme="minorHAnsi"/>
        </w:rPr>
        <w:t xml:space="preserve">wrapper for </w:t>
      </w:r>
      <w:r w:rsidRPr="00C22313">
        <w:rPr>
          <w:rFonts w:cstheme="minorHAnsi"/>
        </w:rPr>
        <w:t>the main html element (</w:t>
      </w:r>
      <w:r w:rsidR="001A0319">
        <w:rPr>
          <w:rFonts w:cstheme="minorHAnsi"/>
        </w:rPr>
        <w:t>SYMBOL-HOST-DIV</w:t>
      </w:r>
      <w:r w:rsidRPr="00C22313">
        <w:rPr>
          <w:rFonts w:cstheme="minorHAnsi"/>
        </w:rPr>
        <w:t>) th</w:t>
      </w:r>
      <w:r w:rsidR="001A0319">
        <w:rPr>
          <w:rFonts w:cstheme="minorHAnsi"/>
        </w:rPr>
        <w:t>at</w:t>
      </w:r>
      <w:r w:rsidRPr="00C22313">
        <w:rPr>
          <w:rFonts w:cstheme="minorHAnsi"/>
        </w:rPr>
        <w:t xml:space="preserve"> contains this </w:t>
      </w:r>
      <w:r w:rsidR="009A1C6B">
        <w:rPr>
          <w:rFonts w:cstheme="minorHAnsi"/>
        </w:rPr>
        <w:t>instance of the</w:t>
      </w:r>
      <w:r w:rsidRPr="00C22313">
        <w:rPr>
          <w:rFonts w:cstheme="minorHAnsi"/>
        </w:rPr>
        <w:t xml:space="preserve"> symbol. </w:t>
      </w:r>
    </w:p>
    <w:p w14:paraId="52605458" w14:textId="00001106" w:rsidR="00DF2B3F" w:rsidRDefault="00D12773" w:rsidP="0029513F">
      <w:pPr>
        <w:spacing w:line="240" w:lineRule="auto"/>
        <w:rPr>
          <w:rFonts w:cstheme="minorHAnsi"/>
        </w:rPr>
      </w:pPr>
      <w:r>
        <w:rPr>
          <w:rFonts w:cstheme="minorHAnsi"/>
        </w:rPr>
        <w:t>D</w:t>
      </w:r>
      <w:r w:rsidR="00E467D1">
        <w:rPr>
          <w:rFonts w:cstheme="minorHAnsi"/>
        </w:rPr>
        <w:t xml:space="preserve">ata updates </w:t>
      </w:r>
      <w:r w:rsidR="008530B5">
        <w:rPr>
          <w:rFonts w:cstheme="minorHAnsi"/>
        </w:rPr>
        <w:t>should be handled</w:t>
      </w:r>
      <w:r w:rsidR="00E467D1">
        <w:rPr>
          <w:rFonts w:cstheme="minorHAnsi"/>
        </w:rPr>
        <w:t xml:space="preserve"> </w:t>
      </w:r>
      <w:r w:rsidR="00201B6C">
        <w:rPr>
          <w:rFonts w:cstheme="minorHAnsi"/>
        </w:rPr>
        <w:t>through</w:t>
      </w:r>
      <w:r w:rsidR="00E467D1">
        <w:rPr>
          <w:rFonts w:cstheme="minorHAnsi"/>
        </w:rPr>
        <w:t xml:space="preserve"> a callback function defined</w:t>
      </w:r>
      <w:r w:rsidR="0000694D">
        <w:rPr>
          <w:rFonts w:cstheme="minorHAnsi"/>
        </w:rPr>
        <w:t xml:space="preserve"> </w:t>
      </w:r>
      <w:r w:rsidR="00141D40">
        <w:rPr>
          <w:rFonts w:cstheme="minorHAnsi"/>
        </w:rPr>
        <w:t xml:space="preserve">through the </w:t>
      </w:r>
      <w:r w:rsidR="00284267">
        <w:rPr>
          <w:rFonts w:cstheme="minorHAnsi"/>
        </w:rPr>
        <w:t>symbol initialization method.</w:t>
      </w:r>
      <w:r w:rsidR="00201B6C">
        <w:rPr>
          <w:rFonts w:cstheme="minorHAnsi"/>
        </w:rPr>
        <w:t xml:space="preserve"> </w:t>
      </w:r>
      <w:r w:rsidR="006515AF">
        <w:rPr>
          <w:rFonts w:cstheme="minorHAnsi"/>
        </w:rPr>
        <w:t xml:space="preserve">The following are the callback functions that can be </w:t>
      </w:r>
      <w:r w:rsidR="00BC5EF0">
        <w:rPr>
          <w:rFonts w:cstheme="minorHAnsi"/>
        </w:rPr>
        <w:t>used</w:t>
      </w:r>
      <w:r w:rsidR="006515AF">
        <w:rPr>
          <w:rFonts w:cstheme="minorHAnsi"/>
        </w:rPr>
        <w:t>:</w:t>
      </w:r>
    </w:p>
    <w:p w14:paraId="51B4403C" w14:textId="1BB591C9" w:rsidR="007A10D2" w:rsidRDefault="007A10D2" w:rsidP="004F5966">
      <w:pPr>
        <w:pStyle w:val="ListParagraph"/>
        <w:numPr>
          <w:ilvl w:val="0"/>
          <w:numId w:val="14"/>
        </w:numPr>
        <w:spacing w:line="240" w:lineRule="auto"/>
        <w:rPr>
          <w:rFonts w:cstheme="minorHAnsi"/>
        </w:rPr>
      </w:pPr>
      <w:r w:rsidRPr="007A10D2">
        <w:rPr>
          <w:rFonts w:cstheme="minorHAnsi"/>
        </w:rPr>
        <w:t>this.onDataUpdate(data)</w:t>
      </w:r>
    </w:p>
    <w:p w14:paraId="1FA68531" w14:textId="521EC3E0" w:rsidR="00195767" w:rsidRDefault="006B33C1" w:rsidP="004F5966">
      <w:pPr>
        <w:pStyle w:val="ListParagraph"/>
        <w:numPr>
          <w:ilvl w:val="1"/>
          <w:numId w:val="14"/>
        </w:numPr>
        <w:spacing w:line="240" w:lineRule="auto"/>
        <w:rPr>
          <w:rFonts w:cstheme="minorHAnsi"/>
        </w:rPr>
      </w:pPr>
      <w:r>
        <w:rPr>
          <w:rFonts w:cstheme="minorHAnsi"/>
        </w:rPr>
        <w:t xml:space="preserve">data object </w:t>
      </w:r>
      <w:r w:rsidR="007B6A9A">
        <w:rPr>
          <w:rFonts w:cstheme="minorHAnsi"/>
        </w:rPr>
        <w:t>properties determined by the data shape</w:t>
      </w:r>
    </w:p>
    <w:p w14:paraId="014D4524" w14:textId="66559CF0" w:rsidR="007B6A9A" w:rsidRDefault="00961F6C" w:rsidP="004F5966">
      <w:pPr>
        <w:pStyle w:val="ListParagraph"/>
        <w:numPr>
          <w:ilvl w:val="1"/>
          <w:numId w:val="14"/>
        </w:numPr>
        <w:spacing w:line="240" w:lineRule="auto"/>
        <w:rPr>
          <w:rFonts w:cstheme="minorHAnsi"/>
        </w:rPr>
      </w:pPr>
      <w:r>
        <w:rPr>
          <w:rFonts w:cstheme="minorHAnsi"/>
        </w:rPr>
        <w:t>called any time the symbol gets a data update</w:t>
      </w:r>
    </w:p>
    <w:p w14:paraId="7D729C7E" w14:textId="6122DBB4" w:rsidR="00961F6C" w:rsidRDefault="00961F6C" w:rsidP="004F5966">
      <w:pPr>
        <w:pStyle w:val="ListParagraph"/>
        <w:numPr>
          <w:ilvl w:val="0"/>
          <w:numId w:val="14"/>
        </w:numPr>
        <w:spacing w:line="240" w:lineRule="auto"/>
        <w:rPr>
          <w:rFonts w:cstheme="minorHAnsi"/>
        </w:rPr>
      </w:pPr>
      <w:r>
        <w:rPr>
          <w:rFonts w:cstheme="minorHAnsi"/>
        </w:rPr>
        <w:t>this.</w:t>
      </w:r>
      <w:r w:rsidR="00781F3F">
        <w:rPr>
          <w:rFonts w:cstheme="minorHAnsi"/>
        </w:rPr>
        <w:t>onResize(width</w:t>
      </w:r>
      <w:r w:rsidR="00303CDE">
        <w:rPr>
          <w:rFonts w:cstheme="minorHAnsi"/>
        </w:rPr>
        <w:t>,</w:t>
      </w:r>
      <w:r w:rsidR="00781F3F">
        <w:rPr>
          <w:rFonts w:cstheme="minorHAnsi"/>
        </w:rPr>
        <w:t xml:space="preserve"> height)</w:t>
      </w:r>
    </w:p>
    <w:p w14:paraId="2D1C9218" w14:textId="60906BB4" w:rsidR="00781F3F" w:rsidRDefault="00303CDE" w:rsidP="004F5966">
      <w:pPr>
        <w:pStyle w:val="ListParagraph"/>
        <w:numPr>
          <w:ilvl w:val="1"/>
          <w:numId w:val="14"/>
        </w:numPr>
        <w:spacing w:line="240" w:lineRule="auto"/>
        <w:rPr>
          <w:rFonts w:cstheme="minorHAnsi"/>
        </w:rPr>
      </w:pPr>
      <w:r>
        <w:rPr>
          <w:rFonts w:cstheme="minorHAnsi"/>
        </w:rPr>
        <w:t>width and height are the new dimensions in pixels</w:t>
      </w:r>
    </w:p>
    <w:p w14:paraId="1F80B022" w14:textId="7949645C" w:rsidR="00303CDE" w:rsidRDefault="00492C6E" w:rsidP="004F5966">
      <w:pPr>
        <w:pStyle w:val="ListParagraph"/>
        <w:numPr>
          <w:ilvl w:val="1"/>
          <w:numId w:val="14"/>
        </w:numPr>
        <w:spacing w:line="240" w:lineRule="auto"/>
        <w:rPr>
          <w:rFonts w:cstheme="minorHAnsi"/>
        </w:rPr>
      </w:pPr>
      <w:r>
        <w:rPr>
          <w:rFonts w:cstheme="minorHAnsi"/>
        </w:rPr>
        <w:t>called when the symbol is resized</w:t>
      </w:r>
    </w:p>
    <w:p w14:paraId="0F9C1CF4" w14:textId="6749F058" w:rsidR="00492C6E" w:rsidRDefault="00372A5D" w:rsidP="004F5966">
      <w:pPr>
        <w:pStyle w:val="ListParagraph"/>
        <w:numPr>
          <w:ilvl w:val="0"/>
          <w:numId w:val="14"/>
        </w:numPr>
        <w:spacing w:line="240" w:lineRule="auto"/>
        <w:rPr>
          <w:rFonts w:cstheme="minorHAnsi"/>
        </w:rPr>
      </w:pPr>
      <w:r>
        <w:rPr>
          <w:rFonts w:cstheme="minorHAnsi"/>
        </w:rPr>
        <w:t>this.onConfigChange(newConfig, oldConfig)</w:t>
      </w:r>
    </w:p>
    <w:p w14:paraId="1A965130" w14:textId="79C2F50D" w:rsidR="00417E13" w:rsidRDefault="007D6250" w:rsidP="004F5966">
      <w:pPr>
        <w:pStyle w:val="ListParagraph"/>
        <w:numPr>
          <w:ilvl w:val="1"/>
          <w:numId w:val="14"/>
        </w:numPr>
        <w:spacing w:line="240" w:lineRule="auto"/>
        <w:rPr>
          <w:rFonts w:cstheme="minorHAnsi"/>
        </w:rPr>
      </w:pPr>
      <w:r>
        <w:rPr>
          <w:rFonts w:cstheme="minorHAnsi"/>
        </w:rPr>
        <w:t>newConfig and oldConfig are objects with the symbol configuration before and after the change</w:t>
      </w:r>
    </w:p>
    <w:p w14:paraId="43326E99" w14:textId="55DE453F" w:rsidR="00372A5D" w:rsidRDefault="0091753A" w:rsidP="004F5966">
      <w:pPr>
        <w:pStyle w:val="ListParagraph"/>
        <w:numPr>
          <w:ilvl w:val="1"/>
          <w:numId w:val="14"/>
        </w:numPr>
        <w:spacing w:line="240" w:lineRule="auto"/>
        <w:rPr>
          <w:rFonts w:cstheme="minorHAnsi"/>
        </w:rPr>
      </w:pPr>
      <w:r>
        <w:rPr>
          <w:rFonts w:cstheme="minorHAnsi"/>
        </w:rPr>
        <w:t>called when the symbol configuration is updated</w:t>
      </w:r>
    </w:p>
    <w:p w14:paraId="4B13543C" w14:textId="793728CC" w:rsidR="0091753A" w:rsidRDefault="0091753A" w:rsidP="004F5966">
      <w:pPr>
        <w:pStyle w:val="ListParagraph"/>
        <w:numPr>
          <w:ilvl w:val="0"/>
          <w:numId w:val="14"/>
        </w:numPr>
        <w:spacing w:line="240" w:lineRule="auto"/>
        <w:rPr>
          <w:rFonts w:cstheme="minorHAnsi"/>
        </w:rPr>
      </w:pPr>
      <w:r>
        <w:rPr>
          <w:rFonts w:cstheme="minorHAnsi"/>
        </w:rPr>
        <w:t>this.onDestroy()</w:t>
      </w:r>
    </w:p>
    <w:p w14:paraId="596A1A0E" w14:textId="4D2E4249" w:rsidR="004658E6" w:rsidRDefault="0091753A" w:rsidP="004F5966">
      <w:pPr>
        <w:pStyle w:val="ListParagraph"/>
        <w:numPr>
          <w:ilvl w:val="1"/>
          <w:numId w:val="14"/>
        </w:numPr>
        <w:spacing w:line="240" w:lineRule="auto"/>
        <w:rPr>
          <w:rFonts w:cstheme="minorHAnsi"/>
        </w:rPr>
      </w:pPr>
      <w:r>
        <w:rPr>
          <w:rFonts w:cstheme="minorHAnsi"/>
        </w:rPr>
        <w:t xml:space="preserve">called </w:t>
      </w:r>
      <w:r w:rsidR="004658E6">
        <w:rPr>
          <w:rFonts w:cstheme="minorHAnsi"/>
        </w:rPr>
        <w:t xml:space="preserve">when the symbol </w:t>
      </w:r>
      <w:r w:rsidR="00212777">
        <w:rPr>
          <w:rFonts w:cstheme="minorHAnsi"/>
        </w:rPr>
        <w:t>instance is deleted from the editor</w:t>
      </w:r>
    </w:p>
    <w:p w14:paraId="02B1C6D6" w14:textId="78E8FD5A" w:rsidR="00212777" w:rsidRDefault="00212777" w:rsidP="004F5966">
      <w:pPr>
        <w:pStyle w:val="ListParagraph"/>
        <w:numPr>
          <w:ilvl w:val="0"/>
          <w:numId w:val="14"/>
        </w:numPr>
        <w:spacing w:line="240" w:lineRule="auto"/>
        <w:rPr>
          <w:rFonts w:cstheme="minorHAnsi"/>
        </w:rPr>
      </w:pPr>
      <w:r>
        <w:rPr>
          <w:rFonts w:cstheme="minorHAnsi"/>
        </w:rPr>
        <w:t>this.onDataSourceChange(newSource, oldSource)</w:t>
      </w:r>
    </w:p>
    <w:p w14:paraId="1D4C56D7" w14:textId="40D5E08A" w:rsidR="00212777" w:rsidRDefault="007D6250" w:rsidP="004F5966">
      <w:pPr>
        <w:pStyle w:val="ListParagraph"/>
        <w:numPr>
          <w:ilvl w:val="1"/>
          <w:numId w:val="14"/>
        </w:numPr>
        <w:spacing w:line="240" w:lineRule="auto"/>
        <w:rPr>
          <w:rFonts w:cstheme="minorHAnsi"/>
        </w:rPr>
      </w:pPr>
      <w:r>
        <w:rPr>
          <w:rFonts w:cstheme="minorHAnsi"/>
        </w:rPr>
        <w:t xml:space="preserve">newSource and oldSource are arrays of </w:t>
      </w:r>
      <w:r w:rsidR="00F07BDF">
        <w:rPr>
          <w:rFonts w:cstheme="minorHAnsi"/>
        </w:rPr>
        <w:t>the symbol data sources before and after the change</w:t>
      </w:r>
    </w:p>
    <w:p w14:paraId="6813E4D3" w14:textId="6D1E24C2" w:rsidR="00F07BDF" w:rsidRDefault="000318E9" w:rsidP="004F5966">
      <w:pPr>
        <w:pStyle w:val="ListParagraph"/>
        <w:numPr>
          <w:ilvl w:val="1"/>
          <w:numId w:val="14"/>
        </w:numPr>
        <w:spacing w:line="240" w:lineRule="auto"/>
        <w:rPr>
          <w:rFonts w:cstheme="minorHAnsi"/>
        </w:rPr>
      </w:pPr>
      <w:r>
        <w:rPr>
          <w:rFonts w:cstheme="minorHAnsi"/>
        </w:rPr>
        <w:t>called when a data source is added or removed from the symbol</w:t>
      </w:r>
    </w:p>
    <w:p w14:paraId="387507CF" w14:textId="68C97627" w:rsidR="000318E9" w:rsidRDefault="00B17487" w:rsidP="000318E9">
      <w:pPr>
        <w:spacing w:line="240" w:lineRule="auto"/>
        <w:rPr>
          <w:rFonts w:cstheme="minorHAnsi"/>
        </w:rPr>
      </w:pPr>
      <w:r>
        <w:rPr>
          <w:rFonts w:cstheme="minorHAnsi"/>
        </w:rPr>
        <w:t xml:space="preserve">More </w:t>
      </w:r>
      <w:r w:rsidR="000318E9">
        <w:rPr>
          <w:rFonts w:cstheme="minorHAnsi"/>
        </w:rPr>
        <w:t>information about the symbol initialization function and an example</w:t>
      </w:r>
      <w:r>
        <w:rPr>
          <w:rFonts w:cstheme="minorHAnsi"/>
        </w:rPr>
        <w:t xml:space="preserve"> can be found on pa</w:t>
      </w:r>
      <w:r w:rsidR="00624C2C">
        <w:rPr>
          <w:rFonts w:cstheme="minorHAnsi"/>
        </w:rPr>
        <w:t xml:space="preserve">ges </w:t>
      </w:r>
      <w:r w:rsidR="00624C2C" w:rsidRPr="00624C2C">
        <w:rPr>
          <w:rFonts w:cstheme="minorHAnsi"/>
          <w:i/>
          <w:iCs/>
        </w:rPr>
        <w:t>6 through 7 of the PI Vision Extensibility Guide</w:t>
      </w:r>
      <w:r w:rsidR="00624C2C">
        <w:rPr>
          <w:rFonts w:cstheme="minorHAnsi"/>
        </w:rPr>
        <w:t>.</w:t>
      </w:r>
    </w:p>
    <w:p w14:paraId="13C6AF1B" w14:textId="29F1FB66" w:rsidR="00D12773" w:rsidRPr="000318E9" w:rsidRDefault="00D12773" w:rsidP="000318E9">
      <w:pPr>
        <w:spacing w:line="240" w:lineRule="auto"/>
        <w:rPr>
          <w:rFonts w:cstheme="minorHAnsi"/>
        </w:rPr>
      </w:pPr>
      <w:r>
        <w:rPr>
          <w:rFonts w:cstheme="minorHAnsi"/>
        </w:rPr>
        <w:t>Given a time range and a data source(s), PI Vision can retrieve data in a few different forms</w:t>
      </w:r>
      <w:r w:rsidR="0095522C">
        <w:rPr>
          <w:rFonts w:cstheme="minorHAnsi"/>
        </w:rPr>
        <w:t>, referred to as data shapes in the documentation</w:t>
      </w:r>
      <w:r>
        <w:rPr>
          <w:rFonts w:cstheme="minorHAnsi"/>
        </w:rPr>
        <w:t xml:space="preserve">. </w:t>
      </w:r>
      <w:r w:rsidRPr="00842386">
        <w:rPr>
          <w:rFonts w:cstheme="minorHAnsi"/>
          <w:i/>
          <w:iCs/>
        </w:rPr>
        <w:t>Pages 7 through 8 of the PI Vision Extensibility Guide</w:t>
      </w:r>
      <w:r>
        <w:rPr>
          <w:rFonts w:cstheme="minorHAnsi"/>
        </w:rPr>
        <w:t xml:space="preserve"> cover the different data shapes available for PI Vision symbols. The data shape should be specified in the </w:t>
      </w:r>
      <w:r>
        <w:rPr>
          <w:rFonts w:cstheme="minorHAnsi"/>
          <w:i/>
          <w:iCs/>
        </w:rPr>
        <w:t>getDefaultConfig</w:t>
      </w:r>
      <w:r>
        <w:rPr>
          <w:rFonts w:cstheme="minorHAnsi"/>
        </w:rPr>
        <w:t xml:space="preserve"> function in the symbol definition.</w:t>
      </w:r>
    </w:p>
    <w:p w14:paraId="4801D6DB" w14:textId="5E6F5C96" w:rsidR="00DF2B3F" w:rsidRPr="0092634C" w:rsidRDefault="00343FCA" w:rsidP="0029513F">
      <w:pPr>
        <w:spacing w:line="240" w:lineRule="auto"/>
        <w:rPr>
          <w:rFonts w:cstheme="minorHAnsi"/>
        </w:rPr>
      </w:pPr>
      <w:r>
        <w:rPr>
          <w:rFonts w:cstheme="minorHAnsi"/>
        </w:rPr>
        <w:lastRenderedPageBreak/>
        <w:t>Information about</w:t>
      </w:r>
      <w:r w:rsidR="0092634C">
        <w:rPr>
          <w:rFonts w:cstheme="minorHAnsi"/>
        </w:rPr>
        <w:t xml:space="preserve"> the data object passed to the symbol’s </w:t>
      </w:r>
      <w:r w:rsidR="0092634C" w:rsidRPr="0092634C">
        <w:rPr>
          <w:rFonts w:cstheme="minorHAnsi"/>
          <w:i/>
          <w:iCs/>
        </w:rPr>
        <w:t>onDataUpdate(data)</w:t>
      </w:r>
      <w:r w:rsidR="0092634C">
        <w:rPr>
          <w:rFonts w:cstheme="minorHAnsi"/>
        </w:rPr>
        <w:t xml:space="preserve"> callback can be found in </w:t>
      </w:r>
      <w:r w:rsidR="0092634C" w:rsidRPr="0092634C">
        <w:rPr>
          <w:rFonts w:cstheme="minorHAnsi"/>
          <w:i/>
          <w:iCs/>
        </w:rPr>
        <w:t>pages 9 through 10 of the PI Vision Extensibility Guide</w:t>
      </w:r>
      <w:r w:rsidR="0092634C">
        <w:rPr>
          <w:rFonts w:cstheme="minorHAnsi"/>
        </w:rPr>
        <w:t>.</w:t>
      </w:r>
    </w:p>
    <w:p w14:paraId="4C008F0F" w14:textId="77777777" w:rsidR="00E9426A" w:rsidRPr="00A64590" w:rsidRDefault="00E9426A" w:rsidP="0029513F">
      <w:pPr>
        <w:spacing w:line="240" w:lineRule="auto"/>
        <w:rPr>
          <w:rFonts w:cstheme="minorHAnsi"/>
        </w:rPr>
      </w:pPr>
    </w:p>
    <w:p w14:paraId="7CD7DFC4" w14:textId="5D5A3574" w:rsidR="00C45F7C" w:rsidRDefault="00667252" w:rsidP="004F5966">
      <w:pPr>
        <w:pStyle w:val="Heading2"/>
        <w:numPr>
          <w:ilvl w:val="1"/>
          <w:numId w:val="12"/>
        </w:numPr>
        <w:rPr>
          <w:rFonts w:cstheme="minorHAnsi"/>
        </w:rPr>
      </w:pPr>
      <w:bookmarkStart w:id="38" w:name="_Toc34292424"/>
      <w:r>
        <w:rPr>
          <w:rFonts w:cstheme="minorHAnsi"/>
        </w:rPr>
        <w:t xml:space="preserve">OBJECTIVE: </w:t>
      </w:r>
      <w:r w:rsidR="00392F56">
        <w:rPr>
          <w:rFonts w:cstheme="minorHAnsi"/>
        </w:rPr>
        <w:t xml:space="preserve">Choose </w:t>
      </w:r>
      <w:r w:rsidR="0094038B">
        <w:rPr>
          <w:rFonts w:cstheme="minorHAnsi"/>
        </w:rPr>
        <w:t>How to Retrieve Data</w:t>
      </w:r>
      <w:bookmarkEnd w:id="38"/>
    </w:p>
    <w:p w14:paraId="77211A67" w14:textId="46AB7C84" w:rsidR="00314985" w:rsidRDefault="002E51C1" w:rsidP="0029513F">
      <w:pPr>
        <w:spacing w:line="240" w:lineRule="auto"/>
        <w:rPr>
          <w:rFonts w:cstheme="minorHAnsi"/>
        </w:rPr>
      </w:pPr>
      <w:r>
        <w:rPr>
          <w:rFonts w:cstheme="minorHAnsi"/>
        </w:rPr>
        <w:t xml:space="preserve">Use the PI Vision Extensibility Guide to </w:t>
      </w:r>
      <w:r w:rsidR="00D41951">
        <w:rPr>
          <w:rFonts w:cstheme="minorHAnsi"/>
        </w:rPr>
        <w:t xml:space="preserve">choose </w:t>
      </w:r>
      <w:r w:rsidR="00E90462">
        <w:rPr>
          <w:rFonts w:cstheme="minorHAnsi"/>
        </w:rPr>
        <w:t xml:space="preserve">the best data shape for this </w:t>
      </w:r>
      <w:r w:rsidR="00141538">
        <w:rPr>
          <w:rFonts w:cstheme="minorHAnsi"/>
        </w:rPr>
        <w:t>symbol and</w:t>
      </w:r>
      <w:r w:rsidR="00E90462">
        <w:rPr>
          <w:rFonts w:cstheme="minorHAnsi"/>
        </w:rPr>
        <w:t xml:space="preserve"> </w:t>
      </w:r>
      <w:r w:rsidR="00710A7E">
        <w:rPr>
          <w:rFonts w:cstheme="minorHAnsi"/>
        </w:rPr>
        <w:t xml:space="preserve">add it to the </w:t>
      </w:r>
      <w:r w:rsidR="00141538">
        <w:rPr>
          <w:rFonts w:cstheme="minorHAnsi"/>
        </w:rPr>
        <w:t>symbol definition.</w:t>
      </w:r>
    </w:p>
    <w:p w14:paraId="29CA2DA4" w14:textId="27EDB863" w:rsidR="00695A5C" w:rsidRDefault="00CE2FF1" w:rsidP="00695A5C">
      <w:pPr>
        <w:pStyle w:val="Heading3"/>
        <w:rPr>
          <w:rFonts w:cstheme="minorHAnsi"/>
        </w:rPr>
      </w:pPr>
      <w:bookmarkStart w:id="39" w:name="_Toc34292425"/>
      <w:r>
        <w:rPr>
          <w:rFonts w:cstheme="minorHAnsi"/>
        </w:rPr>
        <w:t>Steps</w:t>
      </w:r>
      <w:bookmarkEnd w:id="39"/>
    </w:p>
    <w:p w14:paraId="29D73FB2" w14:textId="246D46A8" w:rsidR="00695A5C" w:rsidRDefault="00D961D2" w:rsidP="004F5966">
      <w:pPr>
        <w:pStyle w:val="ListParagraph"/>
        <w:numPr>
          <w:ilvl w:val="0"/>
          <w:numId w:val="15"/>
        </w:numPr>
        <w:spacing w:line="240" w:lineRule="auto"/>
        <w:rPr>
          <w:rFonts w:cstheme="minorHAnsi"/>
        </w:rPr>
      </w:pPr>
      <w:r>
        <w:rPr>
          <w:rFonts w:cstheme="minorHAnsi"/>
        </w:rPr>
        <w:t xml:space="preserve">Decide which PI Vision data shape translates best to </w:t>
      </w:r>
      <w:r w:rsidR="00500E02">
        <w:rPr>
          <w:rFonts w:cstheme="minorHAnsi"/>
        </w:rPr>
        <w:t>the state of the arrow’s rotation</w:t>
      </w:r>
      <w:r w:rsidR="00475F1E">
        <w:rPr>
          <w:rFonts w:cstheme="minorHAnsi"/>
        </w:rPr>
        <w:t xml:space="preserve"> or angle.</w:t>
      </w:r>
    </w:p>
    <w:p w14:paraId="63B15DE9" w14:textId="5EEE0605" w:rsidR="00667252" w:rsidRPr="005F1BCB" w:rsidRDefault="00C00424" w:rsidP="004F5966">
      <w:pPr>
        <w:pStyle w:val="ListParagraph"/>
        <w:numPr>
          <w:ilvl w:val="0"/>
          <w:numId w:val="15"/>
        </w:numPr>
        <w:spacing w:line="240" w:lineRule="auto"/>
        <w:rPr>
          <w:rFonts w:cstheme="minorHAnsi"/>
        </w:rPr>
      </w:pPr>
      <w:r>
        <w:rPr>
          <w:rFonts w:cstheme="minorHAnsi"/>
        </w:rPr>
        <w:t>Modify the symbol definition object to make sure that th</w:t>
      </w:r>
      <w:r w:rsidR="00122394">
        <w:rPr>
          <w:rFonts w:cstheme="minorHAnsi"/>
        </w:rPr>
        <w:t>e chosen data shape is used.</w:t>
      </w:r>
    </w:p>
    <w:p w14:paraId="7DE2E6FB" w14:textId="4EFE16B5" w:rsidR="00D23478" w:rsidRDefault="00D23478" w:rsidP="00D23478">
      <w:pPr>
        <w:pStyle w:val="Heading3"/>
        <w:rPr>
          <w:rFonts w:cstheme="minorHAnsi"/>
        </w:rPr>
      </w:pPr>
      <w:bookmarkStart w:id="40" w:name="_Toc34292426"/>
      <w:r>
        <w:rPr>
          <w:rFonts w:cstheme="minorHAnsi"/>
        </w:rPr>
        <w:t>Hints</w:t>
      </w:r>
      <w:bookmarkEnd w:id="40"/>
    </w:p>
    <w:p w14:paraId="6BDC56BB" w14:textId="6BB20919" w:rsidR="00D4363D" w:rsidRPr="00D23478" w:rsidRDefault="005F1BCB" w:rsidP="004F5966">
      <w:pPr>
        <w:pStyle w:val="ListParagraph"/>
        <w:numPr>
          <w:ilvl w:val="0"/>
          <w:numId w:val="19"/>
        </w:numPr>
        <w:spacing w:line="240" w:lineRule="auto"/>
        <w:rPr>
          <w:rFonts w:cstheme="minorHAnsi"/>
        </w:rPr>
      </w:pPr>
      <w:r>
        <w:rPr>
          <w:rFonts w:cstheme="minorHAnsi"/>
        </w:rPr>
        <w:t>The arrows rotation should be between 0 and 360 degrees.</w:t>
      </w:r>
    </w:p>
    <w:p w14:paraId="5F440198" w14:textId="77777777" w:rsidR="00D23478" w:rsidRDefault="00D23478" w:rsidP="0029513F">
      <w:pPr>
        <w:spacing w:line="240" w:lineRule="auto"/>
        <w:rPr>
          <w:rFonts w:cstheme="minorHAnsi"/>
        </w:rPr>
      </w:pPr>
    </w:p>
    <w:p w14:paraId="7E8E663E" w14:textId="4EEB7514" w:rsidR="004615C5" w:rsidRPr="00000090" w:rsidRDefault="000377E6" w:rsidP="004F5966">
      <w:pPr>
        <w:pStyle w:val="Heading2"/>
        <w:numPr>
          <w:ilvl w:val="1"/>
          <w:numId w:val="12"/>
        </w:numPr>
        <w:rPr>
          <w:rFonts w:cstheme="minorHAnsi"/>
        </w:rPr>
      </w:pPr>
      <w:r>
        <w:rPr>
          <w:rFonts w:cstheme="minorHAnsi"/>
        </w:rPr>
        <w:t xml:space="preserve"> </w:t>
      </w:r>
      <w:bookmarkStart w:id="41" w:name="_Toc34292427"/>
      <w:r>
        <w:rPr>
          <w:rFonts w:cstheme="minorHAnsi"/>
        </w:rPr>
        <w:t xml:space="preserve">OBJECTIVE: </w:t>
      </w:r>
      <w:r w:rsidR="006F72F5">
        <w:rPr>
          <w:rFonts w:cstheme="minorHAnsi"/>
        </w:rPr>
        <w:t>Handle</w:t>
      </w:r>
      <w:r w:rsidR="00EB68EE">
        <w:rPr>
          <w:rFonts w:cstheme="minorHAnsi"/>
        </w:rPr>
        <w:t xml:space="preserve"> Data</w:t>
      </w:r>
      <w:r w:rsidR="006F72F5">
        <w:rPr>
          <w:rFonts w:cstheme="minorHAnsi"/>
        </w:rPr>
        <w:t xml:space="preserve"> Update</w:t>
      </w:r>
      <w:r w:rsidR="00B91F88">
        <w:rPr>
          <w:rFonts w:cstheme="minorHAnsi"/>
        </w:rPr>
        <w:t>s</w:t>
      </w:r>
      <w:bookmarkEnd w:id="41"/>
    </w:p>
    <w:p w14:paraId="1FB2A0C0" w14:textId="51FCC251" w:rsidR="004E7BA5" w:rsidRDefault="00D6671D" w:rsidP="0029513F">
      <w:pPr>
        <w:spacing w:line="240" w:lineRule="auto"/>
        <w:rPr>
          <w:rFonts w:cstheme="minorHAnsi"/>
        </w:rPr>
      </w:pPr>
      <w:r>
        <w:rPr>
          <w:rFonts w:cstheme="minorHAnsi"/>
        </w:rPr>
        <w:t xml:space="preserve">Use the PI Vision Extensibility guide to </w:t>
      </w:r>
      <w:r w:rsidR="0092646E">
        <w:rPr>
          <w:rFonts w:cstheme="minorHAnsi"/>
        </w:rPr>
        <w:t xml:space="preserve">handle the data updates to the </w:t>
      </w:r>
      <w:r w:rsidR="00173EF4">
        <w:rPr>
          <w:rFonts w:cstheme="minorHAnsi"/>
        </w:rPr>
        <w:t>symbol and transform the data into degrees.</w:t>
      </w:r>
    </w:p>
    <w:p w14:paraId="5A0FA942" w14:textId="77777777" w:rsidR="00000090" w:rsidRDefault="00000090" w:rsidP="00000090">
      <w:pPr>
        <w:pStyle w:val="Heading3"/>
        <w:rPr>
          <w:rFonts w:cstheme="minorHAnsi"/>
        </w:rPr>
      </w:pPr>
      <w:bookmarkStart w:id="42" w:name="_Toc34292428"/>
      <w:r>
        <w:rPr>
          <w:rFonts w:cstheme="minorHAnsi"/>
        </w:rPr>
        <w:t>Steps</w:t>
      </w:r>
      <w:bookmarkEnd w:id="42"/>
    </w:p>
    <w:p w14:paraId="25DD3DB8" w14:textId="77777777" w:rsidR="00000090" w:rsidRDefault="00000090" w:rsidP="004F5966">
      <w:pPr>
        <w:pStyle w:val="ListParagraph"/>
        <w:numPr>
          <w:ilvl w:val="0"/>
          <w:numId w:val="16"/>
        </w:numPr>
        <w:spacing w:line="240" w:lineRule="auto"/>
        <w:rPr>
          <w:rFonts w:cstheme="minorHAnsi"/>
        </w:rPr>
      </w:pPr>
      <w:r>
        <w:rPr>
          <w:rFonts w:cstheme="minorHAnsi"/>
        </w:rPr>
        <w:t>Define the appropriate callback function within the symbol initialization function.</w:t>
      </w:r>
    </w:p>
    <w:p w14:paraId="1374FA65" w14:textId="6E856FA5" w:rsidR="00D4363D" w:rsidRPr="005F1BCB" w:rsidRDefault="00000090" w:rsidP="004F5966">
      <w:pPr>
        <w:pStyle w:val="ListParagraph"/>
        <w:numPr>
          <w:ilvl w:val="0"/>
          <w:numId w:val="16"/>
        </w:numPr>
        <w:spacing w:line="240" w:lineRule="auto"/>
        <w:rPr>
          <w:rFonts w:cstheme="minorHAnsi"/>
        </w:rPr>
      </w:pPr>
      <w:r>
        <w:rPr>
          <w:rFonts w:cstheme="minorHAnsi"/>
        </w:rPr>
        <w:t>Convert the data into degrees (0 – 360) which will be used to rotate the symbol.</w:t>
      </w:r>
    </w:p>
    <w:p w14:paraId="5D0EF3BF" w14:textId="77777777" w:rsidR="00000090" w:rsidRDefault="00000090" w:rsidP="00000090">
      <w:pPr>
        <w:pStyle w:val="Heading3"/>
        <w:rPr>
          <w:rFonts w:cstheme="minorHAnsi"/>
        </w:rPr>
      </w:pPr>
      <w:bookmarkStart w:id="43" w:name="_Toc34292429"/>
      <w:r>
        <w:rPr>
          <w:rFonts w:cstheme="minorHAnsi"/>
        </w:rPr>
        <w:t>Hints</w:t>
      </w:r>
      <w:bookmarkEnd w:id="43"/>
    </w:p>
    <w:p w14:paraId="21A9C6D2" w14:textId="77777777" w:rsidR="00000090" w:rsidRDefault="00000090" w:rsidP="004F5966">
      <w:pPr>
        <w:pStyle w:val="ListParagraph"/>
        <w:numPr>
          <w:ilvl w:val="0"/>
          <w:numId w:val="17"/>
        </w:numPr>
        <w:spacing w:line="240" w:lineRule="auto"/>
        <w:rPr>
          <w:rFonts w:cstheme="minorHAnsi"/>
        </w:rPr>
      </w:pPr>
      <w:r>
        <w:rPr>
          <w:rFonts w:cstheme="minorHAnsi"/>
        </w:rPr>
        <w:t>Try outputting the data to the console in the browser to make sure it is what you expect.</w:t>
      </w:r>
    </w:p>
    <w:p w14:paraId="093D375D" w14:textId="77777777" w:rsidR="00000090" w:rsidRPr="00AF1F21" w:rsidRDefault="00000090" w:rsidP="004F5966">
      <w:pPr>
        <w:pStyle w:val="ListParagraph"/>
        <w:numPr>
          <w:ilvl w:val="0"/>
          <w:numId w:val="17"/>
        </w:numPr>
        <w:spacing w:line="240" w:lineRule="auto"/>
        <w:rPr>
          <w:rFonts w:cstheme="minorHAnsi"/>
        </w:rPr>
      </w:pPr>
      <w:r>
        <w:rPr>
          <w:rFonts w:cstheme="minorHAnsi"/>
        </w:rPr>
        <w:t>You should handle the case where no data is retrieved, and the argument passed is undefined.</w:t>
      </w:r>
    </w:p>
    <w:p w14:paraId="0C81B2CB" w14:textId="09B6BBA7" w:rsidR="00000090" w:rsidRDefault="00000090" w:rsidP="00000090">
      <w:pPr>
        <w:spacing w:line="240" w:lineRule="auto"/>
        <w:rPr>
          <w:rFonts w:cstheme="minorHAnsi"/>
        </w:rPr>
      </w:pPr>
    </w:p>
    <w:p w14:paraId="4249A9AB" w14:textId="77777777" w:rsidR="00D4363D" w:rsidRDefault="00D4363D" w:rsidP="00000090">
      <w:pPr>
        <w:spacing w:line="240" w:lineRule="auto"/>
        <w:rPr>
          <w:rFonts w:cstheme="minorHAnsi"/>
        </w:rPr>
      </w:pPr>
    </w:p>
    <w:p w14:paraId="4BB71E7C" w14:textId="5614698E" w:rsidR="00000090" w:rsidRPr="00D4363D" w:rsidRDefault="00000090" w:rsidP="004F5966">
      <w:pPr>
        <w:pStyle w:val="Heading2"/>
        <w:numPr>
          <w:ilvl w:val="1"/>
          <w:numId w:val="12"/>
        </w:numPr>
        <w:rPr>
          <w:rFonts w:cstheme="minorHAnsi"/>
        </w:rPr>
      </w:pPr>
      <w:bookmarkStart w:id="44" w:name="_Toc34292430"/>
      <w:r>
        <w:rPr>
          <w:rFonts w:cstheme="minorHAnsi"/>
        </w:rPr>
        <w:t>OBJECTIVE: Rotate Arrow</w:t>
      </w:r>
      <w:bookmarkEnd w:id="44"/>
    </w:p>
    <w:p w14:paraId="2613D78D" w14:textId="2E867388" w:rsidR="00000090" w:rsidRDefault="00D4363D" w:rsidP="00D4363D">
      <w:pPr>
        <w:pStyle w:val="Heading3"/>
        <w:rPr>
          <w:rFonts w:cstheme="minorHAnsi"/>
        </w:rPr>
      </w:pPr>
      <w:bookmarkStart w:id="45" w:name="_Toc34292431"/>
      <w:r>
        <w:rPr>
          <w:rFonts w:cstheme="minorHAnsi"/>
        </w:rPr>
        <w:t>Steps</w:t>
      </w:r>
      <w:bookmarkEnd w:id="45"/>
    </w:p>
    <w:p w14:paraId="75E91AEC" w14:textId="2F6851C5" w:rsidR="00173EF4" w:rsidRDefault="0033720D" w:rsidP="004F5966">
      <w:pPr>
        <w:pStyle w:val="ListParagraph"/>
        <w:numPr>
          <w:ilvl w:val="0"/>
          <w:numId w:val="18"/>
        </w:numPr>
        <w:spacing w:line="240" w:lineRule="auto"/>
        <w:rPr>
          <w:rFonts w:cstheme="minorHAnsi"/>
        </w:rPr>
      </w:pPr>
      <w:r>
        <w:rPr>
          <w:rFonts w:cstheme="minorHAnsi"/>
        </w:rPr>
        <w:t>Get a reference to the arrow</w:t>
      </w:r>
      <w:r w:rsidR="000D0931">
        <w:rPr>
          <w:rFonts w:cstheme="minorHAnsi"/>
        </w:rPr>
        <w:t xml:space="preserve"> HTML element.</w:t>
      </w:r>
    </w:p>
    <w:p w14:paraId="5015CD61" w14:textId="51098B62" w:rsidR="000D0931" w:rsidRPr="00D4363D" w:rsidRDefault="000D0931" w:rsidP="004F5966">
      <w:pPr>
        <w:pStyle w:val="ListParagraph"/>
        <w:numPr>
          <w:ilvl w:val="0"/>
          <w:numId w:val="18"/>
        </w:numPr>
        <w:spacing w:line="240" w:lineRule="auto"/>
        <w:rPr>
          <w:rFonts w:cstheme="minorHAnsi"/>
        </w:rPr>
      </w:pPr>
      <w:r>
        <w:rPr>
          <w:rFonts w:cstheme="minorHAnsi"/>
        </w:rPr>
        <w:t>Rotate the arrow</w:t>
      </w:r>
      <w:r w:rsidR="002E142B">
        <w:rPr>
          <w:rFonts w:cstheme="minorHAnsi"/>
        </w:rPr>
        <w:t xml:space="preserve"> based on the data update.</w:t>
      </w:r>
    </w:p>
    <w:p w14:paraId="750C8016" w14:textId="6E90198A" w:rsidR="00000090" w:rsidRDefault="002E142B" w:rsidP="002E142B">
      <w:pPr>
        <w:pStyle w:val="Heading3"/>
        <w:rPr>
          <w:rFonts w:cstheme="minorHAnsi"/>
        </w:rPr>
      </w:pPr>
      <w:bookmarkStart w:id="46" w:name="_Toc34292432"/>
      <w:r>
        <w:rPr>
          <w:rFonts w:cstheme="minorHAnsi"/>
        </w:rPr>
        <w:lastRenderedPageBreak/>
        <w:t>Hints</w:t>
      </w:r>
      <w:bookmarkEnd w:id="46"/>
    </w:p>
    <w:p w14:paraId="7B6D795C" w14:textId="2F5FC560" w:rsidR="00000090" w:rsidRDefault="002E142B" w:rsidP="004F5966">
      <w:pPr>
        <w:pStyle w:val="ListParagraph"/>
        <w:numPr>
          <w:ilvl w:val="0"/>
          <w:numId w:val="20"/>
        </w:numPr>
        <w:spacing w:line="240" w:lineRule="auto"/>
        <w:rPr>
          <w:rFonts w:cstheme="minorHAnsi"/>
        </w:rPr>
      </w:pPr>
      <w:r>
        <w:rPr>
          <w:rFonts w:cstheme="minorHAnsi"/>
        </w:rPr>
        <w:t xml:space="preserve">The second argument passed to the symbol initialization function is a jQuery </w:t>
      </w:r>
      <w:r w:rsidR="00322C3E">
        <w:rPr>
          <w:rFonts w:cstheme="minorHAnsi"/>
        </w:rPr>
        <w:t>object wrapper for an HTML element.</w:t>
      </w:r>
    </w:p>
    <w:p w14:paraId="6C38FD53" w14:textId="30F8AF85" w:rsidR="00000090" w:rsidRPr="00C82B6A" w:rsidRDefault="005C0F51" w:rsidP="0029513F">
      <w:pPr>
        <w:pStyle w:val="ListParagraph"/>
        <w:numPr>
          <w:ilvl w:val="0"/>
          <w:numId w:val="20"/>
        </w:numPr>
        <w:spacing w:line="240" w:lineRule="auto"/>
        <w:rPr>
          <w:rFonts w:cstheme="minorHAnsi"/>
        </w:rPr>
      </w:pPr>
      <w:r>
        <w:rPr>
          <w:rFonts w:cstheme="minorHAnsi"/>
        </w:rPr>
        <w:t xml:space="preserve">You can use the </w:t>
      </w:r>
      <w:r w:rsidR="00F707D0">
        <w:rPr>
          <w:rFonts w:cstheme="minorHAnsi"/>
        </w:rPr>
        <w:t>rotate transform function of the element to rotate it.</w:t>
      </w:r>
      <w:r w:rsidR="00002D1C">
        <w:rPr>
          <w:rFonts w:cstheme="minorHAnsi"/>
        </w:rPr>
        <w:t xml:space="preserve"> </w:t>
      </w:r>
    </w:p>
    <w:p w14:paraId="1B56599A" w14:textId="4F724653" w:rsidR="00D4641F" w:rsidRDefault="00317E99" w:rsidP="00C82B6A">
      <w:pPr>
        <w:spacing w:line="259" w:lineRule="auto"/>
        <w:rPr>
          <w:rFonts w:cstheme="minorHAnsi"/>
        </w:rPr>
      </w:pPr>
      <w:r>
        <w:rPr>
          <w:rFonts w:cstheme="minorHAnsi"/>
        </w:rPr>
        <w:br w:type="page"/>
      </w:r>
    </w:p>
    <w:p w14:paraId="04C26D11" w14:textId="02874835" w:rsidR="00AF1F21" w:rsidRDefault="00414992" w:rsidP="004F5966">
      <w:pPr>
        <w:pStyle w:val="Heading2"/>
        <w:numPr>
          <w:ilvl w:val="1"/>
          <w:numId w:val="12"/>
        </w:numPr>
        <w:rPr>
          <w:rFonts w:cstheme="minorHAnsi"/>
        </w:rPr>
      </w:pPr>
      <w:bookmarkStart w:id="47" w:name="_Toc34292433"/>
      <w:r>
        <w:rPr>
          <w:rFonts w:cstheme="minorHAnsi"/>
        </w:rPr>
        <w:lastRenderedPageBreak/>
        <w:t>SOLUTION</w:t>
      </w:r>
      <w:bookmarkEnd w:id="47"/>
    </w:p>
    <w:p w14:paraId="643EE4FD" w14:textId="6DCF8E01" w:rsidR="00D4641F" w:rsidRDefault="00D4641F" w:rsidP="00D4641F">
      <w:pPr>
        <w:pStyle w:val="Heading3"/>
        <w:rPr>
          <w:rFonts w:cstheme="minorHAnsi"/>
        </w:rPr>
      </w:pPr>
      <w:bookmarkStart w:id="48" w:name="_Toc34292434"/>
      <w:r>
        <w:rPr>
          <w:rFonts w:cstheme="minorHAnsi"/>
        </w:rPr>
        <w:t>Choose How to Retrieve Data</w:t>
      </w:r>
      <w:bookmarkEnd w:id="48"/>
    </w:p>
    <w:p w14:paraId="6B1CBAD0" w14:textId="2BB0E2AC" w:rsidR="000B5519" w:rsidRDefault="00190AF4" w:rsidP="0029513F">
      <w:pPr>
        <w:spacing w:line="240" w:lineRule="auto"/>
        <w:rPr>
          <w:rFonts w:cstheme="minorHAnsi"/>
        </w:rPr>
      </w:pPr>
      <w:r>
        <w:rPr>
          <w:rFonts w:cstheme="minorHAnsi"/>
        </w:rPr>
        <w:t xml:space="preserve">Since our arrow can have an angle between 0 and 360 degrees, we need to choose a data shape that will make it easy to transform the data into </w:t>
      </w:r>
      <w:r w:rsidR="00D06E6C">
        <w:rPr>
          <w:rFonts w:cstheme="minorHAnsi"/>
        </w:rPr>
        <w:t xml:space="preserve">this value range. The data shape that makes the most sense for this application is the </w:t>
      </w:r>
      <w:r w:rsidR="00D06E6C" w:rsidRPr="00EE7880">
        <w:rPr>
          <w:rFonts w:cstheme="minorHAnsi"/>
          <w:i/>
          <w:iCs/>
        </w:rPr>
        <w:t>Gauge</w:t>
      </w:r>
      <w:r w:rsidR="00D06E6C">
        <w:rPr>
          <w:rFonts w:cstheme="minorHAnsi"/>
        </w:rPr>
        <w:t xml:space="preserve"> data shap</w:t>
      </w:r>
      <w:r w:rsidR="00ED2DE7">
        <w:rPr>
          <w:rFonts w:cstheme="minorHAnsi"/>
        </w:rPr>
        <w:t xml:space="preserve">e. With this data shape, data object passed to the </w:t>
      </w:r>
      <w:r w:rsidR="00EE7880" w:rsidRPr="00EE7880">
        <w:rPr>
          <w:rFonts w:cstheme="minorHAnsi"/>
          <w:i/>
          <w:iCs/>
        </w:rPr>
        <w:t>onDataUpdate(</w:t>
      </w:r>
      <w:r w:rsidR="009F717A">
        <w:rPr>
          <w:rFonts w:cstheme="minorHAnsi"/>
          <w:i/>
          <w:iCs/>
        </w:rPr>
        <w:t>data</w:t>
      </w:r>
      <w:r w:rsidR="00EE7880" w:rsidRPr="00EE7880">
        <w:rPr>
          <w:rFonts w:cstheme="minorHAnsi"/>
          <w:i/>
          <w:iCs/>
        </w:rPr>
        <w:t>)</w:t>
      </w:r>
      <w:r w:rsidR="00EE7880">
        <w:rPr>
          <w:rFonts w:cstheme="minorHAnsi"/>
        </w:rPr>
        <w:t xml:space="preserve"> callback function </w:t>
      </w:r>
      <w:r w:rsidR="00910E44">
        <w:rPr>
          <w:rFonts w:cstheme="minorHAnsi"/>
        </w:rPr>
        <w:t xml:space="preserve">will contain </w:t>
      </w:r>
      <w:r w:rsidR="00750043">
        <w:rPr>
          <w:rFonts w:cstheme="minorHAnsi"/>
        </w:rPr>
        <w:t>the following fields</w:t>
      </w:r>
      <w:r w:rsidR="00C628E5">
        <w:rPr>
          <w:rFonts w:cstheme="minorHAnsi"/>
        </w:rPr>
        <w:t xml:space="preserve">: </w:t>
      </w:r>
      <w:r w:rsidR="00C628E5" w:rsidRPr="00C62181">
        <w:rPr>
          <w:rFonts w:cstheme="minorHAnsi"/>
          <w:i/>
          <w:iCs/>
        </w:rPr>
        <w:t>Value</w:t>
      </w:r>
      <w:r w:rsidR="00C628E5">
        <w:rPr>
          <w:rFonts w:cstheme="minorHAnsi"/>
        </w:rPr>
        <w:t xml:space="preserve">, </w:t>
      </w:r>
      <w:r w:rsidR="00C628E5" w:rsidRPr="00C62181">
        <w:rPr>
          <w:rFonts w:cstheme="minorHAnsi"/>
          <w:i/>
          <w:iCs/>
        </w:rPr>
        <w:t>Time</w:t>
      </w:r>
      <w:r w:rsidR="00C628E5">
        <w:rPr>
          <w:rFonts w:cstheme="minorHAnsi"/>
        </w:rPr>
        <w:t xml:space="preserve">, </w:t>
      </w:r>
      <w:r w:rsidR="00C62181">
        <w:rPr>
          <w:rFonts w:cstheme="minorHAnsi"/>
        </w:rPr>
        <w:t xml:space="preserve">and </w:t>
      </w:r>
      <w:r w:rsidR="00C62181" w:rsidRPr="00C62181">
        <w:rPr>
          <w:rFonts w:cstheme="minorHAnsi"/>
          <w:i/>
          <w:iCs/>
        </w:rPr>
        <w:t>Indicator</w:t>
      </w:r>
      <w:r w:rsidR="00C62181">
        <w:rPr>
          <w:rFonts w:cstheme="minorHAnsi"/>
        </w:rPr>
        <w:t xml:space="preserve">. The </w:t>
      </w:r>
      <w:r w:rsidR="00C62181" w:rsidRPr="00C62181">
        <w:rPr>
          <w:rFonts w:cstheme="minorHAnsi"/>
          <w:i/>
          <w:iCs/>
        </w:rPr>
        <w:t>Indicator</w:t>
      </w:r>
      <w:r w:rsidR="00C62181">
        <w:rPr>
          <w:rFonts w:cstheme="minorHAnsi"/>
        </w:rPr>
        <w:t xml:space="preserve"> property</w:t>
      </w:r>
      <w:r w:rsidR="00F12D6B">
        <w:rPr>
          <w:rFonts w:cstheme="minorHAnsi"/>
        </w:rPr>
        <w:t xml:space="preserve">’s value is the current value as a percentage of Max </w:t>
      </w:r>
      <w:r w:rsidR="00DA6483">
        <w:rPr>
          <w:rFonts w:cstheme="minorHAnsi"/>
        </w:rPr>
        <w:t xml:space="preserve">– Min, between 0 and 100, which can easily be transformed to </w:t>
      </w:r>
      <w:r w:rsidR="007D763F">
        <w:rPr>
          <w:rFonts w:cstheme="minorHAnsi"/>
        </w:rPr>
        <w:t>a value between 0 and 360</w:t>
      </w:r>
      <w:r w:rsidR="008749BA">
        <w:rPr>
          <w:rFonts w:cstheme="minorHAnsi"/>
        </w:rPr>
        <w:t xml:space="preserve"> by the following formula: </w:t>
      </w:r>
    </w:p>
    <w:p w14:paraId="781017AA" w14:textId="348EF368" w:rsidR="00D4641F" w:rsidRPr="000B5519" w:rsidRDefault="00725232" w:rsidP="0029513F">
      <w:pPr>
        <w:spacing w:line="240" w:lineRule="auto"/>
        <w:rPr>
          <w:rFonts w:cstheme="minorHAnsi"/>
          <w:i/>
          <w:iCs/>
        </w:rPr>
      </w:pPr>
      <w:r w:rsidRPr="000B5519">
        <w:rPr>
          <w:rFonts w:cstheme="minorHAnsi"/>
          <w:i/>
          <w:iCs/>
        </w:rPr>
        <w:t xml:space="preserve">degrees = 360 * </w:t>
      </w:r>
      <w:r w:rsidR="000B5519" w:rsidRPr="000B5519">
        <w:rPr>
          <w:rFonts w:cstheme="minorHAnsi"/>
          <w:i/>
          <w:iCs/>
        </w:rPr>
        <w:t>data.I</w:t>
      </w:r>
      <w:r w:rsidRPr="000B5519">
        <w:rPr>
          <w:rFonts w:cstheme="minorHAnsi"/>
          <w:i/>
          <w:iCs/>
        </w:rPr>
        <w:t>ndicator / 100</w:t>
      </w:r>
    </w:p>
    <w:p w14:paraId="3C54D39C" w14:textId="584EE843" w:rsidR="00D4641F" w:rsidRDefault="004514E5" w:rsidP="0029513F">
      <w:pPr>
        <w:spacing w:line="240" w:lineRule="auto"/>
        <w:rPr>
          <w:rFonts w:cstheme="minorHAnsi"/>
        </w:rPr>
      </w:pPr>
      <w:r>
        <w:rPr>
          <w:rFonts w:cstheme="minorHAnsi"/>
        </w:rPr>
        <w:t xml:space="preserve">In order </w:t>
      </w:r>
      <w:r w:rsidR="003F7AB6">
        <w:rPr>
          <w:rFonts w:cstheme="minorHAnsi"/>
        </w:rPr>
        <w:t xml:space="preserve">let PI Vision know which data shape </w:t>
      </w:r>
      <w:r w:rsidR="00592CA4">
        <w:rPr>
          <w:rFonts w:cstheme="minorHAnsi"/>
        </w:rPr>
        <w:t xml:space="preserve">it should use for this symbol we need to </w:t>
      </w:r>
      <w:r w:rsidR="00FF720F">
        <w:rPr>
          <w:rFonts w:cstheme="minorHAnsi"/>
        </w:rPr>
        <w:t xml:space="preserve">specify it in the symbol’s definition object’s </w:t>
      </w:r>
      <w:r w:rsidR="00FF720F" w:rsidRPr="00FF720F">
        <w:rPr>
          <w:rFonts w:cstheme="minorHAnsi"/>
          <w:i/>
          <w:iCs/>
        </w:rPr>
        <w:t>getDefaultConfig</w:t>
      </w:r>
      <w:r w:rsidR="00FF720F">
        <w:rPr>
          <w:rFonts w:cstheme="minorHAnsi"/>
        </w:rPr>
        <w:t xml:space="preserve"> method.</w:t>
      </w:r>
    </w:p>
    <w:p w14:paraId="66313D8F" w14:textId="7E5B3BF9" w:rsidR="00336A1A" w:rsidRDefault="00336A1A" w:rsidP="0029513F">
      <w:pPr>
        <w:spacing w:line="240" w:lineRule="auto"/>
        <w:rPr>
          <w:rFonts w:cstheme="minorHAnsi"/>
        </w:rPr>
      </w:pPr>
      <w:r>
        <w:rPr>
          <w:rFonts w:cstheme="minorHAnsi"/>
        </w:rPr>
        <w:t xml:space="preserve">Additionally, as part of the </w:t>
      </w:r>
      <w:r w:rsidRPr="00BB50CA">
        <w:rPr>
          <w:rFonts w:cstheme="minorHAnsi"/>
          <w:i/>
          <w:iCs/>
        </w:rPr>
        <w:t>Gauge</w:t>
      </w:r>
      <w:r>
        <w:rPr>
          <w:rFonts w:cstheme="minorHAnsi"/>
        </w:rPr>
        <w:t xml:space="preserve"> </w:t>
      </w:r>
      <w:r w:rsidR="00BB50CA">
        <w:rPr>
          <w:rFonts w:cstheme="minorHAnsi"/>
        </w:rPr>
        <w:t xml:space="preserve">data shape </w:t>
      </w:r>
      <w:r>
        <w:rPr>
          <w:rFonts w:cstheme="minorHAnsi"/>
        </w:rPr>
        <w:t xml:space="preserve">config object properties, we won’t be using the </w:t>
      </w:r>
      <w:r w:rsidRPr="00BB50CA">
        <w:rPr>
          <w:rFonts w:cstheme="minorHAnsi"/>
          <w:i/>
          <w:iCs/>
        </w:rPr>
        <w:t>ValueScaleLabels</w:t>
      </w:r>
      <w:r>
        <w:rPr>
          <w:rFonts w:cstheme="minorHAnsi"/>
        </w:rPr>
        <w:t xml:space="preserve"> and </w:t>
      </w:r>
      <w:r w:rsidRPr="00BB50CA">
        <w:rPr>
          <w:rFonts w:cstheme="minorHAnsi"/>
          <w:i/>
          <w:iCs/>
        </w:rPr>
        <w:t>ValueScalePositions</w:t>
      </w:r>
      <w:r>
        <w:rPr>
          <w:rFonts w:cstheme="minorHAnsi"/>
        </w:rPr>
        <w:t xml:space="preserve">, so we’ll set the </w:t>
      </w:r>
      <w:r w:rsidRPr="00BB50CA">
        <w:rPr>
          <w:rFonts w:cstheme="minorHAnsi"/>
          <w:i/>
          <w:iCs/>
        </w:rPr>
        <w:t>ValueScale</w:t>
      </w:r>
      <w:r>
        <w:rPr>
          <w:rFonts w:cstheme="minorHAnsi"/>
        </w:rPr>
        <w:t xml:space="preserve"> property to </w:t>
      </w:r>
      <w:r w:rsidRPr="00BB50CA">
        <w:rPr>
          <w:rFonts w:cstheme="minorHAnsi"/>
          <w:i/>
          <w:iCs/>
        </w:rPr>
        <w:t>false</w:t>
      </w:r>
      <w:r>
        <w:rPr>
          <w:rFonts w:cstheme="minorHAnsi"/>
        </w:rPr>
        <w:t>. In our case, since we’re expecting the value coming from the data source to be between 0 and 360, we can also specify th</w:t>
      </w:r>
      <w:r w:rsidR="00BB50CA">
        <w:rPr>
          <w:rFonts w:cstheme="minorHAnsi"/>
        </w:rPr>
        <w:t>is range</w:t>
      </w:r>
      <w:r>
        <w:rPr>
          <w:rFonts w:cstheme="minorHAnsi"/>
        </w:rPr>
        <w:t xml:space="preserve"> using the ValueScaleSettings property.</w:t>
      </w:r>
    </w:p>
    <w:bookmarkStart w:id="49" w:name="_MON_1643004896"/>
    <w:bookmarkEnd w:id="49"/>
    <w:p w14:paraId="4157C682" w14:textId="6E00C327" w:rsidR="00D4641F" w:rsidRDefault="00E01D6C" w:rsidP="0029513F">
      <w:pPr>
        <w:spacing w:line="240" w:lineRule="auto"/>
        <w:rPr>
          <w:rFonts w:cstheme="minorHAnsi"/>
        </w:rPr>
      </w:pPr>
      <w:r>
        <w:rPr>
          <w:rFonts w:cstheme="minorHAnsi"/>
        </w:rPr>
        <w:object w:dxaOrig="9360" w:dyaOrig="4275" w14:anchorId="3A6D9736">
          <v:shape id="_x0000_i1034" type="#_x0000_t75" style="width:468pt;height:213pt" o:ole="">
            <v:imagedata r:id="rId37" o:title=""/>
          </v:shape>
          <o:OLEObject Type="Embed" ProgID="Word.OpenDocumentText.12" ShapeID="_x0000_i1034" DrawAspect="Content" ObjectID="_1644905209" r:id="rId38"/>
        </w:object>
      </w:r>
    </w:p>
    <w:p w14:paraId="21FE9692" w14:textId="77777777" w:rsidR="00336A1A" w:rsidRDefault="00336A1A" w:rsidP="0029513F">
      <w:pPr>
        <w:spacing w:line="240" w:lineRule="auto"/>
        <w:rPr>
          <w:rFonts w:cstheme="minorHAnsi"/>
        </w:rPr>
      </w:pPr>
    </w:p>
    <w:p w14:paraId="5C5C37E2" w14:textId="0A43FDF0" w:rsidR="00AC6D52" w:rsidRDefault="00AC6D52" w:rsidP="00AC6D52">
      <w:pPr>
        <w:pStyle w:val="Heading3"/>
        <w:rPr>
          <w:rFonts w:cstheme="minorHAnsi"/>
        </w:rPr>
      </w:pPr>
      <w:bookmarkStart w:id="50" w:name="_Toc34292435"/>
      <w:r>
        <w:rPr>
          <w:rFonts w:cstheme="minorHAnsi"/>
        </w:rPr>
        <w:t>Handle Data Updates</w:t>
      </w:r>
      <w:bookmarkEnd w:id="50"/>
    </w:p>
    <w:p w14:paraId="14711849" w14:textId="509965E1" w:rsidR="00D4641F" w:rsidRDefault="00224F98" w:rsidP="0029513F">
      <w:pPr>
        <w:spacing w:line="240" w:lineRule="auto"/>
        <w:rPr>
          <w:rFonts w:cstheme="minorHAnsi"/>
        </w:rPr>
      </w:pPr>
      <w:r>
        <w:rPr>
          <w:rFonts w:cstheme="minorHAnsi"/>
        </w:rPr>
        <w:t xml:space="preserve">In order to do anything with the data retrieved </w:t>
      </w:r>
      <w:r w:rsidR="00112D31">
        <w:rPr>
          <w:rFonts w:cstheme="minorHAnsi"/>
        </w:rPr>
        <w:t>with the data shape we specified we have to handle it within a callback function</w:t>
      </w:r>
      <w:r w:rsidR="0059522B">
        <w:rPr>
          <w:rFonts w:cstheme="minorHAnsi"/>
        </w:rPr>
        <w:t>. This callback function should be assigne</w:t>
      </w:r>
      <w:r w:rsidR="00974532">
        <w:rPr>
          <w:rFonts w:cstheme="minorHAnsi"/>
        </w:rPr>
        <w:t xml:space="preserve">d within the symbol’s initialization function </w:t>
      </w:r>
      <w:r w:rsidR="0061239D">
        <w:rPr>
          <w:rFonts w:cstheme="minorHAnsi"/>
        </w:rPr>
        <w:t xml:space="preserve">to the </w:t>
      </w:r>
      <w:r w:rsidR="0061239D" w:rsidRPr="0061239D">
        <w:rPr>
          <w:rFonts w:cstheme="minorHAnsi"/>
          <w:i/>
          <w:iCs/>
        </w:rPr>
        <w:t>this.onDataUpdate</w:t>
      </w:r>
      <w:r w:rsidR="0061239D">
        <w:rPr>
          <w:rFonts w:cstheme="minorHAnsi"/>
        </w:rPr>
        <w:t xml:space="preserve"> field.</w:t>
      </w:r>
    </w:p>
    <w:p w14:paraId="27E63B50" w14:textId="6D5E4904" w:rsidR="00BE0D27" w:rsidRDefault="003A52C9" w:rsidP="0029513F">
      <w:pPr>
        <w:spacing w:line="240" w:lineRule="auto"/>
        <w:rPr>
          <w:rFonts w:cstheme="minorHAnsi"/>
        </w:rPr>
      </w:pPr>
      <w:r>
        <w:rPr>
          <w:rFonts w:cstheme="minorHAnsi"/>
        </w:rPr>
        <w:t xml:space="preserve">This function will have </w:t>
      </w:r>
      <w:r w:rsidR="00F07CA3">
        <w:rPr>
          <w:rFonts w:cstheme="minorHAnsi"/>
        </w:rPr>
        <w:t>the data object as a parameter</w:t>
      </w:r>
      <w:r w:rsidR="00F74E57">
        <w:rPr>
          <w:rFonts w:cstheme="minorHAnsi"/>
        </w:rPr>
        <w:t xml:space="preserve"> and </w:t>
      </w:r>
      <w:r w:rsidR="00F07CA3">
        <w:rPr>
          <w:rFonts w:cstheme="minorHAnsi"/>
        </w:rPr>
        <w:t xml:space="preserve">will be called every time </w:t>
      </w:r>
      <w:r w:rsidR="00A1292A">
        <w:rPr>
          <w:rFonts w:cstheme="minorHAnsi"/>
        </w:rPr>
        <w:t>the PI Vision application gets</w:t>
      </w:r>
      <w:r w:rsidR="00F417A9">
        <w:rPr>
          <w:rFonts w:cstheme="minorHAnsi"/>
        </w:rPr>
        <w:t xml:space="preserve"> a</w:t>
      </w:r>
      <w:r w:rsidR="00A1292A">
        <w:rPr>
          <w:rFonts w:cstheme="minorHAnsi"/>
        </w:rPr>
        <w:t xml:space="preserve"> </w:t>
      </w:r>
      <w:r w:rsidR="00F74E57">
        <w:rPr>
          <w:rFonts w:cstheme="minorHAnsi"/>
        </w:rPr>
        <w:t xml:space="preserve">response to its </w:t>
      </w:r>
      <w:r w:rsidR="00F74E57" w:rsidRPr="00F74E57">
        <w:rPr>
          <w:rFonts w:cstheme="minorHAnsi"/>
          <w:i/>
          <w:iCs/>
        </w:rPr>
        <w:t>DiffForData</w:t>
      </w:r>
      <w:r w:rsidR="00F74E57">
        <w:rPr>
          <w:rFonts w:cstheme="minorHAnsi"/>
        </w:rPr>
        <w:t xml:space="preserve"> request to the PI Vision server, normally every 5 seconds.</w:t>
      </w:r>
    </w:p>
    <w:p w14:paraId="6AEBFB5F" w14:textId="6B03BD5A" w:rsidR="00D4641F" w:rsidRDefault="00F417A9" w:rsidP="0029513F">
      <w:pPr>
        <w:spacing w:line="240" w:lineRule="auto"/>
        <w:rPr>
          <w:rFonts w:cstheme="minorHAnsi"/>
        </w:rPr>
      </w:pPr>
      <w:r>
        <w:rPr>
          <w:rFonts w:cstheme="minorHAnsi"/>
        </w:rPr>
        <w:lastRenderedPageBreak/>
        <w:t>One edge case that we should consider</w:t>
      </w:r>
      <w:r w:rsidR="006D2C4A">
        <w:rPr>
          <w:rFonts w:cstheme="minorHAnsi"/>
        </w:rPr>
        <w:t xml:space="preserve"> and handle</w:t>
      </w:r>
      <w:r>
        <w:rPr>
          <w:rFonts w:cstheme="minorHAnsi"/>
        </w:rPr>
        <w:t xml:space="preserve"> is </w:t>
      </w:r>
      <w:r w:rsidR="00771399">
        <w:rPr>
          <w:rFonts w:cstheme="minorHAnsi"/>
        </w:rPr>
        <w:t xml:space="preserve">when the data object </w:t>
      </w:r>
      <w:r w:rsidR="00D90C7A">
        <w:rPr>
          <w:rFonts w:cstheme="minorHAnsi"/>
        </w:rPr>
        <w:t xml:space="preserve">passed as an argument </w:t>
      </w:r>
      <w:r w:rsidR="00771399">
        <w:rPr>
          <w:rFonts w:cstheme="minorHAnsi"/>
        </w:rPr>
        <w:t xml:space="preserve">is undefined, which can occur the first time an instance of the symbol is </w:t>
      </w:r>
      <w:r w:rsidR="004514F2">
        <w:rPr>
          <w:rFonts w:cstheme="minorHAnsi"/>
        </w:rPr>
        <w:t>created.</w:t>
      </w:r>
    </w:p>
    <w:bookmarkStart w:id="51" w:name="_MON_1643005626"/>
    <w:bookmarkEnd w:id="51"/>
    <w:p w14:paraId="0984174A" w14:textId="75F8EDEF" w:rsidR="006D2C4A" w:rsidRDefault="005C61C1" w:rsidP="0029513F">
      <w:pPr>
        <w:spacing w:line="240" w:lineRule="auto"/>
        <w:rPr>
          <w:rFonts w:cstheme="minorHAnsi"/>
        </w:rPr>
      </w:pPr>
      <w:r>
        <w:rPr>
          <w:rFonts w:cstheme="minorHAnsi"/>
        </w:rPr>
        <w:object w:dxaOrig="9360" w:dyaOrig="3420" w14:anchorId="714A32A0">
          <v:shape id="_x0000_i1035" type="#_x0000_t75" style="width:468pt;height:171pt" o:ole="">
            <v:imagedata r:id="rId39" o:title=""/>
          </v:shape>
          <o:OLEObject Type="Embed" ProgID="Word.OpenDocumentText.12" ShapeID="_x0000_i1035" DrawAspect="Content" ObjectID="_1644905210" r:id="rId40"/>
        </w:object>
      </w:r>
    </w:p>
    <w:p w14:paraId="6E4FEB73" w14:textId="04CBA01E" w:rsidR="00D4641F" w:rsidRDefault="00D4641F" w:rsidP="0029513F">
      <w:pPr>
        <w:spacing w:line="240" w:lineRule="auto"/>
        <w:rPr>
          <w:rFonts w:cstheme="minorHAnsi"/>
        </w:rPr>
      </w:pPr>
    </w:p>
    <w:p w14:paraId="12CA5766" w14:textId="0D98303C" w:rsidR="004D2FEA" w:rsidRDefault="004D2FEA" w:rsidP="004D2FEA">
      <w:pPr>
        <w:pStyle w:val="Heading3"/>
        <w:rPr>
          <w:rFonts w:cstheme="minorHAnsi"/>
        </w:rPr>
      </w:pPr>
      <w:bookmarkStart w:id="52" w:name="_Toc34292436"/>
      <w:r>
        <w:rPr>
          <w:rFonts w:cstheme="minorHAnsi"/>
        </w:rPr>
        <w:t>Rotate Arrow</w:t>
      </w:r>
      <w:bookmarkEnd w:id="52"/>
    </w:p>
    <w:p w14:paraId="5D019883" w14:textId="39DF1433" w:rsidR="000376D9" w:rsidRDefault="00675464" w:rsidP="0029513F">
      <w:pPr>
        <w:spacing w:line="240" w:lineRule="auto"/>
        <w:rPr>
          <w:rFonts w:cstheme="minorHAnsi"/>
        </w:rPr>
      </w:pPr>
      <w:r>
        <w:rPr>
          <w:rFonts w:cstheme="minorHAnsi"/>
        </w:rPr>
        <w:t xml:space="preserve">Once we have the data </w:t>
      </w:r>
      <w:r w:rsidR="00FD4BE5">
        <w:rPr>
          <w:rFonts w:cstheme="minorHAnsi"/>
        </w:rPr>
        <w:t>how we need it, we</w:t>
      </w:r>
      <w:r w:rsidR="0095522C">
        <w:rPr>
          <w:rFonts w:cstheme="minorHAnsi"/>
        </w:rPr>
        <w:t xml:space="preserve"> then</w:t>
      </w:r>
      <w:r w:rsidR="00FD4BE5">
        <w:rPr>
          <w:rFonts w:cstheme="minorHAnsi"/>
        </w:rPr>
        <w:t xml:space="preserve"> need to </w:t>
      </w:r>
      <w:r w:rsidR="00E23115">
        <w:rPr>
          <w:rFonts w:cstheme="minorHAnsi"/>
        </w:rPr>
        <w:t xml:space="preserve">update the HTML to rotate the arrow. </w:t>
      </w:r>
      <w:r w:rsidR="00C05F8E">
        <w:rPr>
          <w:rFonts w:cstheme="minorHAnsi"/>
        </w:rPr>
        <w:t xml:space="preserve">In order to easily </w:t>
      </w:r>
      <w:r w:rsidR="00D70FBB">
        <w:rPr>
          <w:rFonts w:cstheme="minorHAnsi"/>
        </w:rPr>
        <w:t xml:space="preserve">find the arrow within the DOM we should </w:t>
      </w:r>
      <w:r w:rsidR="000376D9">
        <w:rPr>
          <w:rFonts w:cstheme="minorHAnsi"/>
        </w:rPr>
        <w:t>give it a class in the HTML file.</w:t>
      </w:r>
    </w:p>
    <w:bookmarkStart w:id="53" w:name="_MON_1643007146"/>
    <w:bookmarkEnd w:id="53"/>
    <w:p w14:paraId="77E1CE72" w14:textId="65D4ACD9" w:rsidR="000376D9" w:rsidRDefault="007A2BC8" w:rsidP="0029513F">
      <w:pPr>
        <w:spacing w:line="240" w:lineRule="auto"/>
        <w:rPr>
          <w:rFonts w:cstheme="minorHAnsi"/>
        </w:rPr>
      </w:pPr>
      <w:r>
        <w:rPr>
          <w:rFonts w:cstheme="minorHAnsi"/>
        </w:rPr>
        <w:object w:dxaOrig="9360" w:dyaOrig="3990" w14:anchorId="4721FB5C">
          <v:shape id="_x0000_i1036" type="#_x0000_t75" style="width:468pt;height:198.75pt" o:ole="">
            <v:imagedata r:id="rId41" o:title=""/>
          </v:shape>
          <o:OLEObject Type="Embed" ProgID="Word.OpenDocumentText.12" ShapeID="_x0000_i1036" DrawAspect="Content" ObjectID="_1644905211" r:id="rId42"/>
        </w:object>
      </w:r>
    </w:p>
    <w:p w14:paraId="16BE8CCC" w14:textId="17E8D928" w:rsidR="004D2FEA" w:rsidRDefault="007A2BC8" w:rsidP="0029513F">
      <w:pPr>
        <w:spacing w:line="240" w:lineRule="auto"/>
        <w:rPr>
          <w:rFonts w:cstheme="minorHAnsi"/>
        </w:rPr>
      </w:pPr>
      <w:r>
        <w:rPr>
          <w:rFonts w:cstheme="minorHAnsi"/>
        </w:rPr>
        <w:t>We can then use the</w:t>
      </w:r>
      <w:r w:rsidR="002546DB">
        <w:rPr>
          <w:rFonts w:cstheme="minorHAnsi"/>
        </w:rPr>
        <w:t xml:space="preserve"> second argument passed to the symbol’s initialization function</w:t>
      </w:r>
      <w:r w:rsidR="00EA5FDA">
        <w:rPr>
          <w:rFonts w:cstheme="minorHAnsi"/>
        </w:rPr>
        <w:t xml:space="preserve"> when the symbol is initialized to </w:t>
      </w:r>
      <w:r w:rsidR="006C64A4">
        <w:rPr>
          <w:rFonts w:cstheme="minorHAnsi"/>
        </w:rPr>
        <w:t>get a reference to the SVG PATH element.</w:t>
      </w:r>
      <w:r w:rsidR="001A7633">
        <w:rPr>
          <w:rFonts w:cstheme="minorHAnsi"/>
        </w:rPr>
        <w:t xml:space="preserve"> This argument is </w:t>
      </w:r>
      <w:r w:rsidR="008E6404">
        <w:rPr>
          <w:rFonts w:cstheme="minorHAnsi"/>
        </w:rPr>
        <w:t>a</w:t>
      </w:r>
      <w:r w:rsidR="001A7633">
        <w:rPr>
          <w:rFonts w:cstheme="minorHAnsi"/>
        </w:rPr>
        <w:t xml:space="preserve"> jQuery object wrapper for </w:t>
      </w:r>
      <w:r w:rsidR="0017791E">
        <w:rPr>
          <w:rFonts w:cstheme="minorHAnsi"/>
        </w:rPr>
        <w:t>an HTML element reference</w:t>
      </w:r>
      <w:r w:rsidR="0062470B">
        <w:rPr>
          <w:rFonts w:cstheme="minorHAnsi"/>
        </w:rPr>
        <w:t xml:space="preserve"> object.</w:t>
      </w:r>
      <w:r w:rsidR="005E7872">
        <w:rPr>
          <w:rFonts w:cstheme="minorHAnsi"/>
        </w:rPr>
        <w:t xml:space="preserve"> </w:t>
      </w:r>
      <w:r w:rsidR="008E6404">
        <w:rPr>
          <w:rFonts w:cstheme="minorHAnsi"/>
        </w:rPr>
        <w:t xml:space="preserve">Once we have the </w:t>
      </w:r>
      <w:r w:rsidR="005040DF">
        <w:rPr>
          <w:rFonts w:cstheme="minorHAnsi"/>
        </w:rPr>
        <w:t>reference,</w:t>
      </w:r>
      <w:r w:rsidR="008E6404">
        <w:rPr>
          <w:rFonts w:cstheme="minorHAnsi"/>
        </w:rPr>
        <w:t xml:space="preserve"> we </w:t>
      </w:r>
      <w:r w:rsidR="00CC294B">
        <w:rPr>
          <w:rFonts w:cstheme="minorHAnsi"/>
        </w:rPr>
        <w:t xml:space="preserve">can </w:t>
      </w:r>
      <w:r w:rsidR="00790B83">
        <w:rPr>
          <w:rFonts w:cstheme="minorHAnsi"/>
        </w:rPr>
        <w:t>then apply a rotation transformation to the eleme</w:t>
      </w:r>
      <w:r w:rsidR="005040DF">
        <w:rPr>
          <w:rFonts w:cstheme="minorHAnsi"/>
        </w:rPr>
        <w:t>nt.</w:t>
      </w:r>
    </w:p>
    <w:bookmarkStart w:id="54" w:name="_MON_1643007501"/>
    <w:bookmarkEnd w:id="54"/>
    <w:p w14:paraId="66D15DF8" w14:textId="2E4BA9AD" w:rsidR="004D2FEA" w:rsidRDefault="00160E27" w:rsidP="0029513F">
      <w:pPr>
        <w:spacing w:line="240" w:lineRule="auto"/>
        <w:rPr>
          <w:rFonts w:cstheme="minorHAnsi"/>
        </w:rPr>
      </w:pPr>
      <w:r>
        <w:rPr>
          <w:rFonts w:cstheme="minorHAnsi"/>
        </w:rPr>
        <w:object w:dxaOrig="9360" w:dyaOrig="3990" w14:anchorId="6612E3B1">
          <v:shape id="_x0000_i1037" type="#_x0000_t75" style="width:468pt;height:198.75pt" o:ole="">
            <v:imagedata r:id="rId43" o:title=""/>
          </v:shape>
          <o:OLEObject Type="Embed" ProgID="Word.OpenDocumentText.12" ShapeID="_x0000_i1037" DrawAspect="Content" ObjectID="_1644905212" r:id="rId44"/>
        </w:object>
      </w:r>
    </w:p>
    <w:p w14:paraId="426714C0" w14:textId="5AB82124" w:rsidR="00317E99" w:rsidRDefault="00317E99">
      <w:pPr>
        <w:spacing w:line="259" w:lineRule="auto"/>
        <w:rPr>
          <w:rFonts w:cstheme="minorHAnsi"/>
        </w:rPr>
      </w:pPr>
      <w:r>
        <w:rPr>
          <w:rFonts w:cstheme="minorHAnsi"/>
        </w:rPr>
        <w:br w:type="page"/>
      </w:r>
    </w:p>
    <w:p w14:paraId="64DC44C2" w14:textId="423DC6A7" w:rsidR="00160E27" w:rsidRDefault="00317E99" w:rsidP="004F5966">
      <w:pPr>
        <w:pStyle w:val="Heading1"/>
        <w:numPr>
          <w:ilvl w:val="0"/>
          <w:numId w:val="12"/>
        </w:numPr>
        <w:rPr>
          <w:rFonts w:cstheme="minorHAnsi"/>
        </w:rPr>
      </w:pPr>
      <w:bookmarkStart w:id="55" w:name="_Toc34292437"/>
      <w:r>
        <w:rPr>
          <w:rFonts w:cstheme="minorHAnsi"/>
        </w:rPr>
        <w:lastRenderedPageBreak/>
        <w:t>EXERCISE</w:t>
      </w:r>
      <w:r w:rsidR="003E0E05">
        <w:rPr>
          <w:rFonts w:cstheme="minorHAnsi"/>
        </w:rPr>
        <w:t xml:space="preserve"> 3</w:t>
      </w:r>
      <w:r>
        <w:rPr>
          <w:rFonts w:cstheme="minorHAnsi"/>
        </w:rPr>
        <w:t>: Show</w:t>
      </w:r>
      <w:r w:rsidR="00D4628C">
        <w:rPr>
          <w:rFonts w:cstheme="minorHAnsi"/>
        </w:rPr>
        <w:t xml:space="preserve"> </w:t>
      </w:r>
      <w:r>
        <w:rPr>
          <w:rFonts w:cstheme="minorHAnsi"/>
        </w:rPr>
        <w:t xml:space="preserve">Value, </w:t>
      </w:r>
      <w:r w:rsidR="001152C5">
        <w:rPr>
          <w:rFonts w:cstheme="minorHAnsi"/>
        </w:rPr>
        <w:t>Timestamp</w:t>
      </w:r>
      <w:r>
        <w:rPr>
          <w:rFonts w:cstheme="minorHAnsi"/>
        </w:rPr>
        <w:t xml:space="preserve">, </w:t>
      </w:r>
      <w:r w:rsidR="00B251C1">
        <w:rPr>
          <w:rFonts w:cstheme="minorHAnsi"/>
        </w:rPr>
        <w:t xml:space="preserve">Label, </w:t>
      </w:r>
      <w:r>
        <w:rPr>
          <w:rFonts w:cstheme="minorHAnsi"/>
        </w:rPr>
        <w:t>and Units</w:t>
      </w:r>
      <w:bookmarkEnd w:id="55"/>
    </w:p>
    <w:p w14:paraId="4C8F6C0F" w14:textId="77777777" w:rsidR="00160E27" w:rsidRDefault="00160E27" w:rsidP="0029513F">
      <w:pPr>
        <w:spacing w:line="240" w:lineRule="auto"/>
        <w:rPr>
          <w:rFonts w:cstheme="minorHAnsi"/>
        </w:rPr>
      </w:pPr>
    </w:p>
    <w:p w14:paraId="0162C3C8" w14:textId="3C38C7B7" w:rsidR="00160E27" w:rsidRDefault="00B251C1" w:rsidP="004F5966">
      <w:pPr>
        <w:pStyle w:val="Heading2"/>
        <w:numPr>
          <w:ilvl w:val="1"/>
          <w:numId w:val="12"/>
        </w:numPr>
        <w:rPr>
          <w:rFonts w:cstheme="minorHAnsi"/>
        </w:rPr>
      </w:pPr>
      <w:bookmarkStart w:id="56" w:name="_Toc34292438"/>
      <w:r>
        <w:rPr>
          <w:rFonts w:cstheme="minorHAnsi"/>
        </w:rPr>
        <w:t>Objectives</w:t>
      </w:r>
      <w:bookmarkEnd w:id="56"/>
    </w:p>
    <w:p w14:paraId="028C5F49" w14:textId="26F3815C" w:rsidR="00B251C1" w:rsidRDefault="00B251C1" w:rsidP="004F5966">
      <w:pPr>
        <w:pStyle w:val="ListParagraph"/>
        <w:numPr>
          <w:ilvl w:val="0"/>
          <w:numId w:val="21"/>
        </w:numPr>
        <w:spacing w:line="240" w:lineRule="auto"/>
        <w:rPr>
          <w:rFonts w:cstheme="minorHAnsi"/>
        </w:rPr>
      </w:pPr>
      <w:r>
        <w:rPr>
          <w:rFonts w:cstheme="minorHAnsi"/>
        </w:rPr>
        <w:t>Store the latest value and timestamp data updates in the symbol’s scope.</w:t>
      </w:r>
    </w:p>
    <w:p w14:paraId="66B676E5" w14:textId="7833B95E" w:rsidR="00B251C1" w:rsidRDefault="00B251C1" w:rsidP="004F5966">
      <w:pPr>
        <w:pStyle w:val="ListParagraph"/>
        <w:numPr>
          <w:ilvl w:val="0"/>
          <w:numId w:val="21"/>
        </w:numPr>
        <w:spacing w:line="240" w:lineRule="auto"/>
        <w:rPr>
          <w:rFonts w:cstheme="minorHAnsi"/>
        </w:rPr>
      </w:pPr>
      <w:r>
        <w:rPr>
          <w:rFonts w:cstheme="minorHAnsi"/>
        </w:rPr>
        <w:t>Store the latest label and units in the symbol’s scope.</w:t>
      </w:r>
    </w:p>
    <w:p w14:paraId="4AB87285" w14:textId="7F094710" w:rsidR="00B251C1" w:rsidRPr="00B251C1" w:rsidRDefault="00B251C1" w:rsidP="004F5966">
      <w:pPr>
        <w:pStyle w:val="ListParagraph"/>
        <w:numPr>
          <w:ilvl w:val="0"/>
          <w:numId w:val="21"/>
        </w:numPr>
        <w:spacing w:line="240" w:lineRule="auto"/>
        <w:rPr>
          <w:rFonts w:cstheme="minorHAnsi"/>
        </w:rPr>
      </w:pPr>
      <w:r>
        <w:rPr>
          <w:rFonts w:cstheme="minorHAnsi"/>
        </w:rPr>
        <w:t>Update the symbol template to display the value, timestamp, label, and units.</w:t>
      </w:r>
    </w:p>
    <w:p w14:paraId="79298CBD" w14:textId="4A092100" w:rsidR="00B251C1" w:rsidRDefault="00B251C1" w:rsidP="0029513F">
      <w:pPr>
        <w:spacing w:line="240" w:lineRule="auto"/>
        <w:rPr>
          <w:rFonts w:cstheme="minorHAnsi"/>
        </w:rPr>
      </w:pPr>
    </w:p>
    <w:p w14:paraId="5B43DE08" w14:textId="67780336" w:rsidR="00B251C1" w:rsidRDefault="00B251C1" w:rsidP="004F5966">
      <w:pPr>
        <w:pStyle w:val="Heading2"/>
        <w:numPr>
          <w:ilvl w:val="1"/>
          <w:numId w:val="12"/>
        </w:numPr>
        <w:rPr>
          <w:rFonts w:cstheme="minorHAnsi"/>
        </w:rPr>
      </w:pPr>
      <w:bookmarkStart w:id="57" w:name="_Toc34292439"/>
      <w:r>
        <w:rPr>
          <w:rFonts w:cstheme="minorHAnsi"/>
        </w:rPr>
        <w:t>Background</w:t>
      </w:r>
      <w:bookmarkEnd w:id="57"/>
    </w:p>
    <w:p w14:paraId="255DA909" w14:textId="3CC22675" w:rsidR="00B251C1" w:rsidRDefault="006B262B" w:rsidP="0029513F">
      <w:pPr>
        <w:spacing w:line="240" w:lineRule="auto"/>
        <w:rPr>
          <w:rFonts w:cstheme="minorHAnsi"/>
        </w:rPr>
      </w:pPr>
      <w:r>
        <w:rPr>
          <w:rFonts w:cstheme="minorHAnsi"/>
        </w:rPr>
        <w:t>The symbol’s scope, which is the first argument passed to the symbol’s initialization function can be thought of as the symbol instance’s namespace. The scope</w:t>
      </w:r>
      <w:r w:rsidR="006759BC">
        <w:rPr>
          <w:rFonts w:cstheme="minorHAnsi"/>
        </w:rPr>
        <w:t xml:space="preserve"> object</w:t>
      </w:r>
      <w:r>
        <w:rPr>
          <w:rFonts w:cstheme="minorHAnsi"/>
        </w:rPr>
        <w:t xml:space="preserve"> consists of </w:t>
      </w:r>
      <w:r w:rsidR="006759BC">
        <w:rPr>
          <w:rFonts w:cstheme="minorHAnsi"/>
        </w:rPr>
        <w:t xml:space="preserve">several built-in properties, such as </w:t>
      </w:r>
      <w:r w:rsidR="006759BC" w:rsidRPr="006759BC">
        <w:rPr>
          <w:rFonts w:cstheme="minorHAnsi"/>
          <w:i/>
          <w:iCs/>
        </w:rPr>
        <w:t>config</w:t>
      </w:r>
      <w:r w:rsidR="006759BC">
        <w:rPr>
          <w:rFonts w:cstheme="minorHAnsi"/>
        </w:rPr>
        <w:t xml:space="preserve">, </w:t>
      </w:r>
      <w:r w:rsidR="006759BC" w:rsidRPr="006759BC">
        <w:rPr>
          <w:rFonts w:cstheme="minorHAnsi"/>
          <w:i/>
          <w:iCs/>
        </w:rPr>
        <w:t>def</w:t>
      </w:r>
      <w:r w:rsidR="006759BC">
        <w:rPr>
          <w:rFonts w:cstheme="minorHAnsi"/>
        </w:rPr>
        <w:t xml:space="preserve">, </w:t>
      </w:r>
      <w:r w:rsidR="006759BC" w:rsidRPr="006759BC">
        <w:rPr>
          <w:rFonts w:cstheme="minorHAnsi"/>
          <w:i/>
          <w:iCs/>
        </w:rPr>
        <w:t>position</w:t>
      </w:r>
      <w:r w:rsidR="006759BC">
        <w:rPr>
          <w:rFonts w:cstheme="minorHAnsi"/>
        </w:rPr>
        <w:t>, and more. However, you are also free to define your own properties on the scope object from within the initialization function and use those properties within the event handler callback functions, as well as your symbol template.</w:t>
      </w:r>
    </w:p>
    <w:p w14:paraId="5435022B" w14:textId="68540829" w:rsidR="006759BC" w:rsidRDefault="006759BC" w:rsidP="0029513F">
      <w:pPr>
        <w:spacing w:line="240" w:lineRule="auto"/>
        <w:rPr>
          <w:rFonts w:cstheme="minorHAnsi"/>
        </w:rPr>
      </w:pPr>
      <w:r>
        <w:rPr>
          <w:rFonts w:cstheme="minorHAnsi"/>
        </w:rPr>
        <w:t>The scope object members are available inside of the symbol’s template through AngularJS directives. Any scope members can be accessed through the template as if they were part of the global namespace.</w:t>
      </w:r>
    </w:p>
    <w:p w14:paraId="6B85AC2F" w14:textId="7608D6F6" w:rsidR="00B251C1" w:rsidRDefault="00254418" w:rsidP="0029513F">
      <w:pPr>
        <w:spacing w:line="240" w:lineRule="auto"/>
        <w:rPr>
          <w:rFonts w:cstheme="minorHAnsi"/>
        </w:rPr>
      </w:pPr>
      <w:r>
        <w:rPr>
          <w:rFonts w:cstheme="minorHAnsi"/>
        </w:rPr>
        <w:t xml:space="preserve">It is common practice to get the value, timestamp, label, and units for a symbol from the </w:t>
      </w:r>
      <w:r w:rsidRPr="00254418">
        <w:rPr>
          <w:rFonts w:cstheme="minorHAnsi"/>
          <w:i/>
          <w:iCs/>
        </w:rPr>
        <w:t>onDataUpdate</w:t>
      </w:r>
      <w:r>
        <w:rPr>
          <w:rFonts w:cstheme="minorHAnsi"/>
        </w:rPr>
        <w:t xml:space="preserve"> callback function and update the scope properties accordingly so that they can then be displayed through the symbol template.</w:t>
      </w:r>
    </w:p>
    <w:p w14:paraId="408577CF" w14:textId="0C372AC1" w:rsidR="00254418" w:rsidRDefault="00B448ED" w:rsidP="0029513F">
      <w:pPr>
        <w:spacing w:line="240" w:lineRule="auto"/>
        <w:rPr>
          <w:rFonts w:cstheme="minorHAnsi"/>
        </w:rPr>
      </w:pPr>
      <w:r>
        <w:rPr>
          <w:rFonts w:cstheme="minorHAnsi"/>
        </w:rPr>
        <w:t xml:space="preserve">One </w:t>
      </w:r>
      <w:r w:rsidR="00AE611C">
        <w:rPr>
          <w:rFonts w:cstheme="minorHAnsi"/>
        </w:rPr>
        <w:t>thing to notice is that not every update will include the label and units</w:t>
      </w:r>
      <w:r w:rsidR="00BC3101">
        <w:rPr>
          <w:rFonts w:cstheme="minorHAnsi"/>
        </w:rPr>
        <w:t xml:space="preserve"> as part of the data </w:t>
      </w:r>
      <w:r w:rsidR="00DC6D3D">
        <w:rPr>
          <w:rFonts w:cstheme="minorHAnsi"/>
        </w:rPr>
        <w:t xml:space="preserve">object argument passed to the callback function. </w:t>
      </w:r>
      <w:r w:rsidR="008D5E20">
        <w:rPr>
          <w:rFonts w:cstheme="minorHAnsi"/>
        </w:rPr>
        <w:t xml:space="preserve">By default, the label and units only show up </w:t>
      </w:r>
      <w:r w:rsidR="00C71BE5">
        <w:rPr>
          <w:rFonts w:cstheme="minorHAnsi"/>
        </w:rPr>
        <w:t xml:space="preserve">when the symbol is first created, </w:t>
      </w:r>
      <w:r w:rsidR="00DA3D65">
        <w:rPr>
          <w:rFonts w:cstheme="minorHAnsi"/>
        </w:rPr>
        <w:t xml:space="preserve">updated, or </w:t>
      </w:r>
      <w:r w:rsidR="003962A3">
        <w:rPr>
          <w:rFonts w:cstheme="minorHAnsi"/>
        </w:rPr>
        <w:t xml:space="preserve">about every </w:t>
      </w:r>
      <w:r w:rsidR="00957001">
        <w:rPr>
          <w:rFonts w:cstheme="minorHAnsi"/>
        </w:rPr>
        <w:t>13</w:t>
      </w:r>
      <w:r w:rsidR="00957001" w:rsidRPr="00957001">
        <w:rPr>
          <w:rFonts w:cstheme="minorHAnsi"/>
          <w:vertAlign w:val="superscript"/>
        </w:rPr>
        <w:t>th</w:t>
      </w:r>
      <w:r w:rsidR="00957001">
        <w:rPr>
          <w:rFonts w:cstheme="minorHAnsi"/>
        </w:rPr>
        <w:t xml:space="preserve"> data update</w:t>
      </w:r>
      <w:r w:rsidR="00394284">
        <w:rPr>
          <w:rFonts w:cstheme="minorHAnsi"/>
        </w:rPr>
        <w:t xml:space="preserve"> (a data update occurs about once every 5 seconds).</w:t>
      </w:r>
    </w:p>
    <w:p w14:paraId="1F42DD9A" w14:textId="0E24DC96" w:rsidR="004F2F49" w:rsidRPr="00254418" w:rsidRDefault="001566B7" w:rsidP="0029513F">
      <w:pPr>
        <w:spacing w:line="240" w:lineRule="auto"/>
        <w:rPr>
          <w:rFonts w:cstheme="minorHAnsi"/>
        </w:rPr>
      </w:pPr>
      <w:r>
        <w:rPr>
          <w:rFonts w:cstheme="minorHAnsi"/>
        </w:rPr>
        <w:t xml:space="preserve">It is a good idea to </w:t>
      </w:r>
      <w:r w:rsidR="001E1A34">
        <w:rPr>
          <w:rFonts w:cstheme="minorHAnsi"/>
        </w:rPr>
        <w:t xml:space="preserve">use the </w:t>
      </w:r>
      <w:r w:rsidR="001E1A34" w:rsidRPr="00405A9B">
        <w:rPr>
          <w:rFonts w:cstheme="minorHAnsi"/>
          <w:i/>
          <w:iCs/>
        </w:rPr>
        <w:t>console.log()</w:t>
      </w:r>
      <w:r w:rsidR="001E1A34">
        <w:rPr>
          <w:rFonts w:cstheme="minorHAnsi"/>
        </w:rPr>
        <w:t xml:space="preserve"> function to output the </w:t>
      </w:r>
      <w:r w:rsidR="001E1A34" w:rsidRPr="00DF616E">
        <w:rPr>
          <w:rFonts w:cstheme="minorHAnsi"/>
          <w:i/>
          <w:iCs/>
        </w:rPr>
        <w:t>scope</w:t>
      </w:r>
      <w:r w:rsidR="00405A9B">
        <w:rPr>
          <w:rFonts w:cstheme="minorHAnsi"/>
        </w:rPr>
        <w:t xml:space="preserve"> and </w:t>
      </w:r>
      <w:r w:rsidR="00405A9B" w:rsidRPr="00DF616E">
        <w:rPr>
          <w:rFonts w:cstheme="minorHAnsi"/>
          <w:i/>
          <w:iCs/>
        </w:rPr>
        <w:t>data</w:t>
      </w:r>
      <w:r w:rsidR="001E1A34">
        <w:rPr>
          <w:rFonts w:cstheme="minorHAnsi"/>
        </w:rPr>
        <w:t xml:space="preserve"> object</w:t>
      </w:r>
      <w:r w:rsidR="00DF616E">
        <w:rPr>
          <w:rFonts w:cstheme="minorHAnsi"/>
        </w:rPr>
        <w:t>s</w:t>
      </w:r>
      <w:r w:rsidR="00E02F43">
        <w:rPr>
          <w:rFonts w:cstheme="minorHAnsi"/>
        </w:rPr>
        <w:t xml:space="preserve"> to the browser console </w:t>
      </w:r>
      <w:r w:rsidR="00405A9B">
        <w:rPr>
          <w:rFonts w:cstheme="minorHAnsi"/>
        </w:rPr>
        <w:t>to</w:t>
      </w:r>
      <w:r w:rsidR="002C52EE">
        <w:rPr>
          <w:rFonts w:cstheme="minorHAnsi"/>
        </w:rPr>
        <w:t xml:space="preserve"> look through all of the object properties available, and to see how the data object may change </w:t>
      </w:r>
      <w:r w:rsidR="00DF616E">
        <w:rPr>
          <w:rFonts w:cstheme="minorHAnsi"/>
        </w:rPr>
        <w:t>over time.</w:t>
      </w:r>
    </w:p>
    <w:p w14:paraId="58D7F8A6" w14:textId="77777777" w:rsidR="00B251C1" w:rsidRDefault="00B251C1" w:rsidP="0029513F">
      <w:pPr>
        <w:spacing w:line="240" w:lineRule="auto"/>
        <w:rPr>
          <w:rFonts w:cstheme="minorHAnsi"/>
        </w:rPr>
      </w:pPr>
    </w:p>
    <w:p w14:paraId="6A4C529E" w14:textId="78B1FC8B" w:rsidR="00C62F6B" w:rsidRDefault="008B5DD8" w:rsidP="004F5966">
      <w:pPr>
        <w:pStyle w:val="Heading2"/>
        <w:numPr>
          <w:ilvl w:val="1"/>
          <w:numId w:val="12"/>
        </w:numPr>
        <w:rPr>
          <w:rFonts w:cstheme="minorHAnsi"/>
        </w:rPr>
      </w:pPr>
      <w:bookmarkStart w:id="58" w:name="_Toc34292440"/>
      <w:r>
        <w:rPr>
          <w:rFonts w:cstheme="minorHAnsi"/>
        </w:rPr>
        <w:t xml:space="preserve">OBJECTIVE: </w:t>
      </w:r>
      <w:r w:rsidR="00A54F38">
        <w:rPr>
          <w:rFonts w:cstheme="minorHAnsi"/>
        </w:rPr>
        <w:t>Get Value and Timestamp</w:t>
      </w:r>
      <w:bookmarkEnd w:id="58"/>
    </w:p>
    <w:p w14:paraId="09218E81" w14:textId="795457F1" w:rsidR="00A54F38" w:rsidRDefault="009A11B1" w:rsidP="0029513F">
      <w:pPr>
        <w:spacing w:line="240" w:lineRule="auto"/>
        <w:rPr>
          <w:rFonts w:cstheme="minorHAnsi"/>
        </w:rPr>
      </w:pPr>
      <w:r>
        <w:rPr>
          <w:rFonts w:cstheme="minorHAnsi"/>
        </w:rPr>
        <w:t xml:space="preserve">Retrieve the </w:t>
      </w:r>
      <w:r w:rsidR="004D26D3">
        <w:rPr>
          <w:rFonts w:cstheme="minorHAnsi"/>
        </w:rPr>
        <w:t xml:space="preserve">value and timestamp through the </w:t>
      </w:r>
      <w:r w:rsidR="004D26D3" w:rsidRPr="004D26D3">
        <w:rPr>
          <w:rFonts w:cstheme="minorHAnsi"/>
          <w:i/>
          <w:iCs/>
        </w:rPr>
        <w:t>onDataUpdate</w:t>
      </w:r>
      <w:r w:rsidR="004D26D3">
        <w:rPr>
          <w:rFonts w:cstheme="minorHAnsi"/>
        </w:rPr>
        <w:t xml:space="preserve"> function</w:t>
      </w:r>
      <w:r w:rsidR="00CA7192">
        <w:rPr>
          <w:rFonts w:cstheme="minorHAnsi"/>
        </w:rPr>
        <w:t xml:space="preserve"> and store the </w:t>
      </w:r>
      <w:r w:rsidR="00A2189A">
        <w:rPr>
          <w:rFonts w:cstheme="minorHAnsi"/>
        </w:rPr>
        <w:t xml:space="preserve">results in the </w:t>
      </w:r>
      <w:r w:rsidR="00A2189A" w:rsidRPr="008A6CE1">
        <w:rPr>
          <w:rFonts w:cstheme="minorHAnsi"/>
          <w:i/>
          <w:iCs/>
        </w:rPr>
        <w:t>scope</w:t>
      </w:r>
      <w:r w:rsidR="00A2189A">
        <w:rPr>
          <w:rFonts w:cstheme="minorHAnsi"/>
        </w:rPr>
        <w:t xml:space="preserve"> object.</w:t>
      </w:r>
    </w:p>
    <w:p w14:paraId="7620FEBE" w14:textId="77777777" w:rsidR="004C709F" w:rsidRDefault="004C709F" w:rsidP="0029513F">
      <w:pPr>
        <w:spacing w:line="240" w:lineRule="auto"/>
        <w:rPr>
          <w:rFonts w:cstheme="minorHAnsi"/>
        </w:rPr>
      </w:pPr>
    </w:p>
    <w:p w14:paraId="3405356B" w14:textId="3E7A8911" w:rsidR="00A2189A" w:rsidRDefault="004C709F" w:rsidP="004C709F">
      <w:pPr>
        <w:pStyle w:val="Heading3"/>
        <w:rPr>
          <w:rFonts w:cstheme="minorHAnsi"/>
        </w:rPr>
      </w:pPr>
      <w:bookmarkStart w:id="59" w:name="_Toc34292441"/>
      <w:r>
        <w:rPr>
          <w:rFonts w:cstheme="minorHAnsi"/>
        </w:rPr>
        <w:t>Steps</w:t>
      </w:r>
      <w:bookmarkEnd w:id="59"/>
    </w:p>
    <w:p w14:paraId="75DA97C8" w14:textId="74863AE2" w:rsidR="00A2189A" w:rsidRDefault="00F3794A" w:rsidP="004F5966">
      <w:pPr>
        <w:pStyle w:val="ListParagraph"/>
        <w:numPr>
          <w:ilvl w:val="0"/>
          <w:numId w:val="22"/>
        </w:numPr>
        <w:spacing w:line="240" w:lineRule="auto"/>
        <w:rPr>
          <w:rFonts w:cstheme="minorHAnsi"/>
        </w:rPr>
      </w:pPr>
      <w:r>
        <w:rPr>
          <w:rFonts w:cstheme="minorHAnsi"/>
        </w:rPr>
        <w:t xml:space="preserve">Define the Value and Timestamp </w:t>
      </w:r>
      <w:r w:rsidR="007F6328">
        <w:rPr>
          <w:rFonts w:cstheme="minorHAnsi"/>
        </w:rPr>
        <w:t xml:space="preserve">scope properties </w:t>
      </w:r>
      <w:r w:rsidR="00A92D3F">
        <w:rPr>
          <w:rFonts w:cstheme="minorHAnsi"/>
        </w:rPr>
        <w:t xml:space="preserve">within the initialization </w:t>
      </w:r>
      <w:r w:rsidR="00366BC3">
        <w:rPr>
          <w:rFonts w:cstheme="minorHAnsi"/>
        </w:rPr>
        <w:t>function.</w:t>
      </w:r>
    </w:p>
    <w:p w14:paraId="48FE780D" w14:textId="428A1062" w:rsidR="00366BC3" w:rsidRPr="004C709F" w:rsidRDefault="002C1222" w:rsidP="004F5966">
      <w:pPr>
        <w:pStyle w:val="ListParagraph"/>
        <w:numPr>
          <w:ilvl w:val="0"/>
          <w:numId w:val="22"/>
        </w:numPr>
        <w:spacing w:line="240" w:lineRule="auto"/>
        <w:rPr>
          <w:rFonts w:cstheme="minorHAnsi"/>
        </w:rPr>
      </w:pPr>
      <w:r>
        <w:rPr>
          <w:rFonts w:cstheme="minorHAnsi"/>
        </w:rPr>
        <w:t xml:space="preserve">Update the Value and Timestamp scope properties </w:t>
      </w:r>
      <w:r w:rsidR="0066130F">
        <w:rPr>
          <w:rFonts w:cstheme="minorHAnsi"/>
        </w:rPr>
        <w:t>with the data updates</w:t>
      </w:r>
      <w:r w:rsidR="00393DEF">
        <w:rPr>
          <w:rFonts w:cstheme="minorHAnsi"/>
        </w:rPr>
        <w:t>.</w:t>
      </w:r>
    </w:p>
    <w:p w14:paraId="6DF1CDE0" w14:textId="77777777" w:rsidR="00A2189A" w:rsidRDefault="00A2189A" w:rsidP="0029513F">
      <w:pPr>
        <w:spacing w:line="240" w:lineRule="auto"/>
        <w:rPr>
          <w:rFonts w:cstheme="minorHAnsi"/>
        </w:rPr>
      </w:pPr>
    </w:p>
    <w:p w14:paraId="1B4BF392" w14:textId="2E31DDCF" w:rsidR="00A54F38" w:rsidRDefault="008A6CE1" w:rsidP="004F5966">
      <w:pPr>
        <w:pStyle w:val="Heading2"/>
        <w:numPr>
          <w:ilvl w:val="1"/>
          <w:numId w:val="12"/>
        </w:numPr>
        <w:rPr>
          <w:rFonts w:cstheme="minorHAnsi"/>
        </w:rPr>
      </w:pPr>
      <w:bookmarkStart w:id="60" w:name="_Toc34292442"/>
      <w:r>
        <w:rPr>
          <w:rFonts w:cstheme="minorHAnsi"/>
        </w:rPr>
        <w:lastRenderedPageBreak/>
        <w:t>OBJECTIVE: Get Label and Units</w:t>
      </w:r>
      <w:bookmarkEnd w:id="60"/>
    </w:p>
    <w:p w14:paraId="72B61CF7" w14:textId="6C705B47" w:rsidR="0031661C" w:rsidRDefault="008A6CE1" w:rsidP="0029513F">
      <w:pPr>
        <w:spacing w:line="240" w:lineRule="auto"/>
        <w:rPr>
          <w:rFonts w:cstheme="minorHAnsi"/>
        </w:rPr>
      </w:pPr>
      <w:r>
        <w:rPr>
          <w:rFonts w:cstheme="minorHAnsi"/>
        </w:rPr>
        <w:t xml:space="preserve">Retrieve the label and units through the </w:t>
      </w:r>
      <w:r w:rsidRPr="008A6CE1">
        <w:rPr>
          <w:rFonts w:cstheme="minorHAnsi"/>
          <w:i/>
          <w:iCs/>
        </w:rPr>
        <w:t>onDataUpdate</w:t>
      </w:r>
      <w:r>
        <w:rPr>
          <w:rFonts w:cstheme="minorHAnsi"/>
        </w:rPr>
        <w:t xml:space="preserve"> function and store the results in the </w:t>
      </w:r>
      <w:r w:rsidRPr="008A6CE1">
        <w:rPr>
          <w:rFonts w:cstheme="minorHAnsi"/>
          <w:i/>
          <w:iCs/>
        </w:rPr>
        <w:t>scope</w:t>
      </w:r>
      <w:r>
        <w:rPr>
          <w:rFonts w:cstheme="minorHAnsi"/>
        </w:rPr>
        <w:t xml:space="preserve"> object.</w:t>
      </w:r>
    </w:p>
    <w:p w14:paraId="4C14A802" w14:textId="77777777" w:rsidR="0031661C" w:rsidRDefault="0031661C" w:rsidP="0029513F">
      <w:pPr>
        <w:spacing w:line="240" w:lineRule="auto"/>
        <w:rPr>
          <w:rFonts w:cstheme="minorHAnsi"/>
        </w:rPr>
      </w:pPr>
    </w:p>
    <w:p w14:paraId="6CB5E82E" w14:textId="65BA45A2" w:rsidR="008A6CE1" w:rsidRDefault="008A6CE1" w:rsidP="008A6CE1">
      <w:pPr>
        <w:pStyle w:val="Heading3"/>
        <w:rPr>
          <w:rFonts w:cstheme="minorHAnsi"/>
        </w:rPr>
      </w:pPr>
      <w:bookmarkStart w:id="61" w:name="_Toc34292443"/>
      <w:r>
        <w:rPr>
          <w:rFonts w:cstheme="minorHAnsi"/>
        </w:rPr>
        <w:t>Steps</w:t>
      </w:r>
      <w:bookmarkEnd w:id="61"/>
    </w:p>
    <w:p w14:paraId="238B0846" w14:textId="242C5D7B" w:rsidR="008A6CE1" w:rsidRDefault="008A6CE1" w:rsidP="004F5966">
      <w:pPr>
        <w:pStyle w:val="ListParagraph"/>
        <w:numPr>
          <w:ilvl w:val="0"/>
          <w:numId w:val="23"/>
        </w:numPr>
        <w:spacing w:line="240" w:lineRule="auto"/>
        <w:rPr>
          <w:rFonts w:cstheme="minorHAnsi"/>
        </w:rPr>
      </w:pPr>
      <w:r>
        <w:rPr>
          <w:rFonts w:cstheme="minorHAnsi"/>
        </w:rPr>
        <w:t>Define the Label and Units scope properties within the initialization function.</w:t>
      </w:r>
    </w:p>
    <w:p w14:paraId="2D2E4B17" w14:textId="3E8C45DA" w:rsidR="008A6CE1" w:rsidRPr="008A6CE1" w:rsidRDefault="00F66F06" w:rsidP="004F5966">
      <w:pPr>
        <w:pStyle w:val="ListParagraph"/>
        <w:numPr>
          <w:ilvl w:val="0"/>
          <w:numId w:val="23"/>
        </w:numPr>
        <w:spacing w:line="240" w:lineRule="auto"/>
        <w:rPr>
          <w:rFonts w:cstheme="minorHAnsi"/>
        </w:rPr>
      </w:pPr>
      <w:r>
        <w:rPr>
          <w:rFonts w:cstheme="minorHAnsi"/>
        </w:rPr>
        <w:t>Update the</w:t>
      </w:r>
      <w:r w:rsidR="008A6CE1">
        <w:rPr>
          <w:rFonts w:cstheme="minorHAnsi"/>
        </w:rPr>
        <w:t xml:space="preserve"> Label and </w:t>
      </w:r>
      <w:r>
        <w:rPr>
          <w:rFonts w:cstheme="minorHAnsi"/>
        </w:rPr>
        <w:t>Units scope properties with the data updates.</w:t>
      </w:r>
    </w:p>
    <w:p w14:paraId="7AD6115B" w14:textId="77777777" w:rsidR="00F66F06" w:rsidRDefault="00F66F06" w:rsidP="0029513F">
      <w:pPr>
        <w:spacing w:line="240" w:lineRule="auto"/>
        <w:rPr>
          <w:rFonts w:cstheme="minorHAnsi"/>
        </w:rPr>
      </w:pPr>
    </w:p>
    <w:p w14:paraId="4B14E66A" w14:textId="1F74DFC3" w:rsidR="00F66F06" w:rsidRDefault="00F66F06" w:rsidP="00F66F06">
      <w:pPr>
        <w:pStyle w:val="Heading3"/>
        <w:rPr>
          <w:rFonts w:cstheme="minorHAnsi"/>
        </w:rPr>
      </w:pPr>
      <w:bookmarkStart w:id="62" w:name="_Toc34292444"/>
      <w:r>
        <w:rPr>
          <w:rFonts w:cstheme="minorHAnsi"/>
        </w:rPr>
        <w:t>Hints</w:t>
      </w:r>
      <w:bookmarkEnd w:id="62"/>
    </w:p>
    <w:p w14:paraId="35EDAFE2" w14:textId="6ADE26EE" w:rsidR="00F66F06" w:rsidRPr="00F66F06" w:rsidRDefault="00F66F06" w:rsidP="004F5966">
      <w:pPr>
        <w:pStyle w:val="ListParagraph"/>
        <w:numPr>
          <w:ilvl w:val="0"/>
          <w:numId w:val="24"/>
        </w:numPr>
        <w:spacing w:line="240" w:lineRule="auto"/>
        <w:rPr>
          <w:rFonts w:cstheme="minorHAnsi"/>
        </w:rPr>
      </w:pPr>
      <w:r>
        <w:rPr>
          <w:rFonts w:cstheme="minorHAnsi"/>
        </w:rPr>
        <w:t xml:space="preserve">Not every data update will contain </w:t>
      </w:r>
      <w:r w:rsidR="00D70D67">
        <w:rPr>
          <w:rFonts w:cstheme="minorHAnsi"/>
        </w:rPr>
        <w:t xml:space="preserve">the </w:t>
      </w:r>
      <w:r w:rsidR="004E4DD6">
        <w:rPr>
          <w:rFonts w:cstheme="minorHAnsi"/>
        </w:rPr>
        <w:t>Label and Units</w:t>
      </w:r>
      <w:r w:rsidR="008A00DF">
        <w:rPr>
          <w:rFonts w:cstheme="minorHAnsi"/>
        </w:rPr>
        <w:t xml:space="preserve"> properties</w:t>
      </w:r>
      <w:r w:rsidR="002240AD">
        <w:rPr>
          <w:rFonts w:cstheme="minorHAnsi"/>
        </w:rPr>
        <w:t>; make sure to handle this properly.</w:t>
      </w:r>
    </w:p>
    <w:p w14:paraId="490E804C" w14:textId="77777777" w:rsidR="00F66F06" w:rsidRDefault="00F66F06" w:rsidP="0029513F">
      <w:pPr>
        <w:spacing w:line="240" w:lineRule="auto"/>
        <w:rPr>
          <w:rFonts w:cstheme="minorHAnsi"/>
        </w:rPr>
      </w:pPr>
    </w:p>
    <w:p w14:paraId="48415860" w14:textId="736E8D6E" w:rsidR="00D872E9" w:rsidRDefault="00D872E9" w:rsidP="004F5966">
      <w:pPr>
        <w:pStyle w:val="Heading2"/>
        <w:numPr>
          <w:ilvl w:val="1"/>
          <w:numId w:val="12"/>
        </w:numPr>
        <w:rPr>
          <w:rFonts w:cstheme="minorHAnsi"/>
        </w:rPr>
      </w:pPr>
      <w:bookmarkStart w:id="63" w:name="_Toc34292445"/>
      <w:r>
        <w:rPr>
          <w:rFonts w:cstheme="minorHAnsi"/>
        </w:rPr>
        <w:t xml:space="preserve">OBJECTIVE: </w:t>
      </w:r>
      <w:r w:rsidR="00936B8D">
        <w:rPr>
          <w:rFonts w:cstheme="minorHAnsi"/>
        </w:rPr>
        <w:t>Display the Value, Times</w:t>
      </w:r>
      <w:r w:rsidR="00A16938">
        <w:rPr>
          <w:rFonts w:cstheme="minorHAnsi"/>
        </w:rPr>
        <w:t>tamp, Label, and Units</w:t>
      </w:r>
      <w:bookmarkEnd w:id="63"/>
    </w:p>
    <w:p w14:paraId="221B2C8F" w14:textId="10BE3B76" w:rsidR="00D872E9" w:rsidRDefault="00D26BA8" w:rsidP="0029513F">
      <w:pPr>
        <w:spacing w:line="240" w:lineRule="auto"/>
        <w:rPr>
          <w:rFonts w:cstheme="minorHAnsi"/>
        </w:rPr>
      </w:pPr>
      <w:r>
        <w:rPr>
          <w:rFonts w:cstheme="minorHAnsi"/>
        </w:rPr>
        <w:t>Edit the symbol template to be able to display the Value, Timestamp, Label, and Units for the data source associated with this symbol.</w:t>
      </w:r>
    </w:p>
    <w:p w14:paraId="32828D0A" w14:textId="77777777" w:rsidR="00D872E9" w:rsidRDefault="00D872E9" w:rsidP="0029513F">
      <w:pPr>
        <w:spacing w:line="240" w:lineRule="auto"/>
        <w:rPr>
          <w:rFonts w:cstheme="minorHAnsi"/>
        </w:rPr>
      </w:pPr>
    </w:p>
    <w:p w14:paraId="4A22CBCC" w14:textId="275570AF" w:rsidR="00D872E9" w:rsidRDefault="00381049" w:rsidP="00381049">
      <w:pPr>
        <w:pStyle w:val="Heading3"/>
        <w:rPr>
          <w:rFonts w:cstheme="minorHAnsi"/>
        </w:rPr>
      </w:pPr>
      <w:bookmarkStart w:id="64" w:name="_Toc34292446"/>
      <w:r>
        <w:rPr>
          <w:rFonts w:cstheme="minorHAnsi"/>
        </w:rPr>
        <w:t>Steps</w:t>
      </w:r>
      <w:bookmarkEnd w:id="64"/>
    </w:p>
    <w:p w14:paraId="172D0585" w14:textId="63F7EED3" w:rsidR="00381049" w:rsidRDefault="00023DA0" w:rsidP="004F5966">
      <w:pPr>
        <w:pStyle w:val="ListParagraph"/>
        <w:numPr>
          <w:ilvl w:val="0"/>
          <w:numId w:val="25"/>
        </w:numPr>
        <w:spacing w:line="240" w:lineRule="auto"/>
        <w:rPr>
          <w:rFonts w:cstheme="minorHAnsi"/>
        </w:rPr>
      </w:pPr>
      <w:r>
        <w:rPr>
          <w:rFonts w:cstheme="minorHAnsi"/>
        </w:rPr>
        <w:t xml:space="preserve">Use HTML DIV and SPAN elements </w:t>
      </w:r>
      <w:r w:rsidR="000C08A5">
        <w:rPr>
          <w:rFonts w:cstheme="minorHAnsi"/>
        </w:rPr>
        <w:t xml:space="preserve">inside of the symbol template </w:t>
      </w:r>
      <w:r>
        <w:rPr>
          <w:rFonts w:cstheme="minorHAnsi"/>
        </w:rPr>
        <w:t xml:space="preserve">to </w:t>
      </w:r>
      <w:r w:rsidR="00F34A7C">
        <w:rPr>
          <w:rFonts w:cstheme="minorHAnsi"/>
        </w:rPr>
        <w:t>create stubs to</w:t>
      </w:r>
      <w:r w:rsidR="00D0575B">
        <w:rPr>
          <w:rFonts w:cstheme="minorHAnsi"/>
        </w:rPr>
        <w:t xml:space="preserve"> show the Label, Value, Units, and Timestamp.</w:t>
      </w:r>
    </w:p>
    <w:p w14:paraId="50A8E171" w14:textId="5982C492" w:rsidR="00D0575B" w:rsidRDefault="008A4D35" w:rsidP="004F5966">
      <w:pPr>
        <w:pStyle w:val="ListParagraph"/>
        <w:numPr>
          <w:ilvl w:val="0"/>
          <w:numId w:val="25"/>
        </w:numPr>
        <w:spacing w:line="240" w:lineRule="auto"/>
        <w:rPr>
          <w:rFonts w:cstheme="minorHAnsi"/>
        </w:rPr>
      </w:pPr>
      <w:r>
        <w:rPr>
          <w:rFonts w:cstheme="minorHAnsi"/>
        </w:rPr>
        <w:t xml:space="preserve">Use </w:t>
      </w:r>
      <w:r w:rsidR="00FA1789">
        <w:rPr>
          <w:rFonts w:cstheme="minorHAnsi"/>
        </w:rPr>
        <w:t xml:space="preserve">AngularJS markup within the </w:t>
      </w:r>
      <w:r w:rsidR="00180915">
        <w:rPr>
          <w:rFonts w:cstheme="minorHAnsi"/>
        </w:rPr>
        <w:t>symbol template to bind the Label, Value, Units, and Timestamp scope properties</w:t>
      </w:r>
      <w:r w:rsidR="00B5667B">
        <w:rPr>
          <w:rFonts w:cstheme="minorHAnsi"/>
        </w:rPr>
        <w:t xml:space="preserve"> values</w:t>
      </w:r>
      <w:r w:rsidR="00180915">
        <w:rPr>
          <w:rFonts w:cstheme="minorHAnsi"/>
        </w:rPr>
        <w:t xml:space="preserve"> to the </w:t>
      </w:r>
      <w:r w:rsidR="00B5667B">
        <w:rPr>
          <w:rFonts w:cstheme="minorHAnsi"/>
        </w:rPr>
        <w:t>template.</w:t>
      </w:r>
    </w:p>
    <w:p w14:paraId="26E1EFEE" w14:textId="49D12408" w:rsidR="002A421E" w:rsidRDefault="008C32B4" w:rsidP="004F5966">
      <w:pPr>
        <w:pStyle w:val="ListParagraph"/>
        <w:numPr>
          <w:ilvl w:val="0"/>
          <w:numId w:val="25"/>
        </w:numPr>
        <w:spacing w:line="240" w:lineRule="auto"/>
        <w:rPr>
          <w:rFonts w:cstheme="minorHAnsi"/>
        </w:rPr>
      </w:pPr>
      <w:r>
        <w:rPr>
          <w:rFonts w:cstheme="minorHAnsi"/>
        </w:rPr>
        <w:t xml:space="preserve">Use the AngularJS </w:t>
      </w:r>
      <w:r w:rsidRPr="008C32B4">
        <w:rPr>
          <w:rFonts w:cstheme="minorHAnsi"/>
          <w:i/>
          <w:iCs/>
        </w:rPr>
        <w:t>ng-style</w:t>
      </w:r>
      <w:r>
        <w:rPr>
          <w:rFonts w:cstheme="minorHAnsi"/>
        </w:rPr>
        <w:t xml:space="preserve"> directive to </w:t>
      </w:r>
      <w:r w:rsidR="00D359FB">
        <w:rPr>
          <w:rFonts w:cstheme="minorHAnsi"/>
        </w:rPr>
        <w:t xml:space="preserve">change the </w:t>
      </w:r>
      <w:r w:rsidR="00276A22">
        <w:rPr>
          <w:rFonts w:cstheme="minorHAnsi"/>
        </w:rPr>
        <w:t>text colors</w:t>
      </w:r>
      <w:r w:rsidR="00124C3E">
        <w:rPr>
          <w:rFonts w:cstheme="minorHAnsi"/>
        </w:rPr>
        <w:t xml:space="preserve"> to something that is </w:t>
      </w:r>
      <w:r w:rsidR="00943902">
        <w:rPr>
          <w:rFonts w:cstheme="minorHAnsi"/>
        </w:rPr>
        <w:t xml:space="preserve">easier to </w:t>
      </w:r>
      <w:r w:rsidR="003D5AFC">
        <w:rPr>
          <w:rFonts w:cstheme="minorHAnsi"/>
        </w:rPr>
        <w:t>see within the PI Vision display editor.</w:t>
      </w:r>
    </w:p>
    <w:p w14:paraId="10B37737" w14:textId="77777777" w:rsidR="00A71ABB" w:rsidRDefault="00A71ABB" w:rsidP="00A71ABB">
      <w:pPr>
        <w:spacing w:line="240" w:lineRule="auto"/>
        <w:rPr>
          <w:rFonts w:cstheme="minorHAnsi"/>
        </w:rPr>
      </w:pPr>
    </w:p>
    <w:p w14:paraId="15D2517C" w14:textId="106AEA83" w:rsidR="00A71ABB" w:rsidRDefault="00A71ABB" w:rsidP="00A71ABB">
      <w:pPr>
        <w:pStyle w:val="Heading3"/>
        <w:rPr>
          <w:rFonts w:cstheme="minorHAnsi"/>
        </w:rPr>
      </w:pPr>
      <w:bookmarkStart w:id="65" w:name="_Toc34292447"/>
      <w:r>
        <w:rPr>
          <w:rFonts w:cstheme="minorHAnsi"/>
        </w:rPr>
        <w:t>Hints</w:t>
      </w:r>
      <w:bookmarkEnd w:id="65"/>
    </w:p>
    <w:p w14:paraId="73AC09DD" w14:textId="6E347F50" w:rsidR="00A71ABB" w:rsidRDefault="00293C60" w:rsidP="004F5966">
      <w:pPr>
        <w:pStyle w:val="ListParagraph"/>
        <w:numPr>
          <w:ilvl w:val="0"/>
          <w:numId w:val="24"/>
        </w:numPr>
        <w:spacing w:line="240" w:lineRule="auto"/>
        <w:rPr>
          <w:rFonts w:cstheme="minorHAnsi"/>
        </w:rPr>
      </w:pPr>
      <w:r>
        <w:rPr>
          <w:rFonts w:cstheme="minorHAnsi"/>
        </w:rPr>
        <w:t xml:space="preserve">Properties within the implementation’s initialization </w:t>
      </w:r>
      <w:r w:rsidRPr="00293C60">
        <w:rPr>
          <w:rFonts w:cstheme="minorHAnsi"/>
          <w:i/>
          <w:iCs/>
        </w:rPr>
        <w:t>scope</w:t>
      </w:r>
      <w:r>
        <w:rPr>
          <w:rFonts w:cstheme="minorHAnsi"/>
        </w:rPr>
        <w:t xml:space="preserve"> object parameter </w:t>
      </w:r>
      <w:r w:rsidR="009729B0">
        <w:rPr>
          <w:rFonts w:cstheme="minorHAnsi"/>
        </w:rPr>
        <w:t xml:space="preserve">are available within the template </w:t>
      </w:r>
      <w:r w:rsidR="006239BC">
        <w:rPr>
          <w:rFonts w:cstheme="minorHAnsi"/>
        </w:rPr>
        <w:t>by way of AngularJS markup and directives.</w:t>
      </w:r>
    </w:p>
    <w:p w14:paraId="3154F23B" w14:textId="78450A8C" w:rsidR="006239BC" w:rsidRDefault="006239BC" w:rsidP="004F5966">
      <w:pPr>
        <w:pStyle w:val="ListParagraph"/>
        <w:numPr>
          <w:ilvl w:val="0"/>
          <w:numId w:val="24"/>
        </w:numPr>
        <w:spacing w:line="240" w:lineRule="auto"/>
        <w:rPr>
          <w:rFonts w:cstheme="minorHAnsi"/>
        </w:rPr>
      </w:pPr>
      <w:r>
        <w:rPr>
          <w:rFonts w:cstheme="minorHAnsi"/>
        </w:rPr>
        <w:t xml:space="preserve">Data binding can be achieved by using the double curly brace notation: </w:t>
      </w:r>
      <w:r w:rsidRPr="006239BC">
        <w:rPr>
          <w:rFonts w:cstheme="minorHAnsi"/>
        </w:rPr>
        <w:t>{{ }}</w:t>
      </w:r>
      <w:r>
        <w:rPr>
          <w:rFonts w:cstheme="minorHAnsi"/>
        </w:rPr>
        <w:t>.</w:t>
      </w:r>
    </w:p>
    <w:p w14:paraId="08FF2CDC" w14:textId="3E4C8FC4" w:rsidR="00FD76ED" w:rsidRPr="00C82B6A" w:rsidRDefault="00AA4824" w:rsidP="00A71ABB">
      <w:pPr>
        <w:pStyle w:val="ListParagraph"/>
        <w:numPr>
          <w:ilvl w:val="0"/>
          <w:numId w:val="24"/>
        </w:numPr>
        <w:spacing w:line="240" w:lineRule="auto"/>
        <w:rPr>
          <w:rFonts w:cstheme="minorHAnsi"/>
        </w:rPr>
      </w:pPr>
      <w:r>
        <w:rPr>
          <w:rFonts w:cstheme="minorHAnsi"/>
        </w:rPr>
        <w:t xml:space="preserve">Specify the </w:t>
      </w:r>
      <w:r w:rsidRPr="00AA4824">
        <w:rPr>
          <w:rFonts w:cstheme="minorHAnsi"/>
          <w:i/>
          <w:iCs/>
        </w:rPr>
        <w:t>LabelColor</w:t>
      </w:r>
      <w:r>
        <w:rPr>
          <w:rFonts w:cstheme="minorHAnsi"/>
        </w:rPr>
        <w:t xml:space="preserve"> and </w:t>
      </w:r>
      <w:r w:rsidRPr="00AA4824">
        <w:rPr>
          <w:rFonts w:cstheme="minorHAnsi"/>
          <w:i/>
          <w:iCs/>
        </w:rPr>
        <w:t>ValueColor</w:t>
      </w:r>
      <w:r>
        <w:rPr>
          <w:rFonts w:cstheme="minorHAnsi"/>
        </w:rPr>
        <w:t xml:space="preserve"> as config object properties.</w:t>
      </w:r>
    </w:p>
    <w:p w14:paraId="2D9C8FDB" w14:textId="6A479687" w:rsidR="00FD76ED" w:rsidRDefault="00FD76ED">
      <w:pPr>
        <w:spacing w:line="259" w:lineRule="auto"/>
        <w:rPr>
          <w:rFonts w:cstheme="minorHAnsi"/>
        </w:rPr>
      </w:pPr>
      <w:r>
        <w:rPr>
          <w:rFonts w:cstheme="minorHAnsi"/>
        </w:rPr>
        <w:br w:type="page"/>
      </w:r>
    </w:p>
    <w:p w14:paraId="5766AE4E" w14:textId="5E1947ED" w:rsidR="00FD76ED" w:rsidRPr="00A71ABB" w:rsidRDefault="004F5966" w:rsidP="004F5966">
      <w:pPr>
        <w:pStyle w:val="Heading2"/>
        <w:numPr>
          <w:ilvl w:val="1"/>
          <w:numId w:val="12"/>
        </w:numPr>
        <w:rPr>
          <w:rFonts w:cstheme="minorHAnsi"/>
        </w:rPr>
      </w:pPr>
      <w:bookmarkStart w:id="66" w:name="_Toc34292448"/>
      <w:r>
        <w:rPr>
          <w:rFonts w:cstheme="minorHAnsi"/>
        </w:rPr>
        <w:lastRenderedPageBreak/>
        <w:t>SOLUTION</w:t>
      </w:r>
      <w:bookmarkEnd w:id="66"/>
    </w:p>
    <w:p w14:paraId="56B3C5E3" w14:textId="77777777" w:rsidR="00381049" w:rsidRDefault="00381049" w:rsidP="0029513F">
      <w:pPr>
        <w:spacing w:line="240" w:lineRule="auto"/>
        <w:rPr>
          <w:rFonts w:cstheme="minorHAnsi"/>
        </w:rPr>
      </w:pPr>
    </w:p>
    <w:p w14:paraId="79AAC9FF" w14:textId="12BCC5FE" w:rsidR="00BE299F" w:rsidRDefault="00BE299F" w:rsidP="00BE299F">
      <w:pPr>
        <w:pStyle w:val="Heading3"/>
        <w:rPr>
          <w:rFonts w:cstheme="minorHAnsi"/>
        </w:rPr>
      </w:pPr>
      <w:bookmarkStart w:id="67" w:name="_Toc34292449"/>
      <w:r>
        <w:rPr>
          <w:rFonts w:cstheme="minorHAnsi"/>
        </w:rPr>
        <w:t>Get Value and Timestamp</w:t>
      </w:r>
      <w:bookmarkEnd w:id="67"/>
    </w:p>
    <w:p w14:paraId="3636DA2F" w14:textId="02C12C75" w:rsidR="00381049" w:rsidRDefault="0070330A" w:rsidP="0029513F">
      <w:pPr>
        <w:spacing w:line="240" w:lineRule="auto"/>
        <w:rPr>
          <w:rFonts w:cstheme="minorHAnsi"/>
        </w:rPr>
      </w:pPr>
      <w:r>
        <w:rPr>
          <w:rFonts w:cstheme="minorHAnsi"/>
        </w:rPr>
        <w:t xml:space="preserve">First, </w:t>
      </w:r>
      <w:r w:rsidR="00436D3F">
        <w:rPr>
          <w:rFonts w:cstheme="minorHAnsi"/>
        </w:rPr>
        <w:t xml:space="preserve">we’ll define the </w:t>
      </w:r>
      <w:r w:rsidR="00BC376F" w:rsidRPr="00265451">
        <w:rPr>
          <w:rFonts w:cstheme="minorHAnsi"/>
          <w:i/>
          <w:iCs/>
        </w:rPr>
        <w:t>scope.Value</w:t>
      </w:r>
      <w:r w:rsidR="00BC376F">
        <w:rPr>
          <w:rFonts w:cstheme="minorHAnsi"/>
        </w:rPr>
        <w:t xml:space="preserve"> and </w:t>
      </w:r>
      <w:r w:rsidR="00BC376F" w:rsidRPr="00265451">
        <w:rPr>
          <w:rFonts w:cstheme="minorHAnsi"/>
          <w:i/>
          <w:iCs/>
        </w:rPr>
        <w:t>scope.Timestamp</w:t>
      </w:r>
      <w:r w:rsidR="00BC376F">
        <w:rPr>
          <w:rFonts w:cstheme="minorHAnsi"/>
        </w:rPr>
        <w:t xml:space="preserve"> properties </w:t>
      </w:r>
      <w:r w:rsidR="003008C5">
        <w:rPr>
          <w:rFonts w:cstheme="minorHAnsi"/>
        </w:rPr>
        <w:t>within the</w:t>
      </w:r>
      <w:r w:rsidR="00265451">
        <w:rPr>
          <w:rFonts w:cstheme="minorHAnsi"/>
        </w:rPr>
        <w:t xml:space="preserve"> </w:t>
      </w:r>
      <w:r w:rsidR="00265451" w:rsidRPr="00265451">
        <w:rPr>
          <w:rFonts w:cstheme="minorHAnsi"/>
          <w:i/>
          <w:iCs/>
        </w:rPr>
        <w:t>symbolVis.prototype.init</w:t>
      </w:r>
      <w:r w:rsidR="00265451">
        <w:rPr>
          <w:rFonts w:cstheme="minorHAnsi"/>
        </w:rPr>
        <w:t xml:space="preserve"> function</w:t>
      </w:r>
      <w:r w:rsidR="003008C5">
        <w:rPr>
          <w:rFonts w:cstheme="minorHAnsi"/>
        </w:rPr>
        <w:t>, at the start</w:t>
      </w:r>
      <w:r w:rsidR="00F84713">
        <w:rPr>
          <w:rFonts w:cstheme="minorHAnsi"/>
        </w:rPr>
        <w:t xml:space="preserve">. We do this to make sure that any properties we plan on using anywhere else in the symbol are defined before they’re </w:t>
      </w:r>
      <w:r w:rsidR="00E341AA">
        <w:rPr>
          <w:rFonts w:cstheme="minorHAnsi"/>
        </w:rPr>
        <w:t>referenced, and to</w:t>
      </w:r>
      <w:r w:rsidR="00072130">
        <w:rPr>
          <w:rFonts w:cstheme="minorHAnsi"/>
        </w:rPr>
        <w:t xml:space="preserve"> </w:t>
      </w:r>
      <w:r w:rsidR="00B63BC3">
        <w:rPr>
          <w:rFonts w:cstheme="minorHAnsi"/>
        </w:rPr>
        <w:t xml:space="preserve">help us keep track of the </w:t>
      </w:r>
      <w:r w:rsidR="0070199C">
        <w:rPr>
          <w:rFonts w:cstheme="minorHAnsi"/>
        </w:rPr>
        <w:t>properties we’re adding to the scope object within the initialization function.</w:t>
      </w:r>
    </w:p>
    <w:bookmarkStart w:id="68" w:name="_MON_1643193925"/>
    <w:bookmarkEnd w:id="68"/>
    <w:p w14:paraId="1C624B4F" w14:textId="357E4028" w:rsidR="0070199C" w:rsidRDefault="008467AB" w:rsidP="0029513F">
      <w:pPr>
        <w:spacing w:line="240" w:lineRule="auto"/>
        <w:rPr>
          <w:rFonts w:cstheme="minorHAnsi"/>
        </w:rPr>
      </w:pPr>
      <w:r>
        <w:rPr>
          <w:rFonts w:cstheme="minorHAnsi"/>
        </w:rPr>
        <w:object w:dxaOrig="9360" w:dyaOrig="1710" w14:anchorId="4B1C8FCA">
          <v:shape id="_x0000_i1038" type="#_x0000_t75" style="width:468pt;height:85.5pt" o:ole="">
            <v:imagedata r:id="rId45" o:title=""/>
          </v:shape>
          <o:OLEObject Type="Embed" ProgID="Word.OpenDocumentText.12" ShapeID="_x0000_i1038" DrawAspect="Content" ObjectID="_1644905213" r:id="rId46"/>
        </w:object>
      </w:r>
    </w:p>
    <w:p w14:paraId="4DFE99D8" w14:textId="5CE177A7" w:rsidR="009D24B1" w:rsidRDefault="007276F3" w:rsidP="0029513F">
      <w:pPr>
        <w:spacing w:line="240" w:lineRule="auto"/>
        <w:rPr>
          <w:rFonts w:cstheme="minorHAnsi"/>
        </w:rPr>
      </w:pPr>
      <w:r>
        <w:rPr>
          <w:rFonts w:cstheme="minorHAnsi"/>
        </w:rPr>
        <w:t xml:space="preserve">Next, update the </w:t>
      </w:r>
      <w:r w:rsidRPr="00023971">
        <w:rPr>
          <w:rFonts w:cstheme="minorHAnsi"/>
          <w:i/>
          <w:iCs/>
        </w:rPr>
        <w:t>scope.Value</w:t>
      </w:r>
      <w:r>
        <w:rPr>
          <w:rFonts w:cstheme="minorHAnsi"/>
        </w:rPr>
        <w:t xml:space="preserve"> and </w:t>
      </w:r>
      <w:r w:rsidRPr="00023971">
        <w:rPr>
          <w:rFonts w:cstheme="minorHAnsi"/>
          <w:i/>
          <w:iCs/>
        </w:rPr>
        <w:t>scope.Timestamp</w:t>
      </w:r>
      <w:r>
        <w:rPr>
          <w:rFonts w:cstheme="minorHAnsi"/>
        </w:rPr>
        <w:t xml:space="preserve"> properties any time we get a new value and timestamp through </w:t>
      </w:r>
      <w:r w:rsidR="00030418">
        <w:rPr>
          <w:rFonts w:cstheme="minorHAnsi"/>
        </w:rPr>
        <w:t xml:space="preserve">the </w:t>
      </w:r>
      <w:r w:rsidR="00023971" w:rsidRPr="00023971">
        <w:rPr>
          <w:rFonts w:cstheme="minorHAnsi"/>
          <w:i/>
          <w:iCs/>
        </w:rPr>
        <w:t>onDataUpdate</w:t>
      </w:r>
      <w:r w:rsidR="00023971">
        <w:rPr>
          <w:rFonts w:cstheme="minorHAnsi"/>
        </w:rPr>
        <w:t xml:space="preserve"> callback function.</w:t>
      </w:r>
      <w:r w:rsidR="00D265CD">
        <w:rPr>
          <w:rFonts w:cstheme="minorHAnsi"/>
        </w:rPr>
        <w:t xml:space="preserve"> The </w:t>
      </w:r>
      <w:r w:rsidR="00D265CD" w:rsidRPr="004B57BD">
        <w:rPr>
          <w:rFonts w:cstheme="minorHAnsi"/>
          <w:i/>
          <w:iCs/>
        </w:rPr>
        <w:t>onDataUpdate</w:t>
      </w:r>
      <w:r w:rsidR="00D265CD">
        <w:rPr>
          <w:rFonts w:cstheme="minorHAnsi"/>
        </w:rPr>
        <w:t xml:space="preserve"> </w:t>
      </w:r>
      <w:r w:rsidR="004B57BD">
        <w:rPr>
          <w:rFonts w:cstheme="minorHAnsi"/>
        </w:rPr>
        <w:t xml:space="preserve">callback is passed the </w:t>
      </w:r>
      <w:r w:rsidR="004B57BD" w:rsidRPr="004B57BD">
        <w:rPr>
          <w:rFonts w:cstheme="minorHAnsi"/>
          <w:i/>
          <w:iCs/>
        </w:rPr>
        <w:t>newData</w:t>
      </w:r>
      <w:r w:rsidR="004B57BD">
        <w:rPr>
          <w:rFonts w:cstheme="minorHAnsi"/>
        </w:rPr>
        <w:t xml:space="preserve"> object as an argument</w:t>
      </w:r>
      <w:r w:rsidR="00B9244E">
        <w:rPr>
          <w:rFonts w:cstheme="minorHAnsi"/>
        </w:rPr>
        <w:t xml:space="preserve">, </w:t>
      </w:r>
      <w:r w:rsidR="00342660">
        <w:rPr>
          <w:rFonts w:cstheme="minorHAnsi"/>
        </w:rPr>
        <w:t>which contain</w:t>
      </w:r>
      <w:r w:rsidR="0095522C">
        <w:rPr>
          <w:rFonts w:cstheme="minorHAnsi"/>
        </w:rPr>
        <w:t>s</w:t>
      </w:r>
      <w:r w:rsidR="00342660">
        <w:rPr>
          <w:rFonts w:cstheme="minorHAnsi"/>
        </w:rPr>
        <w:t xml:space="preserve"> </w:t>
      </w:r>
      <w:r w:rsidR="00BC041D">
        <w:rPr>
          <w:rFonts w:cstheme="minorHAnsi"/>
        </w:rPr>
        <w:t xml:space="preserve">the </w:t>
      </w:r>
      <w:r w:rsidR="00BC041D" w:rsidRPr="00BC041D">
        <w:rPr>
          <w:rFonts w:cstheme="minorHAnsi"/>
          <w:i/>
          <w:iCs/>
        </w:rPr>
        <w:t>newData.Value</w:t>
      </w:r>
      <w:r w:rsidR="00BC041D">
        <w:rPr>
          <w:rFonts w:cstheme="minorHAnsi"/>
        </w:rPr>
        <w:t xml:space="preserve"> and </w:t>
      </w:r>
      <w:r w:rsidR="00BC041D" w:rsidRPr="00BC041D">
        <w:rPr>
          <w:rFonts w:cstheme="minorHAnsi"/>
          <w:i/>
          <w:iCs/>
        </w:rPr>
        <w:t>newData.Timestamp</w:t>
      </w:r>
      <w:r w:rsidR="00BC041D">
        <w:rPr>
          <w:rFonts w:cstheme="minorHAnsi"/>
        </w:rPr>
        <w:t xml:space="preserve"> properties.</w:t>
      </w:r>
      <w:r w:rsidR="00E3736D">
        <w:rPr>
          <w:rFonts w:cstheme="minorHAnsi"/>
        </w:rPr>
        <w:t xml:space="preserve"> </w:t>
      </w:r>
      <w:r w:rsidR="0095522C">
        <w:rPr>
          <w:rFonts w:cstheme="minorHAnsi"/>
        </w:rPr>
        <w:t>A</w:t>
      </w:r>
      <w:r w:rsidR="0038377A">
        <w:rPr>
          <w:rFonts w:cstheme="minorHAnsi"/>
        </w:rPr>
        <w:t xml:space="preserve">ssign the new values from the </w:t>
      </w:r>
      <w:r w:rsidR="0038377A" w:rsidRPr="00375721">
        <w:rPr>
          <w:rFonts w:cstheme="minorHAnsi"/>
          <w:i/>
          <w:iCs/>
        </w:rPr>
        <w:t>newData</w:t>
      </w:r>
      <w:r w:rsidR="0038377A">
        <w:rPr>
          <w:rFonts w:cstheme="minorHAnsi"/>
        </w:rPr>
        <w:t xml:space="preserve"> object to the </w:t>
      </w:r>
      <w:r w:rsidR="00375721">
        <w:rPr>
          <w:rFonts w:cstheme="minorHAnsi"/>
        </w:rPr>
        <w:t xml:space="preserve">value and timestamp properties. </w:t>
      </w:r>
      <w:r w:rsidR="00E3736D">
        <w:rPr>
          <w:rFonts w:cstheme="minorHAnsi"/>
        </w:rPr>
        <w:t>This is also a good place</w:t>
      </w:r>
      <w:r w:rsidR="00475CF8">
        <w:rPr>
          <w:rFonts w:cstheme="minorHAnsi"/>
        </w:rPr>
        <w:t xml:space="preserve"> in the code</w:t>
      </w:r>
      <w:r w:rsidR="00E3736D">
        <w:rPr>
          <w:rFonts w:cstheme="minorHAnsi"/>
        </w:rPr>
        <w:t xml:space="preserve"> to</w:t>
      </w:r>
      <w:r w:rsidR="00475CF8">
        <w:rPr>
          <w:rFonts w:cstheme="minorHAnsi"/>
        </w:rPr>
        <w:t xml:space="preserve"> use </w:t>
      </w:r>
      <w:r w:rsidR="00475CF8" w:rsidRPr="0076031E">
        <w:rPr>
          <w:rFonts w:cstheme="minorHAnsi"/>
          <w:i/>
          <w:iCs/>
        </w:rPr>
        <w:t>console.log(newData)</w:t>
      </w:r>
      <w:r w:rsidR="00475CF8">
        <w:rPr>
          <w:rFonts w:cstheme="minorHAnsi"/>
        </w:rPr>
        <w:t xml:space="preserve"> </w:t>
      </w:r>
      <w:r w:rsidR="0010622D">
        <w:rPr>
          <w:rFonts w:cstheme="minorHAnsi"/>
        </w:rPr>
        <w:t xml:space="preserve">to see what properties are available in the </w:t>
      </w:r>
      <w:r w:rsidR="0010622D" w:rsidRPr="0076031E">
        <w:rPr>
          <w:rFonts w:cstheme="minorHAnsi"/>
          <w:i/>
          <w:iCs/>
        </w:rPr>
        <w:t>newData</w:t>
      </w:r>
      <w:r w:rsidR="0010622D">
        <w:rPr>
          <w:rFonts w:cstheme="minorHAnsi"/>
        </w:rPr>
        <w:t xml:space="preserve"> object.</w:t>
      </w:r>
    </w:p>
    <w:bookmarkStart w:id="69" w:name="_MON_1643197764"/>
    <w:bookmarkEnd w:id="69"/>
    <w:p w14:paraId="1D66B03E" w14:textId="621D5B8E" w:rsidR="00F66F06" w:rsidRDefault="006A6758" w:rsidP="0029513F">
      <w:pPr>
        <w:spacing w:line="240" w:lineRule="auto"/>
        <w:rPr>
          <w:rFonts w:cstheme="minorHAnsi"/>
        </w:rPr>
      </w:pPr>
      <w:r>
        <w:rPr>
          <w:rFonts w:cstheme="minorHAnsi"/>
        </w:rPr>
        <w:object w:dxaOrig="9360" w:dyaOrig="2280" w14:anchorId="10273C7A">
          <v:shape id="_x0000_i1039" type="#_x0000_t75" style="width:468pt;height:114pt" o:ole="">
            <v:imagedata r:id="rId47" o:title=""/>
          </v:shape>
          <o:OLEObject Type="Embed" ProgID="Word.OpenDocumentText.12" ShapeID="_x0000_i1039" DrawAspect="Content" ObjectID="_1644905214" r:id="rId48"/>
        </w:object>
      </w:r>
    </w:p>
    <w:p w14:paraId="6F72B92E" w14:textId="77777777" w:rsidR="00E76876" w:rsidRDefault="00E76876" w:rsidP="0029513F">
      <w:pPr>
        <w:spacing w:line="240" w:lineRule="auto"/>
        <w:rPr>
          <w:rFonts w:cstheme="minorHAnsi"/>
        </w:rPr>
      </w:pPr>
    </w:p>
    <w:p w14:paraId="425FC629" w14:textId="6AA31ECA" w:rsidR="003549B1" w:rsidRDefault="00276856" w:rsidP="003549B1">
      <w:pPr>
        <w:pStyle w:val="Heading3"/>
        <w:rPr>
          <w:rFonts w:cstheme="minorHAnsi"/>
        </w:rPr>
      </w:pPr>
      <w:bookmarkStart w:id="70" w:name="_Toc34292450"/>
      <w:r>
        <w:rPr>
          <w:rFonts w:cstheme="minorHAnsi"/>
        </w:rPr>
        <w:t>Get Label and Units</w:t>
      </w:r>
      <w:bookmarkEnd w:id="70"/>
    </w:p>
    <w:p w14:paraId="4DF027CE" w14:textId="0450FB7D" w:rsidR="003549B1" w:rsidRDefault="006170F6" w:rsidP="0029513F">
      <w:pPr>
        <w:spacing w:line="240" w:lineRule="auto"/>
        <w:rPr>
          <w:rFonts w:cstheme="minorHAnsi"/>
        </w:rPr>
      </w:pPr>
      <w:r>
        <w:rPr>
          <w:rFonts w:cstheme="minorHAnsi"/>
        </w:rPr>
        <w:t xml:space="preserve">Again, we’ll define the </w:t>
      </w:r>
      <w:r w:rsidRPr="006170F6">
        <w:rPr>
          <w:rFonts w:cstheme="minorHAnsi"/>
          <w:i/>
          <w:iCs/>
        </w:rPr>
        <w:t>scope.Label</w:t>
      </w:r>
      <w:r>
        <w:rPr>
          <w:rFonts w:cstheme="minorHAnsi"/>
        </w:rPr>
        <w:t xml:space="preserve"> and </w:t>
      </w:r>
      <w:r w:rsidRPr="006170F6">
        <w:rPr>
          <w:rFonts w:cstheme="minorHAnsi"/>
          <w:i/>
          <w:iCs/>
        </w:rPr>
        <w:t>scope.Units</w:t>
      </w:r>
      <w:r>
        <w:rPr>
          <w:rFonts w:cstheme="minorHAnsi"/>
        </w:rPr>
        <w:t xml:space="preserve"> properties within the </w:t>
      </w:r>
      <w:r w:rsidRPr="006170F6">
        <w:rPr>
          <w:rFonts w:cstheme="minorHAnsi"/>
          <w:i/>
          <w:iCs/>
        </w:rPr>
        <w:t>symbolVis.prototype.init</w:t>
      </w:r>
      <w:r>
        <w:rPr>
          <w:rFonts w:cstheme="minorHAnsi"/>
        </w:rPr>
        <w:t xml:space="preserve"> function.</w:t>
      </w:r>
    </w:p>
    <w:bookmarkStart w:id="71" w:name="_MON_1643198121"/>
    <w:bookmarkEnd w:id="71"/>
    <w:p w14:paraId="117B1573" w14:textId="3E12FC99" w:rsidR="003549B1" w:rsidRDefault="00453573" w:rsidP="0029513F">
      <w:pPr>
        <w:spacing w:line="240" w:lineRule="auto"/>
        <w:rPr>
          <w:rFonts w:cstheme="minorHAnsi"/>
        </w:rPr>
      </w:pPr>
      <w:r>
        <w:rPr>
          <w:rFonts w:cstheme="minorHAnsi"/>
        </w:rPr>
        <w:object w:dxaOrig="9360" w:dyaOrig="2280" w14:anchorId="5810EC29">
          <v:shape id="_x0000_i1040" type="#_x0000_t75" style="width:468pt;height:114pt" o:ole="">
            <v:imagedata r:id="rId49" o:title=""/>
          </v:shape>
          <o:OLEObject Type="Embed" ProgID="Word.OpenDocumentText.12" ShapeID="_x0000_i1040" DrawAspect="Content" ObjectID="_1644905215" r:id="rId50"/>
        </w:object>
      </w:r>
    </w:p>
    <w:p w14:paraId="61B3EC14" w14:textId="0F47636B" w:rsidR="00453573" w:rsidRDefault="00D0414E" w:rsidP="0029513F">
      <w:pPr>
        <w:spacing w:line="240" w:lineRule="auto"/>
        <w:rPr>
          <w:rFonts w:cstheme="minorHAnsi"/>
        </w:rPr>
      </w:pPr>
      <w:r>
        <w:rPr>
          <w:rFonts w:cstheme="minorHAnsi"/>
        </w:rPr>
        <w:t xml:space="preserve">However, getting the label and units from the </w:t>
      </w:r>
      <w:r w:rsidRPr="00D0414E">
        <w:rPr>
          <w:rFonts w:cstheme="minorHAnsi"/>
          <w:i/>
          <w:iCs/>
        </w:rPr>
        <w:t>newData</w:t>
      </w:r>
      <w:r>
        <w:rPr>
          <w:rFonts w:cstheme="minorHAnsi"/>
        </w:rPr>
        <w:t xml:space="preserve"> object passed to the </w:t>
      </w:r>
      <w:r w:rsidRPr="00D0414E">
        <w:rPr>
          <w:rFonts w:cstheme="minorHAnsi"/>
          <w:i/>
          <w:iCs/>
        </w:rPr>
        <w:t>onDataUpdate</w:t>
      </w:r>
      <w:r>
        <w:rPr>
          <w:rFonts w:cstheme="minorHAnsi"/>
        </w:rPr>
        <w:t xml:space="preserve"> callback function will </w:t>
      </w:r>
      <w:r w:rsidR="00D06AE3">
        <w:rPr>
          <w:rFonts w:cstheme="minorHAnsi"/>
        </w:rPr>
        <w:t>be a bit trickier.</w:t>
      </w:r>
      <w:r w:rsidR="00B60E90">
        <w:rPr>
          <w:rFonts w:cstheme="minorHAnsi"/>
        </w:rPr>
        <w:t xml:space="preserve"> Since the </w:t>
      </w:r>
      <w:r w:rsidR="00B60E90" w:rsidRPr="00A31630">
        <w:rPr>
          <w:rFonts w:cstheme="minorHAnsi"/>
          <w:i/>
          <w:iCs/>
        </w:rPr>
        <w:t>newData.Label</w:t>
      </w:r>
      <w:r w:rsidR="00B60E90">
        <w:rPr>
          <w:rFonts w:cstheme="minorHAnsi"/>
        </w:rPr>
        <w:t xml:space="preserve"> and </w:t>
      </w:r>
      <w:r w:rsidR="00B60E90" w:rsidRPr="00A31630">
        <w:rPr>
          <w:rFonts w:cstheme="minorHAnsi"/>
          <w:i/>
          <w:iCs/>
        </w:rPr>
        <w:t>newData.Units</w:t>
      </w:r>
      <w:r w:rsidR="00B60E90">
        <w:rPr>
          <w:rFonts w:cstheme="minorHAnsi"/>
        </w:rPr>
        <w:t xml:space="preserve"> properties are not always defined on every data update</w:t>
      </w:r>
      <w:r w:rsidR="00B266BF">
        <w:rPr>
          <w:rFonts w:cstheme="minorHAnsi"/>
        </w:rPr>
        <w:t xml:space="preserve">, we should check </w:t>
      </w:r>
      <w:r w:rsidR="00544D37">
        <w:rPr>
          <w:rFonts w:cstheme="minorHAnsi"/>
        </w:rPr>
        <w:t xml:space="preserve">before assigning their values to the </w:t>
      </w:r>
      <w:r w:rsidR="00544D37" w:rsidRPr="00A31630">
        <w:rPr>
          <w:rFonts w:cstheme="minorHAnsi"/>
          <w:i/>
          <w:iCs/>
        </w:rPr>
        <w:t>scope.Label</w:t>
      </w:r>
      <w:r w:rsidR="00544D37">
        <w:rPr>
          <w:rFonts w:cstheme="minorHAnsi"/>
        </w:rPr>
        <w:t xml:space="preserve"> and </w:t>
      </w:r>
      <w:r w:rsidR="00544D37" w:rsidRPr="00A31630">
        <w:rPr>
          <w:rFonts w:cstheme="minorHAnsi"/>
          <w:i/>
          <w:iCs/>
        </w:rPr>
        <w:t>scope.Units</w:t>
      </w:r>
      <w:r w:rsidR="00544D37">
        <w:rPr>
          <w:rFonts w:cstheme="minorHAnsi"/>
        </w:rPr>
        <w:t xml:space="preserve"> properties, otherwise, we’ll cycle </w:t>
      </w:r>
      <w:r w:rsidR="008E699E">
        <w:rPr>
          <w:rFonts w:cstheme="minorHAnsi"/>
        </w:rPr>
        <w:t xml:space="preserve">between our labels </w:t>
      </w:r>
      <w:r w:rsidR="0071367E">
        <w:rPr>
          <w:rFonts w:cstheme="minorHAnsi"/>
        </w:rPr>
        <w:t>and units having valid values to the values being undefined.</w:t>
      </w:r>
    </w:p>
    <w:bookmarkStart w:id="72" w:name="_MON_1643198909"/>
    <w:bookmarkEnd w:id="72"/>
    <w:p w14:paraId="0CED681A" w14:textId="03778D1B" w:rsidR="00D06AE3" w:rsidRDefault="00DB6045" w:rsidP="0029513F">
      <w:pPr>
        <w:spacing w:line="240" w:lineRule="auto"/>
        <w:rPr>
          <w:rFonts w:cstheme="minorHAnsi"/>
        </w:rPr>
      </w:pPr>
      <w:r>
        <w:rPr>
          <w:rFonts w:cstheme="minorHAnsi"/>
        </w:rPr>
        <w:object w:dxaOrig="9360" w:dyaOrig="3990" w14:anchorId="39253072">
          <v:shape id="_x0000_i1041" type="#_x0000_t75" style="width:468pt;height:199.5pt" o:ole="">
            <v:imagedata r:id="rId51" o:title=""/>
          </v:shape>
          <o:OLEObject Type="Embed" ProgID="Word.OpenDocumentText.12" ShapeID="_x0000_i1041" DrawAspect="Content" ObjectID="_1644905216" r:id="rId52"/>
        </w:object>
      </w:r>
    </w:p>
    <w:p w14:paraId="6CD058B7" w14:textId="77777777" w:rsidR="00453573" w:rsidRDefault="00453573" w:rsidP="0029513F">
      <w:pPr>
        <w:spacing w:line="240" w:lineRule="auto"/>
        <w:rPr>
          <w:rFonts w:cstheme="minorHAnsi"/>
        </w:rPr>
      </w:pPr>
    </w:p>
    <w:p w14:paraId="6C08FC40" w14:textId="7D6FE6F0" w:rsidR="00B93C6B" w:rsidRDefault="00205651" w:rsidP="004651BC">
      <w:pPr>
        <w:pStyle w:val="Heading3"/>
        <w:rPr>
          <w:rFonts w:cstheme="minorHAnsi"/>
        </w:rPr>
      </w:pPr>
      <w:bookmarkStart w:id="73" w:name="_Toc34292451"/>
      <w:r>
        <w:rPr>
          <w:rFonts w:cstheme="minorHAnsi"/>
        </w:rPr>
        <w:t>Display Value, Timestamp, Labe, and Units</w:t>
      </w:r>
      <w:bookmarkEnd w:id="73"/>
    </w:p>
    <w:p w14:paraId="426D1234" w14:textId="319803A8" w:rsidR="00B93C6B" w:rsidRDefault="00E65FCC" w:rsidP="0029513F">
      <w:pPr>
        <w:spacing w:line="240" w:lineRule="auto"/>
        <w:rPr>
          <w:rFonts w:cstheme="minorHAnsi"/>
        </w:rPr>
      </w:pPr>
      <w:r>
        <w:rPr>
          <w:rFonts w:cstheme="minorHAnsi"/>
        </w:rPr>
        <w:t>First,</w:t>
      </w:r>
      <w:r w:rsidR="00F147A7">
        <w:rPr>
          <w:rFonts w:cstheme="minorHAnsi"/>
        </w:rPr>
        <w:t xml:space="preserve"> we’ll edit the HTML</w:t>
      </w:r>
      <w:r w:rsidR="00180180">
        <w:rPr>
          <w:rFonts w:cstheme="minorHAnsi"/>
        </w:rPr>
        <w:t xml:space="preserve"> in the template to </w:t>
      </w:r>
      <w:r w:rsidR="00BB1453">
        <w:rPr>
          <w:rFonts w:cstheme="minorHAnsi"/>
        </w:rPr>
        <w:t>include stubs for Label, Value, Units, and Timestamp.</w:t>
      </w:r>
      <w:r w:rsidR="00577C6E">
        <w:rPr>
          <w:rFonts w:cstheme="minorHAnsi"/>
        </w:rPr>
        <w:t xml:space="preserve"> We’re </w:t>
      </w:r>
      <w:r w:rsidR="0054453C">
        <w:rPr>
          <w:rFonts w:cstheme="minorHAnsi"/>
        </w:rPr>
        <w:t>using a non-breaking space</w:t>
      </w:r>
      <w:r w:rsidR="00FF1B80">
        <w:rPr>
          <w:rFonts w:cstheme="minorHAnsi"/>
        </w:rPr>
        <w:t xml:space="preserve"> (&amp;nbsp;)</w:t>
      </w:r>
      <w:r w:rsidR="0054453C">
        <w:rPr>
          <w:rFonts w:cstheme="minorHAnsi"/>
        </w:rPr>
        <w:t xml:space="preserve"> to make sure that no matter</w:t>
      </w:r>
      <w:r w:rsidR="00FF1B80">
        <w:rPr>
          <w:rFonts w:cstheme="minorHAnsi"/>
        </w:rPr>
        <w:t xml:space="preserve"> the</w:t>
      </w:r>
      <w:r w:rsidR="0054453C">
        <w:rPr>
          <w:rFonts w:cstheme="minorHAnsi"/>
        </w:rPr>
        <w:t xml:space="preserve"> width of the symbol, the value and units </w:t>
      </w:r>
      <w:r w:rsidR="00FF1B80">
        <w:rPr>
          <w:rFonts w:cstheme="minorHAnsi"/>
        </w:rPr>
        <w:t>stay in the same line, but are still separated by a space.</w:t>
      </w:r>
    </w:p>
    <w:bookmarkStart w:id="74" w:name="_MON_1643204881"/>
    <w:bookmarkEnd w:id="74"/>
    <w:p w14:paraId="158EF2F3" w14:textId="4ADE5DD3" w:rsidR="00E65FCC" w:rsidRDefault="007F0387" w:rsidP="0029513F">
      <w:pPr>
        <w:spacing w:line="240" w:lineRule="auto"/>
        <w:rPr>
          <w:rFonts w:cstheme="minorHAnsi"/>
        </w:rPr>
      </w:pPr>
      <w:r>
        <w:rPr>
          <w:rFonts w:cstheme="minorHAnsi"/>
        </w:rPr>
        <w:object w:dxaOrig="9360" w:dyaOrig="3135" w14:anchorId="796144A2">
          <v:shape id="_x0000_i1042" type="#_x0000_t75" style="width:468pt;height:156.75pt" o:ole="">
            <v:imagedata r:id="rId53" o:title=""/>
          </v:shape>
          <o:OLEObject Type="Embed" ProgID="Word.OpenDocumentText.12" ShapeID="_x0000_i1042" DrawAspect="Content" ObjectID="_1644905217" r:id="rId54"/>
        </w:object>
      </w:r>
    </w:p>
    <w:p w14:paraId="4C20D2AC" w14:textId="67300504" w:rsidR="00E65FCC" w:rsidRDefault="0029466E" w:rsidP="0029513F">
      <w:pPr>
        <w:spacing w:line="240" w:lineRule="auto"/>
        <w:rPr>
          <w:rFonts w:cstheme="minorHAnsi"/>
        </w:rPr>
      </w:pPr>
      <w:r>
        <w:rPr>
          <w:rFonts w:cstheme="minorHAnsi"/>
        </w:rPr>
        <w:t>Then we can use AngularJS databinding markup</w:t>
      </w:r>
      <w:r w:rsidR="00B54AAE">
        <w:rPr>
          <w:rFonts w:cstheme="minorHAnsi"/>
        </w:rPr>
        <w:t>, {{&lt;</w:t>
      </w:r>
      <w:r w:rsidR="00CA7ECA">
        <w:rPr>
          <w:rFonts w:cstheme="minorHAnsi"/>
        </w:rPr>
        <w:t>scope-property-name&gt;</w:t>
      </w:r>
      <w:r w:rsidR="00B54AAE">
        <w:rPr>
          <w:rFonts w:cstheme="minorHAnsi"/>
        </w:rPr>
        <w:t>}}</w:t>
      </w:r>
      <w:r w:rsidR="00CA7ECA">
        <w:rPr>
          <w:rFonts w:cstheme="minorHAnsi"/>
        </w:rPr>
        <w:t xml:space="preserve">, </w:t>
      </w:r>
      <w:r w:rsidR="00B54AAE">
        <w:rPr>
          <w:rFonts w:cstheme="minorHAnsi"/>
        </w:rPr>
        <w:t xml:space="preserve"> </w:t>
      </w:r>
      <w:r>
        <w:rPr>
          <w:rFonts w:cstheme="minorHAnsi"/>
        </w:rPr>
        <w:t xml:space="preserve">within the HTML </w:t>
      </w:r>
      <w:r w:rsidR="00CE2BE2">
        <w:rPr>
          <w:rFonts w:cstheme="minorHAnsi"/>
        </w:rPr>
        <w:t xml:space="preserve">to bind the </w:t>
      </w:r>
      <w:r w:rsidR="00CE2BE2" w:rsidRPr="001A22BE">
        <w:rPr>
          <w:rFonts w:cstheme="minorHAnsi"/>
          <w:i/>
          <w:iCs/>
        </w:rPr>
        <w:t>scope.Label</w:t>
      </w:r>
      <w:r w:rsidR="00CE2BE2">
        <w:rPr>
          <w:rFonts w:cstheme="minorHAnsi"/>
        </w:rPr>
        <w:t xml:space="preserve">, </w:t>
      </w:r>
      <w:r w:rsidR="00CE2BE2" w:rsidRPr="001A22BE">
        <w:rPr>
          <w:rFonts w:cstheme="minorHAnsi"/>
          <w:i/>
          <w:iCs/>
        </w:rPr>
        <w:t>scope.Value</w:t>
      </w:r>
      <w:r w:rsidR="00CE2BE2">
        <w:rPr>
          <w:rFonts w:cstheme="minorHAnsi"/>
        </w:rPr>
        <w:t xml:space="preserve">, </w:t>
      </w:r>
      <w:r w:rsidR="00CE2BE2" w:rsidRPr="00D80A46">
        <w:rPr>
          <w:rFonts w:cstheme="minorHAnsi"/>
          <w:i/>
          <w:iCs/>
        </w:rPr>
        <w:t>scope.Units</w:t>
      </w:r>
      <w:r w:rsidR="00CE2BE2">
        <w:rPr>
          <w:rFonts w:cstheme="minorHAnsi"/>
        </w:rPr>
        <w:t xml:space="preserve">, and </w:t>
      </w:r>
      <w:r w:rsidR="00CE2BE2" w:rsidRPr="00D80A46">
        <w:rPr>
          <w:rFonts w:cstheme="minorHAnsi"/>
          <w:i/>
          <w:iCs/>
        </w:rPr>
        <w:t>scope.Timestamp</w:t>
      </w:r>
      <w:r w:rsidR="00D57120">
        <w:rPr>
          <w:rFonts w:cstheme="minorHAnsi"/>
        </w:rPr>
        <w:t xml:space="preserve"> propert</w:t>
      </w:r>
      <w:r w:rsidR="003612EB">
        <w:rPr>
          <w:rFonts w:cstheme="minorHAnsi"/>
        </w:rPr>
        <w:t xml:space="preserve">y values </w:t>
      </w:r>
      <w:r w:rsidR="00D57120">
        <w:rPr>
          <w:rFonts w:cstheme="minorHAnsi"/>
        </w:rPr>
        <w:t>to</w:t>
      </w:r>
      <w:r w:rsidR="005836E1">
        <w:rPr>
          <w:rFonts w:cstheme="minorHAnsi"/>
        </w:rPr>
        <w:t xml:space="preserve"> the</w:t>
      </w:r>
      <w:r w:rsidR="00D57120">
        <w:rPr>
          <w:rFonts w:cstheme="minorHAnsi"/>
        </w:rPr>
        <w:t xml:space="preserve"> HTML that will be presented to the user.</w:t>
      </w:r>
      <w:r w:rsidR="005836E1">
        <w:rPr>
          <w:rFonts w:cstheme="minorHAnsi"/>
        </w:rPr>
        <w:t xml:space="preserve"> </w:t>
      </w:r>
      <w:r w:rsidR="009B3519">
        <w:rPr>
          <w:rFonts w:cstheme="minorHAnsi"/>
        </w:rPr>
        <w:t xml:space="preserve">The template has access to properties </w:t>
      </w:r>
      <w:r w:rsidR="00606DB6">
        <w:rPr>
          <w:rFonts w:cstheme="minorHAnsi"/>
        </w:rPr>
        <w:t>inside of the scope object of the symbol</w:t>
      </w:r>
      <w:r w:rsidR="003612EB">
        <w:rPr>
          <w:rFonts w:cstheme="minorHAnsi"/>
        </w:rPr>
        <w:t>.</w:t>
      </w:r>
    </w:p>
    <w:bookmarkStart w:id="75" w:name="_MON_1643205441"/>
    <w:bookmarkEnd w:id="75"/>
    <w:p w14:paraId="383D5F31" w14:textId="6520280A" w:rsidR="003612EB" w:rsidRDefault="00F321CA" w:rsidP="0029513F">
      <w:pPr>
        <w:spacing w:line="240" w:lineRule="auto"/>
        <w:rPr>
          <w:rFonts w:cstheme="minorHAnsi"/>
        </w:rPr>
      </w:pPr>
      <w:r>
        <w:rPr>
          <w:rFonts w:cstheme="minorHAnsi"/>
        </w:rPr>
        <w:object w:dxaOrig="9360" w:dyaOrig="3135" w14:anchorId="663D5E5C">
          <v:shape id="_x0000_i1043" type="#_x0000_t75" style="width:468pt;height:156.75pt" o:ole="">
            <v:imagedata r:id="rId55" o:title=""/>
          </v:shape>
          <o:OLEObject Type="Embed" ProgID="Word.OpenDocumentText.12" ShapeID="_x0000_i1043" DrawAspect="Content" ObjectID="_1644905218" r:id="rId56"/>
        </w:object>
      </w:r>
    </w:p>
    <w:p w14:paraId="5094F6D5" w14:textId="5CC27502" w:rsidR="001F4A0D" w:rsidRDefault="002269DA" w:rsidP="0029513F">
      <w:pPr>
        <w:spacing w:line="240" w:lineRule="auto"/>
        <w:rPr>
          <w:rFonts w:cstheme="minorHAnsi"/>
        </w:rPr>
      </w:pPr>
      <w:r>
        <w:rPr>
          <w:rFonts w:cstheme="minorHAnsi"/>
        </w:rPr>
        <w:t xml:space="preserve">The default </w:t>
      </w:r>
      <w:r w:rsidR="00E60DE8">
        <w:rPr>
          <w:rFonts w:cstheme="minorHAnsi"/>
        </w:rPr>
        <w:t xml:space="preserve">text </w:t>
      </w:r>
      <w:r>
        <w:rPr>
          <w:rFonts w:cstheme="minorHAnsi"/>
        </w:rPr>
        <w:t xml:space="preserve">color </w:t>
      </w:r>
      <w:r w:rsidR="004D4C8F">
        <w:rPr>
          <w:rFonts w:cstheme="minorHAnsi"/>
        </w:rPr>
        <w:t xml:space="preserve">for the SPAN element is black, </w:t>
      </w:r>
      <w:r w:rsidR="00EF463E">
        <w:rPr>
          <w:rFonts w:cstheme="minorHAnsi"/>
        </w:rPr>
        <w:t>which will be difficult to see against the PI Vision editor’s default background</w:t>
      </w:r>
      <w:r w:rsidR="00225E0E">
        <w:rPr>
          <w:rFonts w:cstheme="minorHAnsi"/>
        </w:rPr>
        <w:t xml:space="preserve"> color</w:t>
      </w:r>
      <w:r w:rsidR="00662260">
        <w:rPr>
          <w:rFonts w:cstheme="minorHAnsi"/>
        </w:rPr>
        <w:t xml:space="preserve">. We should change the </w:t>
      </w:r>
      <w:r w:rsidR="003F3189">
        <w:rPr>
          <w:rFonts w:cstheme="minorHAnsi"/>
        </w:rPr>
        <w:t xml:space="preserve">text color </w:t>
      </w:r>
      <w:r w:rsidR="00662260">
        <w:rPr>
          <w:rFonts w:cstheme="minorHAnsi"/>
        </w:rPr>
        <w:t>so that they</w:t>
      </w:r>
      <w:r w:rsidR="008359D4">
        <w:rPr>
          <w:rFonts w:cstheme="minorHAnsi"/>
        </w:rPr>
        <w:t xml:space="preserve"> contrast more with the background</w:t>
      </w:r>
      <w:r w:rsidR="00C91D15">
        <w:rPr>
          <w:rFonts w:cstheme="minorHAnsi"/>
        </w:rPr>
        <w:t xml:space="preserve">. Even though we could hardcode </w:t>
      </w:r>
      <w:r w:rsidR="006A1827">
        <w:rPr>
          <w:rFonts w:cstheme="minorHAnsi"/>
        </w:rPr>
        <w:t xml:space="preserve">the colors within the template file, it is better practice to </w:t>
      </w:r>
      <w:r w:rsidR="002743FC">
        <w:rPr>
          <w:rFonts w:cstheme="minorHAnsi"/>
        </w:rPr>
        <w:t xml:space="preserve">specify </w:t>
      </w:r>
      <w:r w:rsidR="00E712AC">
        <w:rPr>
          <w:rFonts w:cstheme="minorHAnsi"/>
        </w:rPr>
        <w:t xml:space="preserve">the colors we want to use within the </w:t>
      </w:r>
      <w:r w:rsidR="00CA76D2">
        <w:rPr>
          <w:rFonts w:cstheme="minorHAnsi"/>
        </w:rPr>
        <w:t>implementation</w:t>
      </w:r>
      <w:r w:rsidR="005C4E55">
        <w:rPr>
          <w:rFonts w:cstheme="minorHAnsi"/>
        </w:rPr>
        <w:t>’s default config object</w:t>
      </w:r>
      <w:r w:rsidR="00CE0B01">
        <w:rPr>
          <w:rFonts w:cstheme="minorHAnsi"/>
        </w:rPr>
        <w:t xml:space="preserve"> for reusability</w:t>
      </w:r>
      <w:r w:rsidR="00831BAA">
        <w:rPr>
          <w:rFonts w:cstheme="minorHAnsi"/>
        </w:rPr>
        <w:t xml:space="preserve"> and </w:t>
      </w:r>
      <w:r w:rsidR="00441353">
        <w:rPr>
          <w:rFonts w:cstheme="minorHAnsi"/>
        </w:rPr>
        <w:t>manageability</w:t>
      </w:r>
      <w:r w:rsidR="00831BAA">
        <w:rPr>
          <w:rFonts w:cstheme="minorHAnsi"/>
        </w:rPr>
        <w:t xml:space="preserve"> later</w:t>
      </w:r>
      <w:r w:rsidR="001F4A0D">
        <w:rPr>
          <w:rFonts w:cstheme="minorHAnsi"/>
        </w:rPr>
        <w:t>.</w:t>
      </w:r>
    </w:p>
    <w:bookmarkStart w:id="76" w:name="_MON_1643206578"/>
    <w:bookmarkEnd w:id="76"/>
    <w:p w14:paraId="2B0FB5E1" w14:textId="10588269" w:rsidR="001F4A0D" w:rsidRDefault="009342E5" w:rsidP="0029513F">
      <w:pPr>
        <w:spacing w:line="240" w:lineRule="auto"/>
        <w:rPr>
          <w:rFonts w:cstheme="minorHAnsi"/>
        </w:rPr>
      </w:pPr>
      <w:r>
        <w:rPr>
          <w:rFonts w:cstheme="minorHAnsi"/>
        </w:rPr>
        <w:object w:dxaOrig="9360" w:dyaOrig="3135" w14:anchorId="4F65F52C">
          <v:shape id="_x0000_i1044" type="#_x0000_t75" style="width:468pt;height:156.75pt" o:ole="">
            <v:imagedata r:id="rId57" o:title=""/>
          </v:shape>
          <o:OLEObject Type="Embed" ProgID="Word.OpenDocumentText.12" ShapeID="_x0000_i1044" DrawAspect="Content" ObjectID="_1644905219" r:id="rId58"/>
        </w:object>
      </w:r>
    </w:p>
    <w:p w14:paraId="2D23ECA6" w14:textId="37A005A2" w:rsidR="0080343F" w:rsidRDefault="00970239" w:rsidP="0029513F">
      <w:pPr>
        <w:spacing w:line="240" w:lineRule="auto"/>
        <w:rPr>
          <w:rFonts w:cstheme="minorHAnsi"/>
        </w:rPr>
      </w:pPr>
      <w:r>
        <w:rPr>
          <w:rFonts w:cstheme="minorHAnsi"/>
        </w:rPr>
        <w:lastRenderedPageBreak/>
        <w:t>Now we can use the</w:t>
      </w:r>
      <w:r w:rsidR="00E50C3D">
        <w:rPr>
          <w:rFonts w:cstheme="minorHAnsi"/>
        </w:rPr>
        <w:t xml:space="preserve">se config object properties </w:t>
      </w:r>
      <w:r w:rsidR="00E1499A">
        <w:rPr>
          <w:rFonts w:cstheme="minorHAnsi"/>
        </w:rPr>
        <w:t xml:space="preserve">from our template along with the AngularJS </w:t>
      </w:r>
      <w:r w:rsidR="00E1499A" w:rsidRPr="00E1499A">
        <w:rPr>
          <w:rFonts w:cstheme="minorHAnsi"/>
          <w:i/>
          <w:iCs/>
        </w:rPr>
        <w:t>ng-style</w:t>
      </w:r>
      <w:r w:rsidR="00E1499A">
        <w:rPr>
          <w:rFonts w:cstheme="minorHAnsi"/>
        </w:rPr>
        <w:t xml:space="preserve"> directive to style the SPAN element</w:t>
      </w:r>
      <w:r w:rsidR="006F308E">
        <w:rPr>
          <w:rFonts w:cstheme="minorHAnsi"/>
        </w:rPr>
        <w:t>s’ text color with</w:t>
      </w:r>
      <w:r w:rsidR="00C06C6E">
        <w:rPr>
          <w:rFonts w:cstheme="minorHAnsi"/>
        </w:rPr>
        <w:t xml:space="preserve"> easier to read colors. We’ll a</w:t>
      </w:r>
      <w:r w:rsidR="003552E3">
        <w:rPr>
          <w:rFonts w:cstheme="minorHAnsi"/>
        </w:rPr>
        <w:t xml:space="preserve">lso </w:t>
      </w:r>
      <w:r w:rsidR="00C00A8B">
        <w:rPr>
          <w:rFonts w:cstheme="minorHAnsi"/>
        </w:rPr>
        <w:t xml:space="preserve">specify the parent DIV element’s width </w:t>
      </w:r>
      <w:r w:rsidR="00C6728C">
        <w:rPr>
          <w:rFonts w:cstheme="minorHAnsi"/>
        </w:rPr>
        <w:t xml:space="preserve">with the </w:t>
      </w:r>
      <w:r w:rsidR="00C6728C" w:rsidRPr="008C15BD">
        <w:rPr>
          <w:rFonts w:cstheme="minorHAnsi"/>
          <w:i/>
          <w:iCs/>
        </w:rPr>
        <w:t>scope.positition.width</w:t>
      </w:r>
      <w:r w:rsidR="00C6728C">
        <w:rPr>
          <w:rFonts w:cstheme="minorHAnsi"/>
        </w:rPr>
        <w:t xml:space="preserve"> property</w:t>
      </w:r>
      <w:r w:rsidR="008C15BD">
        <w:rPr>
          <w:rFonts w:cstheme="minorHAnsi"/>
        </w:rPr>
        <w:t>, which is built-in and contains the current width of the parent symbol element.</w:t>
      </w:r>
    </w:p>
    <w:bookmarkStart w:id="77" w:name="_MON_1643207494"/>
    <w:bookmarkEnd w:id="77"/>
    <w:p w14:paraId="06FAD67E" w14:textId="1A342B12" w:rsidR="008C15BD" w:rsidRDefault="001B2753" w:rsidP="0029513F">
      <w:pPr>
        <w:spacing w:line="240" w:lineRule="auto"/>
        <w:rPr>
          <w:rFonts w:cstheme="minorHAnsi"/>
        </w:rPr>
      </w:pPr>
      <w:r>
        <w:rPr>
          <w:rFonts w:cstheme="minorHAnsi"/>
        </w:rPr>
        <w:object w:dxaOrig="9360" w:dyaOrig="3135" w14:anchorId="17D9EAA7">
          <v:shape id="_x0000_i1045" type="#_x0000_t75" style="width:468pt;height:156.75pt" o:ole="">
            <v:imagedata r:id="rId59" o:title=""/>
          </v:shape>
          <o:OLEObject Type="Embed" ProgID="Word.OpenDocumentText.12" ShapeID="_x0000_i1045" DrawAspect="Content" ObjectID="_1644905220" r:id="rId60"/>
        </w:object>
      </w:r>
    </w:p>
    <w:p w14:paraId="633C1EC7" w14:textId="03626E17" w:rsidR="002974B1" w:rsidRDefault="002974B1">
      <w:pPr>
        <w:spacing w:line="259" w:lineRule="auto"/>
        <w:rPr>
          <w:rFonts w:cstheme="minorHAnsi"/>
        </w:rPr>
      </w:pPr>
      <w:r>
        <w:rPr>
          <w:rFonts w:cstheme="minorHAnsi"/>
        </w:rPr>
        <w:br w:type="page"/>
      </w:r>
    </w:p>
    <w:p w14:paraId="722610BD" w14:textId="3118DAB4" w:rsidR="001B2753" w:rsidRDefault="002974B1" w:rsidP="002974B1">
      <w:pPr>
        <w:pStyle w:val="Heading1"/>
        <w:numPr>
          <w:ilvl w:val="0"/>
          <w:numId w:val="12"/>
        </w:numPr>
        <w:rPr>
          <w:rFonts w:cstheme="minorHAnsi"/>
        </w:rPr>
      </w:pPr>
      <w:bookmarkStart w:id="78" w:name="_Toc34292452"/>
      <w:r>
        <w:rPr>
          <w:rFonts w:cstheme="minorHAnsi"/>
        </w:rPr>
        <w:lastRenderedPageBreak/>
        <w:t>EXERCISE</w:t>
      </w:r>
      <w:r w:rsidR="003E0E05">
        <w:rPr>
          <w:rFonts w:cstheme="minorHAnsi"/>
        </w:rPr>
        <w:t xml:space="preserve"> 4</w:t>
      </w:r>
      <w:r>
        <w:rPr>
          <w:rFonts w:cstheme="minorHAnsi"/>
        </w:rPr>
        <w:t xml:space="preserve">: </w:t>
      </w:r>
      <w:r w:rsidR="00FC2260">
        <w:rPr>
          <w:rFonts w:cstheme="minorHAnsi"/>
        </w:rPr>
        <w:t>Create a Configuration Pane</w:t>
      </w:r>
      <w:bookmarkEnd w:id="78"/>
    </w:p>
    <w:p w14:paraId="44827072" w14:textId="67477EE1" w:rsidR="002974B1" w:rsidRDefault="002974B1" w:rsidP="0029513F">
      <w:pPr>
        <w:spacing w:line="240" w:lineRule="auto"/>
        <w:rPr>
          <w:rFonts w:cstheme="minorHAnsi"/>
        </w:rPr>
      </w:pPr>
    </w:p>
    <w:p w14:paraId="3CDB740D" w14:textId="7F899FE8" w:rsidR="00930B80" w:rsidRDefault="00930B80" w:rsidP="00930B80">
      <w:pPr>
        <w:pStyle w:val="Heading2"/>
        <w:numPr>
          <w:ilvl w:val="1"/>
          <w:numId w:val="12"/>
        </w:numPr>
        <w:rPr>
          <w:rFonts w:cstheme="minorHAnsi"/>
        </w:rPr>
      </w:pPr>
      <w:bookmarkStart w:id="79" w:name="_Toc34292453"/>
      <w:r>
        <w:rPr>
          <w:rFonts w:cstheme="minorHAnsi"/>
        </w:rPr>
        <w:t>O</w:t>
      </w:r>
      <w:r w:rsidR="006C7AA8">
        <w:rPr>
          <w:rFonts w:cstheme="minorHAnsi"/>
        </w:rPr>
        <w:t>bjectives</w:t>
      </w:r>
      <w:bookmarkEnd w:id="79"/>
    </w:p>
    <w:p w14:paraId="79A5C287" w14:textId="0EF941E4" w:rsidR="00930B80" w:rsidRDefault="00AD0DD4" w:rsidP="006C7AA8">
      <w:pPr>
        <w:pStyle w:val="ListParagraph"/>
        <w:numPr>
          <w:ilvl w:val="0"/>
          <w:numId w:val="27"/>
        </w:numPr>
        <w:spacing w:line="240" w:lineRule="auto"/>
        <w:rPr>
          <w:rFonts w:cstheme="minorHAnsi"/>
        </w:rPr>
      </w:pPr>
      <w:r w:rsidRPr="00AD0DD4">
        <w:rPr>
          <w:rFonts w:cstheme="minorHAnsi"/>
        </w:rPr>
        <w:t xml:space="preserve">Add </w:t>
      </w:r>
      <w:r w:rsidR="00043427">
        <w:rPr>
          <w:rFonts w:cstheme="minorHAnsi"/>
        </w:rPr>
        <w:t xml:space="preserve">user </w:t>
      </w:r>
      <w:r w:rsidRPr="00AD0DD4">
        <w:rPr>
          <w:rFonts w:cstheme="minorHAnsi"/>
        </w:rPr>
        <w:t>options for showing the labe</w:t>
      </w:r>
      <w:r>
        <w:rPr>
          <w:rFonts w:cstheme="minorHAnsi"/>
        </w:rPr>
        <w:t>l</w:t>
      </w:r>
      <w:r w:rsidRPr="00AD0DD4">
        <w:rPr>
          <w:rFonts w:cstheme="minorHAnsi"/>
        </w:rPr>
        <w:t>, value, and timestamp</w:t>
      </w:r>
      <w:r w:rsidR="0095522C">
        <w:rPr>
          <w:rFonts w:cstheme="minorHAnsi"/>
        </w:rPr>
        <w:t xml:space="preserve"> properties</w:t>
      </w:r>
    </w:p>
    <w:p w14:paraId="4288A80A" w14:textId="0911722A" w:rsidR="00AD0DD4" w:rsidRDefault="000D0823" w:rsidP="006C7AA8">
      <w:pPr>
        <w:pStyle w:val="ListParagraph"/>
        <w:numPr>
          <w:ilvl w:val="0"/>
          <w:numId w:val="27"/>
        </w:numPr>
        <w:spacing w:line="240" w:lineRule="auto"/>
        <w:rPr>
          <w:rFonts w:cstheme="minorHAnsi"/>
        </w:rPr>
      </w:pPr>
      <w:r>
        <w:rPr>
          <w:rFonts w:cstheme="minorHAnsi"/>
        </w:rPr>
        <w:t xml:space="preserve">Conditionally </w:t>
      </w:r>
      <w:r w:rsidR="00054C9C" w:rsidRPr="00054C9C">
        <w:rPr>
          <w:rFonts w:cstheme="minorHAnsi"/>
        </w:rPr>
        <w:t xml:space="preserve">show the label, value, and timestamp based on the </w:t>
      </w:r>
      <w:r w:rsidR="00043427">
        <w:rPr>
          <w:rFonts w:cstheme="minorHAnsi"/>
        </w:rPr>
        <w:t>user</w:t>
      </w:r>
      <w:r w:rsidR="00054C9C" w:rsidRPr="00054C9C">
        <w:rPr>
          <w:rFonts w:cstheme="minorHAnsi"/>
        </w:rPr>
        <w:t xml:space="preserve"> options</w:t>
      </w:r>
    </w:p>
    <w:p w14:paraId="02E30AC0" w14:textId="560A78D4" w:rsidR="00930B80" w:rsidRDefault="00CF5496" w:rsidP="0029513F">
      <w:pPr>
        <w:pStyle w:val="ListParagraph"/>
        <w:numPr>
          <w:ilvl w:val="0"/>
          <w:numId w:val="27"/>
        </w:numPr>
        <w:spacing w:line="240" w:lineRule="auto"/>
        <w:rPr>
          <w:rFonts w:cstheme="minorHAnsi"/>
        </w:rPr>
      </w:pPr>
      <w:r w:rsidRPr="00CF5496">
        <w:rPr>
          <w:rFonts w:cstheme="minorHAnsi"/>
        </w:rPr>
        <w:t>Create the config</w:t>
      </w:r>
      <w:r w:rsidR="00043427">
        <w:rPr>
          <w:rFonts w:cstheme="minorHAnsi"/>
        </w:rPr>
        <w:t>uration</w:t>
      </w:r>
      <w:r w:rsidRPr="00CF5496">
        <w:rPr>
          <w:rFonts w:cstheme="minorHAnsi"/>
        </w:rPr>
        <w:t xml:space="preserve"> pane to allow the user to toggle the options</w:t>
      </w:r>
    </w:p>
    <w:p w14:paraId="1AD82ECC" w14:textId="292D24A4" w:rsidR="000D0823" w:rsidRPr="000D0823" w:rsidRDefault="00043427" w:rsidP="0029513F">
      <w:pPr>
        <w:pStyle w:val="ListParagraph"/>
        <w:numPr>
          <w:ilvl w:val="0"/>
          <w:numId w:val="27"/>
        </w:numPr>
        <w:spacing w:line="240" w:lineRule="auto"/>
        <w:rPr>
          <w:rFonts w:cstheme="minorHAnsi"/>
        </w:rPr>
      </w:pPr>
      <w:r>
        <w:rPr>
          <w:rFonts w:cstheme="minorHAnsi"/>
        </w:rPr>
        <w:t>Expose the configuration pane through the symbol’s context menu</w:t>
      </w:r>
    </w:p>
    <w:p w14:paraId="0B540BC4" w14:textId="32541773" w:rsidR="002974B1" w:rsidRDefault="002974B1" w:rsidP="0029513F">
      <w:pPr>
        <w:spacing w:line="240" w:lineRule="auto"/>
        <w:rPr>
          <w:rFonts w:cstheme="minorHAnsi"/>
        </w:rPr>
      </w:pPr>
    </w:p>
    <w:p w14:paraId="5F1467EC" w14:textId="173DFB97" w:rsidR="002974B1" w:rsidRDefault="006C0173" w:rsidP="006C0173">
      <w:pPr>
        <w:pStyle w:val="Heading2"/>
        <w:numPr>
          <w:ilvl w:val="1"/>
          <w:numId w:val="12"/>
        </w:numPr>
        <w:rPr>
          <w:rFonts w:cstheme="minorHAnsi"/>
        </w:rPr>
      </w:pPr>
      <w:bookmarkStart w:id="80" w:name="_Toc34292454"/>
      <w:r>
        <w:rPr>
          <w:rFonts w:cstheme="minorHAnsi"/>
        </w:rPr>
        <w:t>Background</w:t>
      </w:r>
      <w:bookmarkEnd w:id="80"/>
    </w:p>
    <w:p w14:paraId="3309708D" w14:textId="6AAC6C9A" w:rsidR="00695672" w:rsidRPr="00E43D17" w:rsidRDefault="00984C52" w:rsidP="0029513F">
      <w:pPr>
        <w:spacing w:line="240" w:lineRule="auto"/>
        <w:rPr>
          <w:rFonts w:cstheme="minorHAnsi"/>
        </w:rPr>
      </w:pPr>
      <w:r>
        <w:rPr>
          <w:rFonts w:cstheme="minorHAnsi"/>
        </w:rPr>
        <w:t xml:space="preserve">Sometimes we want to give the user options for configuring </w:t>
      </w:r>
      <w:r w:rsidR="00A01F68">
        <w:rPr>
          <w:rFonts w:cstheme="minorHAnsi"/>
        </w:rPr>
        <w:t>the way the symbol looks or behaves</w:t>
      </w:r>
      <w:r w:rsidR="00B405FA">
        <w:rPr>
          <w:rFonts w:cstheme="minorHAnsi"/>
        </w:rPr>
        <w:t xml:space="preserve">; we can do this by adding a </w:t>
      </w:r>
      <w:r w:rsidR="002F073E">
        <w:rPr>
          <w:rFonts w:cstheme="minorHAnsi"/>
        </w:rPr>
        <w:t xml:space="preserve">configuration pane </w:t>
      </w:r>
      <w:r w:rsidR="00696201">
        <w:rPr>
          <w:rFonts w:cstheme="minorHAnsi"/>
        </w:rPr>
        <w:t>for</w:t>
      </w:r>
      <w:r w:rsidR="002F073E">
        <w:rPr>
          <w:rFonts w:cstheme="minorHAnsi"/>
        </w:rPr>
        <w:t xml:space="preserve"> the symbol</w:t>
      </w:r>
      <w:r w:rsidR="00673A52">
        <w:rPr>
          <w:rFonts w:cstheme="minorHAnsi"/>
        </w:rPr>
        <w:t xml:space="preserve">. </w:t>
      </w:r>
      <w:r w:rsidR="00416967">
        <w:rPr>
          <w:rFonts w:cstheme="minorHAnsi"/>
        </w:rPr>
        <w:t>The configuration pane can be opened through the symbol’s right-click</w:t>
      </w:r>
      <w:r w:rsidR="001F0E1B">
        <w:rPr>
          <w:rFonts w:cstheme="minorHAnsi"/>
        </w:rPr>
        <w:t xml:space="preserve"> context menu.</w:t>
      </w:r>
      <w:r w:rsidR="00294B17">
        <w:rPr>
          <w:rFonts w:cstheme="minorHAnsi"/>
        </w:rPr>
        <w:t xml:space="preserve"> </w:t>
      </w:r>
      <w:r w:rsidR="0047520B">
        <w:rPr>
          <w:rFonts w:cstheme="minorHAnsi"/>
        </w:rPr>
        <w:t xml:space="preserve">The </w:t>
      </w:r>
      <w:r w:rsidR="00E43D17" w:rsidRPr="00E43D17">
        <w:rPr>
          <w:rFonts w:cstheme="minorHAnsi"/>
          <w:i/>
          <w:iCs/>
        </w:rPr>
        <w:t>configOptions</w:t>
      </w:r>
      <w:r w:rsidR="00E43D17">
        <w:rPr>
          <w:rFonts w:cstheme="minorHAnsi"/>
          <w:i/>
          <w:iCs/>
        </w:rPr>
        <w:t xml:space="preserve"> </w:t>
      </w:r>
      <w:r w:rsidR="00E43D17">
        <w:rPr>
          <w:rFonts w:cstheme="minorHAnsi"/>
        </w:rPr>
        <w:t xml:space="preserve">property in the symbol definition object </w:t>
      </w:r>
      <w:r w:rsidR="0047520B">
        <w:rPr>
          <w:rFonts w:cstheme="minorHAnsi"/>
        </w:rPr>
        <w:t>can be used to</w:t>
      </w:r>
      <w:r w:rsidR="00E43D17">
        <w:rPr>
          <w:rFonts w:cstheme="minorHAnsi"/>
        </w:rPr>
        <w:t xml:space="preserve"> create a symbol context menu shortcu</w:t>
      </w:r>
      <w:r w:rsidR="0019220C">
        <w:rPr>
          <w:rFonts w:cstheme="minorHAnsi"/>
        </w:rPr>
        <w:t>t to open the configuration pane.</w:t>
      </w:r>
      <w:r w:rsidR="003A4FC0">
        <w:rPr>
          <w:rFonts w:cstheme="minorHAnsi"/>
        </w:rPr>
        <w:t xml:space="preserve"> </w:t>
      </w:r>
      <w:r w:rsidR="004319B1">
        <w:rPr>
          <w:rFonts w:cstheme="minorHAnsi"/>
        </w:rPr>
        <w:t xml:space="preserve">You can find additional information and examples of this </w:t>
      </w:r>
      <w:r w:rsidR="0084580F">
        <w:rPr>
          <w:rFonts w:cstheme="minorHAnsi"/>
        </w:rPr>
        <w:t xml:space="preserve">symbol definition property in </w:t>
      </w:r>
      <w:r w:rsidR="0084580F" w:rsidRPr="0084580F">
        <w:rPr>
          <w:rFonts w:cstheme="minorHAnsi"/>
          <w:i/>
          <w:iCs/>
        </w:rPr>
        <w:t>p</w:t>
      </w:r>
      <w:r w:rsidR="003A4FC0" w:rsidRPr="0084580F">
        <w:rPr>
          <w:rFonts w:cstheme="minorHAnsi"/>
          <w:i/>
          <w:iCs/>
        </w:rPr>
        <w:t>ages 12 and 13</w:t>
      </w:r>
      <w:r w:rsidR="003A4FC0">
        <w:rPr>
          <w:rFonts w:cstheme="minorHAnsi"/>
        </w:rPr>
        <w:t xml:space="preserve"> of the </w:t>
      </w:r>
      <w:r w:rsidR="003A4FC0" w:rsidRPr="0084580F">
        <w:rPr>
          <w:rFonts w:cstheme="minorHAnsi"/>
          <w:i/>
          <w:iCs/>
        </w:rPr>
        <w:t>PI Vision Extensibility Guide</w:t>
      </w:r>
      <w:r w:rsidR="00DC782C">
        <w:rPr>
          <w:rFonts w:cstheme="minorHAnsi"/>
        </w:rPr>
        <w:t>.</w:t>
      </w:r>
    </w:p>
    <w:p w14:paraId="088141F1" w14:textId="5D4598D5" w:rsidR="00E329C8" w:rsidRDefault="00673A52" w:rsidP="0029513F">
      <w:pPr>
        <w:spacing w:line="240" w:lineRule="auto"/>
        <w:rPr>
          <w:rFonts w:cstheme="minorHAnsi"/>
        </w:rPr>
      </w:pPr>
      <w:r>
        <w:rPr>
          <w:rFonts w:cstheme="minorHAnsi"/>
        </w:rPr>
        <w:t>We can expose the</w:t>
      </w:r>
      <w:r w:rsidR="00EB1B62">
        <w:rPr>
          <w:rFonts w:cstheme="minorHAnsi"/>
        </w:rPr>
        <w:t xml:space="preserve"> user configuration</w:t>
      </w:r>
      <w:r>
        <w:rPr>
          <w:rFonts w:cstheme="minorHAnsi"/>
        </w:rPr>
        <w:t xml:space="preserve"> options through the configuration pane and then handle those changes accordingly.</w:t>
      </w:r>
      <w:r w:rsidR="00D146E1">
        <w:rPr>
          <w:rFonts w:cstheme="minorHAnsi"/>
        </w:rPr>
        <w:t xml:space="preserve"> </w:t>
      </w:r>
      <w:r w:rsidR="00873004">
        <w:rPr>
          <w:rFonts w:cstheme="minorHAnsi"/>
        </w:rPr>
        <w:t xml:space="preserve">These user configuration </w:t>
      </w:r>
      <w:r w:rsidR="002A64CD">
        <w:rPr>
          <w:rFonts w:cstheme="minorHAnsi"/>
        </w:rPr>
        <w:t>opti</w:t>
      </w:r>
      <w:r w:rsidR="0094354A">
        <w:rPr>
          <w:rFonts w:cstheme="minorHAnsi"/>
        </w:rPr>
        <w:t>ons</w:t>
      </w:r>
      <w:r w:rsidR="00873004">
        <w:rPr>
          <w:rFonts w:cstheme="minorHAnsi"/>
        </w:rPr>
        <w:t xml:space="preserve"> should have</w:t>
      </w:r>
      <w:r w:rsidR="0094354A">
        <w:rPr>
          <w:rFonts w:cstheme="minorHAnsi"/>
        </w:rPr>
        <w:t xml:space="preserve"> default values as part of the symbol definition</w:t>
      </w:r>
      <w:r w:rsidR="00713A5C">
        <w:rPr>
          <w:rFonts w:cstheme="minorHAnsi"/>
        </w:rPr>
        <w:t xml:space="preserve">. These default options will </w:t>
      </w:r>
      <w:r w:rsidR="00DE115E">
        <w:rPr>
          <w:rFonts w:cstheme="minorHAnsi"/>
        </w:rPr>
        <w:t>help us render the symbol correctly when it first loads</w:t>
      </w:r>
      <w:r w:rsidR="00EB188C">
        <w:rPr>
          <w:rFonts w:cstheme="minorHAnsi"/>
        </w:rPr>
        <w:t>. C</w:t>
      </w:r>
      <w:r w:rsidR="005A256F">
        <w:rPr>
          <w:rFonts w:cstheme="minorHAnsi"/>
        </w:rPr>
        <w:t xml:space="preserve">hanges to the config </w:t>
      </w:r>
      <w:r w:rsidR="001F4385">
        <w:rPr>
          <w:rFonts w:cstheme="minorHAnsi"/>
        </w:rPr>
        <w:t xml:space="preserve">options </w:t>
      </w:r>
      <w:r w:rsidR="005A256F">
        <w:rPr>
          <w:rFonts w:cstheme="minorHAnsi"/>
        </w:rPr>
        <w:t xml:space="preserve">will also </w:t>
      </w:r>
      <w:r w:rsidR="00F844B9">
        <w:rPr>
          <w:rFonts w:cstheme="minorHAnsi"/>
        </w:rPr>
        <w:t>be persisted</w:t>
      </w:r>
      <w:r w:rsidR="001F4385">
        <w:rPr>
          <w:rFonts w:cstheme="minorHAnsi"/>
        </w:rPr>
        <w:t xml:space="preserve"> to</w:t>
      </w:r>
      <w:r w:rsidR="00E37D74">
        <w:rPr>
          <w:rFonts w:cstheme="minorHAnsi"/>
        </w:rPr>
        <w:t xml:space="preserve"> the backend database</w:t>
      </w:r>
      <w:r w:rsidR="00F844B9">
        <w:rPr>
          <w:rFonts w:cstheme="minorHAnsi"/>
        </w:rPr>
        <w:t xml:space="preserve"> </w:t>
      </w:r>
      <w:r w:rsidR="00E37D74">
        <w:rPr>
          <w:rFonts w:cstheme="minorHAnsi"/>
        </w:rPr>
        <w:t>when the symbol is saved.</w:t>
      </w:r>
    </w:p>
    <w:p w14:paraId="53BD2D1E" w14:textId="7277ABB3" w:rsidR="001F4385" w:rsidRDefault="00E61A02" w:rsidP="0029513F">
      <w:pPr>
        <w:spacing w:line="240" w:lineRule="auto"/>
        <w:rPr>
          <w:rFonts w:cstheme="minorHAnsi"/>
        </w:rPr>
      </w:pPr>
      <w:r>
        <w:rPr>
          <w:rFonts w:cstheme="minorHAnsi"/>
        </w:rPr>
        <w:t xml:space="preserve">The AngularJS </w:t>
      </w:r>
      <w:r w:rsidRPr="00F827A5">
        <w:rPr>
          <w:rFonts w:cstheme="minorHAnsi"/>
          <w:i/>
          <w:iCs/>
        </w:rPr>
        <w:t>ngShow</w:t>
      </w:r>
      <w:r>
        <w:rPr>
          <w:rFonts w:cstheme="minorHAnsi"/>
        </w:rPr>
        <w:t xml:space="preserve"> directive can make it easy to show or hide elements in our symbol template based on </w:t>
      </w:r>
      <w:r w:rsidR="00EB7F33">
        <w:rPr>
          <w:rFonts w:cstheme="minorHAnsi"/>
        </w:rPr>
        <w:t>scope property values.</w:t>
      </w:r>
      <w:r w:rsidR="005B1954">
        <w:rPr>
          <w:rFonts w:cstheme="minorHAnsi"/>
        </w:rPr>
        <w:t xml:space="preserve"> And the </w:t>
      </w:r>
      <w:r w:rsidR="005B1954" w:rsidRPr="00F827A5">
        <w:rPr>
          <w:rFonts w:cstheme="minorHAnsi"/>
          <w:i/>
          <w:iCs/>
        </w:rPr>
        <w:t>ng</w:t>
      </w:r>
      <w:r w:rsidR="007D43C3" w:rsidRPr="00F827A5">
        <w:rPr>
          <w:rFonts w:cstheme="minorHAnsi"/>
          <w:i/>
          <w:iCs/>
        </w:rPr>
        <w:t>Model</w:t>
      </w:r>
      <w:r w:rsidR="007D43C3">
        <w:rPr>
          <w:rFonts w:cstheme="minorHAnsi"/>
        </w:rPr>
        <w:t xml:space="preserve"> AngularJS d</w:t>
      </w:r>
      <w:r w:rsidR="00841E89">
        <w:rPr>
          <w:rFonts w:cstheme="minorHAnsi"/>
        </w:rPr>
        <w:t>irective can make it easy to bind</w:t>
      </w:r>
      <w:r w:rsidR="007A75DA">
        <w:rPr>
          <w:rFonts w:cstheme="minorHAnsi"/>
        </w:rPr>
        <w:t xml:space="preserve"> </w:t>
      </w:r>
      <w:r w:rsidR="008C6B2E">
        <w:rPr>
          <w:rFonts w:cstheme="minorHAnsi"/>
        </w:rPr>
        <w:t>the value</w:t>
      </w:r>
      <w:r w:rsidR="00EC3E9C">
        <w:rPr>
          <w:rFonts w:cstheme="minorHAnsi"/>
        </w:rPr>
        <w:t xml:space="preserve"> </w:t>
      </w:r>
      <w:r w:rsidR="006D575E">
        <w:rPr>
          <w:rFonts w:cstheme="minorHAnsi"/>
        </w:rPr>
        <w:t xml:space="preserve">of </w:t>
      </w:r>
      <w:r w:rsidR="008C6B2E">
        <w:rPr>
          <w:rFonts w:cstheme="minorHAnsi"/>
        </w:rPr>
        <w:t>an</w:t>
      </w:r>
      <w:r w:rsidR="007A75DA">
        <w:rPr>
          <w:rFonts w:cstheme="minorHAnsi"/>
        </w:rPr>
        <w:t xml:space="preserve"> </w:t>
      </w:r>
      <w:r w:rsidR="006D575E">
        <w:rPr>
          <w:rFonts w:cstheme="minorHAnsi"/>
        </w:rPr>
        <w:t xml:space="preserve">HTML </w:t>
      </w:r>
      <w:r w:rsidR="007A75DA">
        <w:rPr>
          <w:rFonts w:cstheme="minorHAnsi"/>
        </w:rPr>
        <w:t xml:space="preserve">element to </w:t>
      </w:r>
      <w:r w:rsidR="008C6B2E">
        <w:rPr>
          <w:rFonts w:cstheme="minorHAnsi"/>
        </w:rPr>
        <w:t>a</w:t>
      </w:r>
      <w:r w:rsidR="007A75DA">
        <w:rPr>
          <w:rFonts w:cstheme="minorHAnsi"/>
        </w:rPr>
        <w:t xml:space="preserve"> scop</w:t>
      </w:r>
      <w:r w:rsidR="008C6B2E">
        <w:rPr>
          <w:rFonts w:cstheme="minorHAnsi"/>
        </w:rPr>
        <w:t>e property value.</w:t>
      </w:r>
    </w:p>
    <w:p w14:paraId="505E0B38" w14:textId="785D51EB" w:rsidR="00375839" w:rsidRDefault="00375839" w:rsidP="0029513F">
      <w:pPr>
        <w:spacing w:line="240" w:lineRule="auto"/>
        <w:rPr>
          <w:rFonts w:cstheme="minorHAnsi"/>
        </w:rPr>
      </w:pPr>
    </w:p>
    <w:p w14:paraId="2F1CAFAA" w14:textId="6EB6E793" w:rsidR="00586C3C" w:rsidRDefault="00332336" w:rsidP="007E0D83">
      <w:pPr>
        <w:pStyle w:val="Heading2"/>
        <w:numPr>
          <w:ilvl w:val="1"/>
          <w:numId w:val="12"/>
        </w:numPr>
        <w:rPr>
          <w:rFonts w:cstheme="minorHAnsi"/>
        </w:rPr>
      </w:pPr>
      <w:bookmarkStart w:id="81" w:name="_Toc34292455"/>
      <w:r>
        <w:rPr>
          <w:rFonts w:cstheme="minorHAnsi"/>
        </w:rPr>
        <w:t xml:space="preserve">OBJECTIVE: Add </w:t>
      </w:r>
      <w:r w:rsidR="00DC481E">
        <w:rPr>
          <w:rFonts w:cstheme="minorHAnsi"/>
        </w:rPr>
        <w:t>User</w:t>
      </w:r>
      <w:r w:rsidR="00EB3E71">
        <w:rPr>
          <w:rFonts w:cstheme="minorHAnsi"/>
        </w:rPr>
        <w:t xml:space="preserve"> Options </w:t>
      </w:r>
      <w:r w:rsidR="00977B7B">
        <w:rPr>
          <w:rFonts w:cstheme="minorHAnsi"/>
        </w:rPr>
        <w:t xml:space="preserve">to show </w:t>
      </w:r>
      <w:r w:rsidR="00EB3E71">
        <w:rPr>
          <w:rFonts w:cstheme="minorHAnsi"/>
        </w:rPr>
        <w:t>Label, Value and Timestamp</w:t>
      </w:r>
      <w:bookmarkEnd w:id="81"/>
    </w:p>
    <w:p w14:paraId="2C829E7D" w14:textId="70AD8BF9" w:rsidR="007E0D83" w:rsidRDefault="006205B4" w:rsidP="0029513F">
      <w:pPr>
        <w:spacing w:line="240" w:lineRule="auto"/>
        <w:rPr>
          <w:rFonts w:cstheme="minorHAnsi"/>
        </w:rPr>
      </w:pPr>
      <w:r>
        <w:rPr>
          <w:rFonts w:cstheme="minorHAnsi"/>
        </w:rPr>
        <w:t xml:space="preserve">Add </w:t>
      </w:r>
      <w:r w:rsidR="008538ED">
        <w:rPr>
          <w:rFonts w:cstheme="minorHAnsi"/>
        </w:rPr>
        <w:t>Boolean</w:t>
      </w:r>
      <w:r w:rsidR="00D75681">
        <w:rPr>
          <w:rFonts w:cstheme="minorHAnsi"/>
        </w:rPr>
        <w:t xml:space="preserve"> type</w:t>
      </w:r>
      <w:r w:rsidR="008538ED">
        <w:rPr>
          <w:rFonts w:cstheme="minorHAnsi"/>
        </w:rPr>
        <w:t xml:space="preserve"> </w:t>
      </w:r>
      <w:r w:rsidR="001F3189">
        <w:rPr>
          <w:rFonts w:cstheme="minorHAnsi"/>
        </w:rPr>
        <w:t>properties</w:t>
      </w:r>
      <w:r w:rsidR="00D75681">
        <w:rPr>
          <w:rFonts w:cstheme="minorHAnsi"/>
        </w:rPr>
        <w:t>, representing the user options,</w:t>
      </w:r>
      <w:r w:rsidR="001F3189">
        <w:rPr>
          <w:rFonts w:cstheme="minorHAnsi"/>
        </w:rPr>
        <w:t xml:space="preserve"> to the </w:t>
      </w:r>
      <w:r w:rsidR="00E67F36">
        <w:rPr>
          <w:rFonts w:cstheme="minorHAnsi"/>
        </w:rPr>
        <w:t xml:space="preserve">default config return object in the symbol </w:t>
      </w:r>
      <w:r w:rsidR="00C11292">
        <w:rPr>
          <w:rFonts w:cstheme="minorHAnsi"/>
        </w:rPr>
        <w:t>definition for showing the symbol’s label, value, and timestamp.</w:t>
      </w:r>
    </w:p>
    <w:p w14:paraId="69EB9C6C" w14:textId="77777777" w:rsidR="0080343F" w:rsidRDefault="0080343F" w:rsidP="0029513F">
      <w:pPr>
        <w:spacing w:line="240" w:lineRule="auto"/>
        <w:rPr>
          <w:rFonts w:cstheme="minorHAnsi"/>
        </w:rPr>
      </w:pPr>
    </w:p>
    <w:p w14:paraId="607FBD0B" w14:textId="727F3487" w:rsidR="00E65FCC" w:rsidRDefault="00311DA6" w:rsidP="00311DA6">
      <w:pPr>
        <w:pStyle w:val="Heading2"/>
        <w:numPr>
          <w:ilvl w:val="1"/>
          <w:numId w:val="12"/>
        </w:numPr>
        <w:rPr>
          <w:rFonts w:cstheme="minorHAnsi"/>
        </w:rPr>
      </w:pPr>
      <w:bookmarkStart w:id="82" w:name="_Toc34292456"/>
      <w:r>
        <w:rPr>
          <w:rFonts w:cstheme="minorHAnsi"/>
        </w:rPr>
        <w:t xml:space="preserve">OBJECTIVE: </w:t>
      </w:r>
      <w:r w:rsidR="00977B7B">
        <w:rPr>
          <w:rFonts w:cstheme="minorHAnsi"/>
        </w:rPr>
        <w:t xml:space="preserve">Conditionally </w:t>
      </w:r>
      <w:r w:rsidR="00AB5CA6">
        <w:rPr>
          <w:rFonts w:cstheme="minorHAnsi"/>
        </w:rPr>
        <w:t>S</w:t>
      </w:r>
      <w:r w:rsidR="00977B7B">
        <w:rPr>
          <w:rFonts w:cstheme="minorHAnsi"/>
        </w:rPr>
        <w:t>how Label, Value, and Timestamp</w:t>
      </w:r>
      <w:bookmarkEnd w:id="82"/>
    </w:p>
    <w:p w14:paraId="2B948844" w14:textId="75037C7C" w:rsidR="003549B1" w:rsidRDefault="00F51758" w:rsidP="0029513F">
      <w:pPr>
        <w:spacing w:line="240" w:lineRule="auto"/>
        <w:rPr>
          <w:rFonts w:cstheme="minorHAnsi"/>
        </w:rPr>
      </w:pPr>
      <w:r>
        <w:rPr>
          <w:rFonts w:cstheme="minorHAnsi"/>
        </w:rPr>
        <w:t xml:space="preserve">In the symbol’s HTML template, use </w:t>
      </w:r>
      <w:r w:rsidR="00763772">
        <w:rPr>
          <w:rFonts w:cstheme="minorHAnsi"/>
        </w:rPr>
        <w:t xml:space="preserve">AngularJS directives to show or hide the </w:t>
      </w:r>
      <w:r w:rsidR="007450A4">
        <w:rPr>
          <w:rFonts w:cstheme="minorHAnsi"/>
        </w:rPr>
        <w:t>HTML elements for the label, value, and timest</w:t>
      </w:r>
      <w:r w:rsidR="00293302">
        <w:rPr>
          <w:rFonts w:cstheme="minorHAnsi"/>
        </w:rPr>
        <w:t xml:space="preserve">amp based on the </w:t>
      </w:r>
      <w:r w:rsidR="00D75681">
        <w:rPr>
          <w:rFonts w:cstheme="minorHAnsi"/>
        </w:rPr>
        <w:t>user</w:t>
      </w:r>
      <w:r w:rsidR="00293302">
        <w:rPr>
          <w:rFonts w:cstheme="minorHAnsi"/>
        </w:rPr>
        <w:t xml:space="preserve"> option</w:t>
      </w:r>
      <w:r w:rsidR="005C0A4E">
        <w:rPr>
          <w:rFonts w:cstheme="minorHAnsi"/>
        </w:rPr>
        <w:t xml:space="preserve"> values</w:t>
      </w:r>
      <w:r w:rsidR="00293302">
        <w:rPr>
          <w:rFonts w:cstheme="minorHAnsi"/>
        </w:rPr>
        <w:t>.</w:t>
      </w:r>
    </w:p>
    <w:p w14:paraId="1CB0FCCC" w14:textId="77777777" w:rsidR="00E76876" w:rsidRDefault="00E76876" w:rsidP="0029513F">
      <w:pPr>
        <w:spacing w:line="240" w:lineRule="auto"/>
        <w:rPr>
          <w:rFonts w:cstheme="minorHAnsi"/>
        </w:rPr>
      </w:pPr>
    </w:p>
    <w:p w14:paraId="1FCFA2FB" w14:textId="3E4FA67C" w:rsidR="00E76876" w:rsidRDefault="00B6153C" w:rsidP="00AB5CA6">
      <w:pPr>
        <w:pStyle w:val="Heading2"/>
        <w:numPr>
          <w:ilvl w:val="1"/>
          <w:numId w:val="12"/>
        </w:numPr>
        <w:rPr>
          <w:rFonts w:cstheme="minorHAnsi"/>
        </w:rPr>
      </w:pPr>
      <w:bookmarkStart w:id="83" w:name="_Toc34292457"/>
      <w:r>
        <w:rPr>
          <w:rFonts w:cstheme="minorHAnsi"/>
        </w:rPr>
        <w:lastRenderedPageBreak/>
        <w:t xml:space="preserve">OBJECTIVE: </w:t>
      </w:r>
      <w:r w:rsidR="00AB5CA6">
        <w:rPr>
          <w:rFonts w:cstheme="minorHAnsi"/>
        </w:rPr>
        <w:t>Create the Config</w:t>
      </w:r>
      <w:r w:rsidR="004D348D">
        <w:rPr>
          <w:rFonts w:cstheme="minorHAnsi"/>
        </w:rPr>
        <w:t xml:space="preserve"> Pane </w:t>
      </w:r>
      <w:r w:rsidR="000928C4">
        <w:rPr>
          <w:rFonts w:cstheme="minorHAnsi"/>
        </w:rPr>
        <w:t>Template</w:t>
      </w:r>
      <w:bookmarkEnd w:id="83"/>
    </w:p>
    <w:p w14:paraId="38B52A25" w14:textId="725AA4EA" w:rsidR="003216B6" w:rsidRDefault="00D85296">
      <w:pPr>
        <w:spacing w:line="259" w:lineRule="auto"/>
        <w:rPr>
          <w:rFonts w:cstheme="minorHAnsi"/>
        </w:rPr>
      </w:pPr>
      <w:r>
        <w:rPr>
          <w:rFonts w:cstheme="minorHAnsi"/>
        </w:rPr>
        <w:t xml:space="preserve">For the user to be able to </w:t>
      </w:r>
      <w:r w:rsidR="003B6CA5">
        <w:rPr>
          <w:rFonts w:cstheme="minorHAnsi"/>
        </w:rPr>
        <w:t xml:space="preserve">change the </w:t>
      </w:r>
      <w:r w:rsidR="007B5796">
        <w:rPr>
          <w:rFonts w:cstheme="minorHAnsi"/>
        </w:rPr>
        <w:t>user</w:t>
      </w:r>
      <w:r w:rsidR="003B6CA5">
        <w:rPr>
          <w:rFonts w:cstheme="minorHAnsi"/>
        </w:rPr>
        <w:t xml:space="preserve"> options, they’ll need </w:t>
      </w:r>
      <w:r w:rsidR="00BC4104">
        <w:rPr>
          <w:rFonts w:cstheme="minorHAnsi"/>
        </w:rPr>
        <w:t>some sort of user interface. The config</w:t>
      </w:r>
      <w:r w:rsidR="005C0A4E">
        <w:rPr>
          <w:rFonts w:cstheme="minorHAnsi"/>
        </w:rPr>
        <w:t>uration</w:t>
      </w:r>
      <w:r w:rsidR="00BC4104">
        <w:rPr>
          <w:rFonts w:cstheme="minorHAnsi"/>
        </w:rPr>
        <w:t xml:space="preserve"> pane template provides this </w:t>
      </w:r>
      <w:r w:rsidR="006E4795">
        <w:rPr>
          <w:rFonts w:cstheme="minorHAnsi"/>
        </w:rPr>
        <w:t>UI</w:t>
      </w:r>
      <w:r w:rsidR="00BC4104">
        <w:rPr>
          <w:rFonts w:cstheme="minorHAnsi"/>
        </w:rPr>
        <w:t xml:space="preserve"> to the user and allows you to</w:t>
      </w:r>
      <w:r w:rsidR="00CF0541">
        <w:rPr>
          <w:rFonts w:cstheme="minorHAnsi"/>
        </w:rPr>
        <w:t xml:space="preserve"> use AngularJS directives to</w:t>
      </w:r>
      <w:r w:rsidR="00BC4104">
        <w:rPr>
          <w:rFonts w:cstheme="minorHAnsi"/>
        </w:rPr>
        <w:t xml:space="preserve"> bind the </w:t>
      </w:r>
      <w:r w:rsidR="006E4795">
        <w:rPr>
          <w:rFonts w:cstheme="minorHAnsi"/>
        </w:rPr>
        <w:t xml:space="preserve">HTML element value </w:t>
      </w:r>
      <w:r w:rsidR="00725984">
        <w:rPr>
          <w:rFonts w:cstheme="minorHAnsi"/>
        </w:rPr>
        <w:t xml:space="preserve">to the </w:t>
      </w:r>
      <w:r w:rsidR="006E4795">
        <w:rPr>
          <w:rFonts w:cstheme="minorHAnsi"/>
        </w:rPr>
        <w:t>user</w:t>
      </w:r>
      <w:r w:rsidR="00725984">
        <w:rPr>
          <w:rFonts w:cstheme="minorHAnsi"/>
        </w:rPr>
        <w:t xml:space="preserve"> option values.</w:t>
      </w:r>
    </w:p>
    <w:p w14:paraId="496AC6E6" w14:textId="3F3D7750" w:rsidR="009729F5" w:rsidRDefault="00725984" w:rsidP="00725984">
      <w:pPr>
        <w:pStyle w:val="Heading3"/>
        <w:rPr>
          <w:rFonts w:cstheme="minorHAnsi"/>
        </w:rPr>
      </w:pPr>
      <w:bookmarkStart w:id="84" w:name="_Toc34292458"/>
      <w:r>
        <w:rPr>
          <w:rFonts w:cstheme="minorHAnsi"/>
        </w:rPr>
        <w:t>Steps</w:t>
      </w:r>
      <w:bookmarkEnd w:id="84"/>
    </w:p>
    <w:p w14:paraId="2E401F1A" w14:textId="514E1335" w:rsidR="00725984" w:rsidRDefault="00DC5106" w:rsidP="00DC5106">
      <w:pPr>
        <w:pStyle w:val="ListParagraph"/>
        <w:numPr>
          <w:ilvl w:val="0"/>
          <w:numId w:val="28"/>
        </w:numPr>
        <w:rPr>
          <w:rFonts w:cstheme="minorHAnsi"/>
        </w:rPr>
      </w:pPr>
      <w:r w:rsidRPr="00DC5106">
        <w:rPr>
          <w:rFonts w:cstheme="minorHAnsi"/>
        </w:rPr>
        <w:t>Create the</w:t>
      </w:r>
      <w:r>
        <w:rPr>
          <w:rFonts w:cstheme="minorHAnsi"/>
        </w:rPr>
        <w:t xml:space="preserve"> config</w:t>
      </w:r>
      <w:r w:rsidRPr="00DC5106">
        <w:rPr>
          <w:rFonts w:cstheme="minorHAnsi"/>
        </w:rPr>
        <w:t xml:space="preserve"> HTML template file within the PI Vision symbol extensibility </w:t>
      </w:r>
      <w:r w:rsidR="00546978">
        <w:rPr>
          <w:rFonts w:cstheme="minorHAnsi"/>
        </w:rPr>
        <w:t>folder</w:t>
      </w:r>
      <w:r w:rsidRPr="00DC5106">
        <w:rPr>
          <w:rFonts w:cstheme="minorHAnsi"/>
        </w:rPr>
        <w:t>.</w:t>
      </w:r>
    </w:p>
    <w:p w14:paraId="79A57D66" w14:textId="7BE0DA68" w:rsidR="00D8325E" w:rsidRDefault="009A383C" w:rsidP="00DC5106">
      <w:pPr>
        <w:pStyle w:val="ListParagraph"/>
        <w:numPr>
          <w:ilvl w:val="0"/>
          <w:numId w:val="28"/>
        </w:numPr>
        <w:rPr>
          <w:rFonts w:cstheme="minorHAnsi"/>
        </w:rPr>
      </w:pPr>
      <w:r>
        <w:rPr>
          <w:rFonts w:cstheme="minorHAnsi"/>
        </w:rPr>
        <w:t xml:space="preserve">Add </w:t>
      </w:r>
      <w:r w:rsidR="004F397D">
        <w:rPr>
          <w:rFonts w:cstheme="minorHAnsi"/>
        </w:rPr>
        <w:t>INPUT element</w:t>
      </w:r>
      <w:r w:rsidR="0076366E">
        <w:rPr>
          <w:rFonts w:cstheme="minorHAnsi"/>
        </w:rPr>
        <w:t>s</w:t>
      </w:r>
      <w:r w:rsidR="004F397D">
        <w:rPr>
          <w:rFonts w:cstheme="minorHAnsi"/>
        </w:rPr>
        <w:t xml:space="preserve"> to the </w:t>
      </w:r>
      <w:r w:rsidR="0076366E">
        <w:rPr>
          <w:rFonts w:cstheme="minorHAnsi"/>
        </w:rPr>
        <w:t xml:space="preserve">HTML template file to toggle </w:t>
      </w:r>
      <w:r w:rsidR="007C1CE8">
        <w:rPr>
          <w:rFonts w:cstheme="minorHAnsi"/>
        </w:rPr>
        <w:t>the Label, Timestamp, and Value.</w:t>
      </w:r>
    </w:p>
    <w:p w14:paraId="1AC2FC3B" w14:textId="4D5785ED" w:rsidR="007C1CE8" w:rsidRPr="00DC5106" w:rsidRDefault="00C0105C" w:rsidP="00DC5106">
      <w:pPr>
        <w:pStyle w:val="ListParagraph"/>
        <w:numPr>
          <w:ilvl w:val="0"/>
          <w:numId w:val="28"/>
        </w:numPr>
        <w:rPr>
          <w:rFonts w:cstheme="minorHAnsi"/>
        </w:rPr>
      </w:pPr>
      <w:r>
        <w:rPr>
          <w:rFonts w:cstheme="minorHAnsi"/>
        </w:rPr>
        <w:t>Use AngularJS directives to bind the value of the INPUT elements to the value of the user optio</w:t>
      </w:r>
      <w:r w:rsidR="007C615B">
        <w:rPr>
          <w:rFonts w:cstheme="minorHAnsi"/>
        </w:rPr>
        <w:t>ns.</w:t>
      </w:r>
    </w:p>
    <w:p w14:paraId="3127C5B5" w14:textId="3AA7100B" w:rsidR="00725984" w:rsidRDefault="00725984" w:rsidP="0029513F">
      <w:pPr>
        <w:spacing w:line="240" w:lineRule="auto"/>
        <w:rPr>
          <w:rFonts w:cstheme="minorHAnsi"/>
        </w:rPr>
      </w:pPr>
    </w:p>
    <w:p w14:paraId="361F5681" w14:textId="18881C94" w:rsidR="00950B90" w:rsidRDefault="00950B90" w:rsidP="00950B90">
      <w:pPr>
        <w:pStyle w:val="Heading3"/>
        <w:rPr>
          <w:rFonts w:cstheme="minorHAnsi"/>
        </w:rPr>
      </w:pPr>
      <w:bookmarkStart w:id="85" w:name="_Toc34292459"/>
      <w:r>
        <w:rPr>
          <w:rFonts w:cstheme="minorHAnsi"/>
        </w:rPr>
        <w:t>Hints</w:t>
      </w:r>
      <w:bookmarkEnd w:id="85"/>
    </w:p>
    <w:p w14:paraId="3C3679D6" w14:textId="4F41F3A6" w:rsidR="00950B90" w:rsidRDefault="00950B90" w:rsidP="00950B90">
      <w:pPr>
        <w:pStyle w:val="ListParagraph"/>
        <w:numPr>
          <w:ilvl w:val="0"/>
          <w:numId w:val="29"/>
        </w:numPr>
        <w:spacing w:line="259" w:lineRule="auto"/>
        <w:rPr>
          <w:rFonts w:cstheme="minorHAnsi"/>
        </w:rPr>
      </w:pPr>
      <w:r>
        <w:rPr>
          <w:rFonts w:cstheme="minorHAnsi"/>
        </w:rPr>
        <w:t xml:space="preserve">Like the </w:t>
      </w:r>
      <w:r w:rsidR="00EF6BC1">
        <w:rPr>
          <w:rFonts w:cstheme="minorHAnsi"/>
        </w:rPr>
        <w:t xml:space="preserve">symbol’s HTML template file, if we follow the naming convention, we do not need to specify the </w:t>
      </w:r>
      <w:r w:rsidR="00604948" w:rsidRPr="00604948">
        <w:rPr>
          <w:rFonts w:cstheme="minorHAnsi"/>
          <w:i/>
          <w:iCs/>
        </w:rPr>
        <w:t>configTemplateUrl</w:t>
      </w:r>
      <w:r w:rsidR="00604948">
        <w:rPr>
          <w:rFonts w:cstheme="minorHAnsi"/>
        </w:rPr>
        <w:t xml:space="preserve"> property in the symbol definition.</w:t>
      </w:r>
    </w:p>
    <w:p w14:paraId="7BE2A10D" w14:textId="134D150B" w:rsidR="00C75DFB" w:rsidRDefault="00C75DFB" w:rsidP="00950B90">
      <w:pPr>
        <w:pStyle w:val="ListParagraph"/>
        <w:numPr>
          <w:ilvl w:val="0"/>
          <w:numId w:val="29"/>
        </w:numPr>
        <w:spacing w:line="259" w:lineRule="auto"/>
        <w:rPr>
          <w:rFonts w:cstheme="minorHAnsi"/>
        </w:rPr>
      </w:pPr>
      <w:r>
        <w:rPr>
          <w:rFonts w:cstheme="minorHAnsi"/>
        </w:rPr>
        <w:t xml:space="preserve">You can use </w:t>
      </w:r>
      <w:r w:rsidR="002E3632">
        <w:rPr>
          <w:rFonts w:cstheme="minorHAnsi"/>
        </w:rPr>
        <w:t>INPUT elements of checkbox type.</w:t>
      </w:r>
    </w:p>
    <w:p w14:paraId="3B6A9F82" w14:textId="18CA67CC" w:rsidR="007C615B" w:rsidRPr="00950B90" w:rsidRDefault="007C615B" w:rsidP="00950B90">
      <w:pPr>
        <w:pStyle w:val="ListParagraph"/>
        <w:numPr>
          <w:ilvl w:val="0"/>
          <w:numId w:val="29"/>
        </w:numPr>
        <w:spacing w:line="259" w:lineRule="auto"/>
        <w:rPr>
          <w:rFonts w:cstheme="minorHAnsi"/>
        </w:rPr>
      </w:pPr>
      <w:r>
        <w:rPr>
          <w:rFonts w:cstheme="minorHAnsi"/>
        </w:rPr>
        <w:t xml:space="preserve">Use the AngularJS </w:t>
      </w:r>
      <w:r w:rsidRPr="00603F95">
        <w:rPr>
          <w:rFonts w:cstheme="minorHAnsi"/>
          <w:i/>
          <w:iCs/>
        </w:rPr>
        <w:t>ng</w:t>
      </w:r>
      <w:r w:rsidR="00680203" w:rsidRPr="00603F95">
        <w:rPr>
          <w:rFonts w:cstheme="minorHAnsi"/>
          <w:i/>
          <w:iCs/>
        </w:rPr>
        <w:t>Model</w:t>
      </w:r>
      <w:r w:rsidR="00680203">
        <w:rPr>
          <w:rFonts w:cstheme="minorHAnsi"/>
        </w:rPr>
        <w:t xml:space="preserve"> directive for</w:t>
      </w:r>
      <w:r w:rsidR="00603F95">
        <w:rPr>
          <w:rFonts w:cstheme="minorHAnsi"/>
        </w:rPr>
        <w:t xml:space="preserve"> data binding.</w:t>
      </w:r>
    </w:p>
    <w:p w14:paraId="66E14ECC" w14:textId="77777777" w:rsidR="00950B90" w:rsidRDefault="00950B90">
      <w:pPr>
        <w:spacing w:line="259" w:lineRule="auto"/>
        <w:rPr>
          <w:rFonts w:cstheme="minorHAnsi"/>
        </w:rPr>
      </w:pPr>
    </w:p>
    <w:p w14:paraId="74342DEC" w14:textId="560EBF17" w:rsidR="00DC481E" w:rsidRDefault="00DC481E" w:rsidP="00DC481E">
      <w:pPr>
        <w:pStyle w:val="Heading2"/>
        <w:numPr>
          <w:ilvl w:val="1"/>
          <w:numId w:val="12"/>
        </w:numPr>
        <w:rPr>
          <w:rFonts w:cstheme="minorHAnsi"/>
        </w:rPr>
      </w:pPr>
      <w:bookmarkStart w:id="86" w:name="_Toc34292460"/>
      <w:r>
        <w:rPr>
          <w:rFonts w:cstheme="minorHAnsi"/>
        </w:rPr>
        <w:t xml:space="preserve">OBJECTIVE: </w:t>
      </w:r>
      <w:r w:rsidR="00B27D41">
        <w:rPr>
          <w:rFonts w:cstheme="minorHAnsi"/>
        </w:rPr>
        <w:t xml:space="preserve">Expose the Configuration Pane </w:t>
      </w:r>
      <w:r w:rsidR="00BB2968">
        <w:rPr>
          <w:rFonts w:cstheme="minorHAnsi"/>
        </w:rPr>
        <w:t>through Context Menu</w:t>
      </w:r>
      <w:bookmarkEnd w:id="86"/>
    </w:p>
    <w:p w14:paraId="03019DBD" w14:textId="2EA3231D" w:rsidR="00DC481E" w:rsidRPr="004F4E6C" w:rsidRDefault="003F109F">
      <w:pPr>
        <w:spacing w:line="259" w:lineRule="auto"/>
        <w:rPr>
          <w:rFonts w:cstheme="minorHAnsi"/>
        </w:rPr>
      </w:pPr>
      <w:r>
        <w:rPr>
          <w:rFonts w:cstheme="minorHAnsi"/>
        </w:rPr>
        <w:t xml:space="preserve">Use the </w:t>
      </w:r>
      <w:r w:rsidR="004F4E6C" w:rsidRPr="004F4E6C">
        <w:rPr>
          <w:rFonts w:cstheme="minorHAnsi"/>
          <w:i/>
          <w:iCs/>
        </w:rPr>
        <w:t>configOptions</w:t>
      </w:r>
      <w:r w:rsidR="004F4E6C">
        <w:rPr>
          <w:rFonts w:cstheme="minorHAnsi"/>
        </w:rPr>
        <w:t xml:space="preserve"> </w:t>
      </w:r>
      <w:r w:rsidR="004623CF">
        <w:rPr>
          <w:rFonts w:cstheme="minorHAnsi"/>
        </w:rPr>
        <w:t xml:space="preserve">symbol definition member to specify a context menu option </w:t>
      </w:r>
      <w:r w:rsidR="00F24527">
        <w:rPr>
          <w:rFonts w:cstheme="minorHAnsi"/>
        </w:rPr>
        <w:t>for the symbol to open the configuration pane.</w:t>
      </w:r>
    </w:p>
    <w:p w14:paraId="7C5402DE" w14:textId="77777777" w:rsidR="00DC481E" w:rsidRDefault="00DC481E">
      <w:pPr>
        <w:spacing w:line="259" w:lineRule="auto"/>
        <w:rPr>
          <w:rFonts w:cstheme="minorHAnsi"/>
        </w:rPr>
      </w:pPr>
    </w:p>
    <w:p w14:paraId="561E7B1F" w14:textId="4FF25D78" w:rsidR="00FA30CD" w:rsidRDefault="00FA30CD" w:rsidP="00FA30CD">
      <w:pPr>
        <w:pStyle w:val="Heading3"/>
        <w:rPr>
          <w:rFonts w:cstheme="minorHAnsi"/>
        </w:rPr>
      </w:pPr>
      <w:bookmarkStart w:id="87" w:name="_Toc34292461"/>
      <w:r>
        <w:rPr>
          <w:rFonts w:cstheme="minorHAnsi"/>
        </w:rPr>
        <w:t>Hints</w:t>
      </w:r>
      <w:bookmarkEnd w:id="87"/>
    </w:p>
    <w:p w14:paraId="1987AD4A" w14:textId="045D8351" w:rsidR="00FA30CD" w:rsidRPr="00C82B6A" w:rsidRDefault="00DD6A8E" w:rsidP="00C82B6A">
      <w:pPr>
        <w:pStyle w:val="ListParagraph"/>
        <w:numPr>
          <w:ilvl w:val="0"/>
          <w:numId w:val="30"/>
        </w:numPr>
        <w:spacing w:line="259" w:lineRule="auto"/>
        <w:rPr>
          <w:rFonts w:cstheme="minorHAnsi"/>
        </w:rPr>
      </w:pPr>
      <w:r>
        <w:rPr>
          <w:rFonts w:cstheme="minorHAnsi"/>
        </w:rPr>
        <w:t>The return object should contai</w:t>
      </w:r>
      <w:r w:rsidR="00850075">
        <w:rPr>
          <w:rFonts w:cstheme="minorHAnsi"/>
        </w:rPr>
        <w:t>n a single option specifying the title, and mode, with no custom action</w:t>
      </w:r>
      <w:r w:rsidR="00AC5E04">
        <w:rPr>
          <w:rFonts w:cstheme="minorHAnsi"/>
        </w:rPr>
        <w:t xml:space="preserve">. </w:t>
      </w:r>
    </w:p>
    <w:p w14:paraId="3B91B63C" w14:textId="4C093D76" w:rsidR="00C25E2F" w:rsidRDefault="00C25E2F">
      <w:pPr>
        <w:spacing w:line="259" w:lineRule="auto"/>
        <w:rPr>
          <w:rFonts w:cstheme="minorHAnsi"/>
        </w:rPr>
      </w:pPr>
      <w:r>
        <w:rPr>
          <w:rFonts w:cstheme="minorHAnsi"/>
        </w:rPr>
        <w:br w:type="page"/>
      </w:r>
    </w:p>
    <w:p w14:paraId="114B4AB8" w14:textId="0A2F1A32" w:rsidR="00950B90" w:rsidRDefault="00014600" w:rsidP="00014600">
      <w:pPr>
        <w:pStyle w:val="Heading2"/>
        <w:numPr>
          <w:ilvl w:val="1"/>
          <w:numId w:val="12"/>
        </w:numPr>
        <w:rPr>
          <w:rFonts w:cstheme="minorHAnsi"/>
        </w:rPr>
      </w:pPr>
      <w:bookmarkStart w:id="88" w:name="_Toc34292462"/>
      <w:r>
        <w:rPr>
          <w:rFonts w:cstheme="minorHAnsi"/>
        </w:rPr>
        <w:lastRenderedPageBreak/>
        <w:t>SOLUTION</w:t>
      </w:r>
      <w:bookmarkEnd w:id="88"/>
    </w:p>
    <w:p w14:paraId="325FD5C8" w14:textId="25FC0D4D" w:rsidR="00B910A8" w:rsidRDefault="00FB4911" w:rsidP="00A53942">
      <w:pPr>
        <w:pStyle w:val="Heading3"/>
        <w:rPr>
          <w:rFonts w:cstheme="minorHAnsi"/>
        </w:rPr>
      </w:pPr>
      <w:bookmarkStart w:id="89" w:name="_Toc34292463"/>
      <w:r>
        <w:rPr>
          <w:rFonts w:cstheme="minorHAnsi"/>
        </w:rPr>
        <w:t xml:space="preserve">Add User Options to Show Label, Value, </w:t>
      </w:r>
      <w:r w:rsidR="00EA5909">
        <w:rPr>
          <w:rFonts w:cstheme="minorHAnsi"/>
        </w:rPr>
        <w:t>and Timestamp</w:t>
      </w:r>
      <w:bookmarkEnd w:id="89"/>
    </w:p>
    <w:p w14:paraId="1984980F" w14:textId="6837F2D0" w:rsidR="00014600" w:rsidRDefault="009C7A96">
      <w:pPr>
        <w:spacing w:line="259" w:lineRule="auto"/>
        <w:rPr>
          <w:rFonts w:cstheme="minorHAnsi"/>
        </w:rPr>
      </w:pPr>
      <w:r>
        <w:rPr>
          <w:rFonts w:cstheme="minorHAnsi"/>
        </w:rPr>
        <w:t>We’ll want to define</w:t>
      </w:r>
      <w:r w:rsidR="00C13030">
        <w:rPr>
          <w:rFonts w:cstheme="minorHAnsi"/>
        </w:rPr>
        <w:t xml:space="preserve"> the user options in the </w:t>
      </w:r>
      <w:r w:rsidR="003465C2">
        <w:rPr>
          <w:rFonts w:cstheme="minorHAnsi"/>
        </w:rPr>
        <w:t xml:space="preserve">symbol definition’s </w:t>
      </w:r>
      <w:r w:rsidR="00333D47" w:rsidRPr="00333D47">
        <w:rPr>
          <w:rFonts w:cstheme="minorHAnsi"/>
          <w:i/>
          <w:iCs/>
        </w:rPr>
        <w:t>getDefaultConfig</w:t>
      </w:r>
      <w:r w:rsidR="00333D47">
        <w:rPr>
          <w:rFonts w:cstheme="minorHAnsi"/>
        </w:rPr>
        <w:t xml:space="preserve"> method</w:t>
      </w:r>
      <w:r w:rsidR="003005D8">
        <w:rPr>
          <w:rFonts w:cstheme="minorHAnsi"/>
        </w:rPr>
        <w:t xml:space="preserve"> </w:t>
      </w:r>
      <w:r w:rsidR="001C180F">
        <w:rPr>
          <w:rFonts w:cstheme="minorHAnsi"/>
        </w:rPr>
        <w:t xml:space="preserve">by </w:t>
      </w:r>
      <w:r w:rsidR="00056670">
        <w:rPr>
          <w:rFonts w:cstheme="minorHAnsi"/>
        </w:rPr>
        <w:t xml:space="preserve">including </w:t>
      </w:r>
      <w:r w:rsidR="00600F6D">
        <w:rPr>
          <w:rFonts w:cstheme="minorHAnsi"/>
        </w:rPr>
        <w:t>them</w:t>
      </w:r>
      <w:r w:rsidR="00CD1E33">
        <w:rPr>
          <w:rFonts w:cstheme="minorHAnsi"/>
        </w:rPr>
        <w:t xml:space="preserve"> as properties</w:t>
      </w:r>
      <w:r w:rsidR="00600F6D">
        <w:rPr>
          <w:rFonts w:cstheme="minorHAnsi"/>
        </w:rPr>
        <w:t xml:space="preserve"> in the return object of the function.</w:t>
      </w:r>
      <w:r w:rsidR="00A5111F">
        <w:rPr>
          <w:rFonts w:cstheme="minorHAnsi"/>
        </w:rPr>
        <w:t xml:space="preserve"> These </w:t>
      </w:r>
      <w:r w:rsidR="00CD1E33">
        <w:rPr>
          <w:rFonts w:cstheme="minorHAnsi"/>
        </w:rPr>
        <w:t>properties will be of Boolean type</w:t>
      </w:r>
      <w:r w:rsidR="003247A7">
        <w:rPr>
          <w:rFonts w:cstheme="minorHAnsi"/>
        </w:rPr>
        <w:t>, since they’ll either be set to show or hide the Label, Value, and Timestamp.</w:t>
      </w:r>
    </w:p>
    <w:bookmarkStart w:id="90" w:name="_MON_1643784123"/>
    <w:bookmarkEnd w:id="90"/>
    <w:p w14:paraId="456AFBEA" w14:textId="600FB171" w:rsidR="003247A7" w:rsidRPr="00333D47" w:rsidRDefault="003247A7">
      <w:pPr>
        <w:spacing w:line="259" w:lineRule="auto"/>
        <w:rPr>
          <w:rFonts w:cstheme="minorHAnsi"/>
        </w:rPr>
      </w:pPr>
      <w:r>
        <w:rPr>
          <w:rFonts w:cstheme="minorHAnsi"/>
        </w:rPr>
        <w:object w:dxaOrig="9360" w:dyaOrig="3420" w14:anchorId="623342DD">
          <v:shape id="_x0000_i1046" type="#_x0000_t75" style="width:468pt;height:171pt" o:ole="">
            <v:imagedata r:id="rId61" o:title=""/>
          </v:shape>
          <o:OLEObject Type="Embed" ProgID="Word.OpenDocumentText.12" ShapeID="_x0000_i1046" DrawAspect="Content" ObjectID="_1644905221" r:id="rId62"/>
        </w:object>
      </w:r>
    </w:p>
    <w:p w14:paraId="7D593234" w14:textId="2A882EE8" w:rsidR="00014600" w:rsidRDefault="00014600">
      <w:pPr>
        <w:spacing w:line="259" w:lineRule="auto"/>
        <w:rPr>
          <w:rFonts w:cstheme="minorHAnsi"/>
        </w:rPr>
      </w:pPr>
    </w:p>
    <w:p w14:paraId="457C39D2" w14:textId="472A2EE9" w:rsidR="00B352C2" w:rsidRDefault="002D11E7" w:rsidP="002D11E7">
      <w:pPr>
        <w:pStyle w:val="Heading3"/>
        <w:rPr>
          <w:rFonts w:cstheme="minorHAnsi"/>
        </w:rPr>
      </w:pPr>
      <w:bookmarkStart w:id="91" w:name="_Toc34292464"/>
      <w:r>
        <w:rPr>
          <w:rFonts w:cstheme="minorHAnsi"/>
        </w:rPr>
        <w:t>Conditionally Show Label, Value, and Timestamp</w:t>
      </w:r>
      <w:bookmarkEnd w:id="91"/>
    </w:p>
    <w:p w14:paraId="251D65FB" w14:textId="77777777" w:rsidR="006977B9" w:rsidRDefault="00F154BE">
      <w:pPr>
        <w:spacing w:line="259" w:lineRule="auto"/>
        <w:rPr>
          <w:rFonts w:cstheme="minorHAnsi"/>
        </w:rPr>
      </w:pPr>
      <w:r>
        <w:rPr>
          <w:rFonts w:cstheme="minorHAnsi"/>
        </w:rPr>
        <w:t xml:space="preserve">Next, we’ll want to edit the symbol’s presentation layer, i.e. the symbol template file, </w:t>
      </w:r>
      <w:r w:rsidR="005A675E">
        <w:rPr>
          <w:rFonts w:cstheme="minorHAnsi"/>
        </w:rPr>
        <w:t>to either show or hide the Label, Value, and</w:t>
      </w:r>
      <w:r w:rsidR="00FD18CC">
        <w:rPr>
          <w:rFonts w:cstheme="minorHAnsi"/>
        </w:rPr>
        <w:t>/or Timestamp, based on the values of the corresponding user options we defined in the symbol definition object.</w:t>
      </w:r>
    </w:p>
    <w:p w14:paraId="79B21A4F" w14:textId="0627C7EB" w:rsidR="009B1A17" w:rsidRDefault="0061345A">
      <w:pPr>
        <w:spacing w:line="259" w:lineRule="auto"/>
        <w:rPr>
          <w:rFonts w:cstheme="minorHAnsi"/>
        </w:rPr>
      </w:pPr>
      <w:r>
        <w:rPr>
          <w:rFonts w:cstheme="minorHAnsi"/>
        </w:rPr>
        <w:t xml:space="preserve">The AngularJS </w:t>
      </w:r>
      <w:r w:rsidRPr="0061345A">
        <w:rPr>
          <w:rFonts w:cstheme="minorHAnsi"/>
          <w:i/>
          <w:iCs/>
        </w:rPr>
        <w:t>ngShow</w:t>
      </w:r>
      <w:r>
        <w:rPr>
          <w:rFonts w:cstheme="minorHAnsi"/>
        </w:rPr>
        <w:t xml:space="preserve"> directive lets u</w:t>
      </w:r>
      <w:r w:rsidR="00804D7D">
        <w:rPr>
          <w:rFonts w:cstheme="minorHAnsi"/>
        </w:rPr>
        <w:t xml:space="preserve">s conditionally show </w:t>
      </w:r>
      <w:r w:rsidR="006977B9">
        <w:rPr>
          <w:rFonts w:cstheme="minorHAnsi"/>
        </w:rPr>
        <w:t>an HTML element and its children based on a Boolean value.</w:t>
      </w:r>
      <w:r w:rsidR="009B1A17">
        <w:rPr>
          <w:rFonts w:cstheme="minorHAnsi"/>
        </w:rPr>
        <w:t xml:space="preserve"> </w:t>
      </w:r>
      <w:r w:rsidR="000D447F">
        <w:rPr>
          <w:rFonts w:cstheme="minorHAnsi"/>
        </w:rPr>
        <w:t xml:space="preserve">The options we defined will be available in the </w:t>
      </w:r>
      <w:r w:rsidR="000D447F" w:rsidRPr="005005C5">
        <w:rPr>
          <w:rFonts w:cstheme="minorHAnsi"/>
          <w:i/>
          <w:iCs/>
        </w:rPr>
        <w:t>scope.</w:t>
      </w:r>
      <w:r w:rsidR="005005C5" w:rsidRPr="005005C5">
        <w:rPr>
          <w:rFonts w:cstheme="minorHAnsi"/>
          <w:i/>
          <w:iCs/>
        </w:rPr>
        <w:t xml:space="preserve">config </w:t>
      </w:r>
      <w:r w:rsidR="005005C5">
        <w:rPr>
          <w:rFonts w:cstheme="minorHAnsi"/>
        </w:rPr>
        <w:t>object as properties</w:t>
      </w:r>
      <w:r w:rsidR="008657AF">
        <w:rPr>
          <w:rFonts w:cstheme="minorHAnsi"/>
        </w:rPr>
        <w:t>.</w:t>
      </w:r>
    </w:p>
    <w:bookmarkStart w:id="92" w:name="_MON_1643788100"/>
    <w:bookmarkEnd w:id="92"/>
    <w:p w14:paraId="3F2D3CE4" w14:textId="35BCC87F" w:rsidR="008657AF" w:rsidRDefault="00C35538">
      <w:pPr>
        <w:spacing w:line="259" w:lineRule="auto"/>
        <w:rPr>
          <w:rFonts w:cstheme="minorHAnsi"/>
        </w:rPr>
      </w:pPr>
      <w:r>
        <w:rPr>
          <w:rFonts w:cstheme="minorHAnsi"/>
        </w:rPr>
        <w:object w:dxaOrig="9360" w:dyaOrig="2565" w14:anchorId="66793370">
          <v:shape id="_x0000_i1047" type="#_x0000_t75" style="width:468pt;height:128.25pt" o:ole="">
            <v:imagedata r:id="rId63" o:title=""/>
          </v:shape>
          <o:OLEObject Type="Embed" ProgID="Word.OpenDocumentText.12" ShapeID="_x0000_i1047" DrawAspect="Content" ObjectID="_1644905222" r:id="rId64"/>
        </w:object>
      </w:r>
    </w:p>
    <w:p w14:paraId="30E9A055" w14:textId="6CD0FB23" w:rsidR="00110EF2" w:rsidRDefault="00110EF2">
      <w:pPr>
        <w:spacing w:line="259" w:lineRule="auto"/>
        <w:rPr>
          <w:rFonts w:cstheme="minorHAnsi"/>
        </w:rPr>
      </w:pPr>
    </w:p>
    <w:p w14:paraId="283F5DF6" w14:textId="23702FF0" w:rsidR="00250416" w:rsidRDefault="007D2795" w:rsidP="00250416">
      <w:pPr>
        <w:pStyle w:val="Heading3"/>
        <w:rPr>
          <w:rFonts w:cstheme="minorHAnsi"/>
        </w:rPr>
      </w:pPr>
      <w:bookmarkStart w:id="93" w:name="_Toc34292465"/>
      <w:r>
        <w:rPr>
          <w:rFonts w:cstheme="minorHAnsi"/>
        </w:rPr>
        <w:lastRenderedPageBreak/>
        <w:t>Create the Config Pane Template File</w:t>
      </w:r>
      <w:bookmarkEnd w:id="93"/>
    </w:p>
    <w:p w14:paraId="1C8CFE6B" w14:textId="639890F7" w:rsidR="00250416" w:rsidRDefault="00B144D8">
      <w:pPr>
        <w:spacing w:line="259" w:lineRule="auto"/>
        <w:rPr>
          <w:rFonts w:cstheme="minorHAnsi"/>
        </w:rPr>
      </w:pPr>
      <w:r>
        <w:rPr>
          <w:rFonts w:cstheme="minorHAnsi"/>
        </w:rPr>
        <w:t>First, w</w:t>
      </w:r>
      <w:r w:rsidR="00AC2DAB">
        <w:rPr>
          <w:rFonts w:cstheme="minorHAnsi"/>
        </w:rPr>
        <w:t>e’ll create the confi</w:t>
      </w:r>
      <w:r w:rsidR="00FD56DC">
        <w:rPr>
          <w:rFonts w:cstheme="minorHAnsi"/>
        </w:rPr>
        <w:t xml:space="preserve">g pane template file using the </w:t>
      </w:r>
      <w:r w:rsidR="00474171">
        <w:rPr>
          <w:rFonts w:cstheme="minorHAnsi"/>
        </w:rPr>
        <w:t xml:space="preserve">naming convention, </w:t>
      </w:r>
      <w:r w:rsidR="00474171" w:rsidRPr="00E249E4">
        <w:rPr>
          <w:rFonts w:cstheme="minorHAnsi"/>
          <w:i/>
          <w:iCs/>
        </w:rPr>
        <w:t>sym-&lt;name&gt;-config.html</w:t>
      </w:r>
      <w:r w:rsidR="00C77C01">
        <w:rPr>
          <w:rFonts w:cstheme="minorHAnsi"/>
        </w:rPr>
        <w:t>, and place the file in the</w:t>
      </w:r>
      <w:r w:rsidR="005911CA">
        <w:rPr>
          <w:rFonts w:cstheme="minorHAnsi"/>
        </w:rPr>
        <w:t xml:space="preserve"> following location:</w:t>
      </w:r>
    </w:p>
    <w:p w14:paraId="4BBF8F6B" w14:textId="2B1A5BC5" w:rsidR="005911CA" w:rsidRPr="005911CA" w:rsidRDefault="005911CA">
      <w:pPr>
        <w:spacing w:line="259" w:lineRule="auto"/>
        <w:rPr>
          <w:rFonts w:cstheme="minorHAnsi"/>
          <w:i/>
          <w:iCs/>
        </w:rPr>
      </w:pPr>
      <w:r>
        <w:rPr>
          <w:rFonts w:cstheme="minorHAnsi"/>
        </w:rPr>
        <w:tab/>
      </w:r>
      <w:r w:rsidRPr="005911CA">
        <w:rPr>
          <w:rFonts w:cstheme="minorHAnsi"/>
          <w:i/>
          <w:iCs/>
        </w:rPr>
        <w:t>%PIHOME64%\PIVision\Scripts\app\editor\symbols\ext\sym-arrow-config.html</w:t>
      </w:r>
    </w:p>
    <w:p w14:paraId="2D3F4E7D" w14:textId="7222EDFC" w:rsidR="005911CA" w:rsidRDefault="00B144D8">
      <w:pPr>
        <w:spacing w:line="259" w:lineRule="auto"/>
        <w:rPr>
          <w:rFonts w:cstheme="minorHAnsi"/>
        </w:rPr>
      </w:pPr>
      <w:r>
        <w:rPr>
          <w:rFonts w:cstheme="minorHAnsi"/>
        </w:rPr>
        <w:t>Then we</w:t>
      </w:r>
      <w:r w:rsidR="003641AB">
        <w:rPr>
          <w:rFonts w:cstheme="minorHAnsi"/>
        </w:rPr>
        <w:t xml:space="preserve">’ll add </w:t>
      </w:r>
      <w:r w:rsidR="00B5179F">
        <w:rPr>
          <w:rFonts w:cstheme="minorHAnsi"/>
        </w:rPr>
        <w:t>INPUT elements of checkbox type to the HTML file</w:t>
      </w:r>
      <w:r w:rsidR="000931D6">
        <w:rPr>
          <w:rFonts w:cstheme="minorHAnsi"/>
        </w:rPr>
        <w:t>, one checkbox for each option that can be toggled.</w:t>
      </w:r>
    </w:p>
    <w:bookmarkStart w:id="94" w:name="_MON_1643788913"/>
    <w:bookmarkEnd w:id="94"/>
    <w:p w14:paraId="4110E18B" w14:textId="7E29A224" w:rsidR="00DE67AD" w:rsidRDefault="00282014">
      <w:pPr>
        <w:spacing w:line="259" w:lineRule="auto"/>
        <w:rPr>
          <w:rFonts w:cstheme="minorHAnsi"/>
        </w:rPr>
      </w:pPr>
      <w:r>
        <w:rPr>
          <w:rFonts w:cstheme="minorHAnsi"/>
        </w:rPr>
        <w:object w:dxaOrig="9360" w:dyaOrig="3135" w14:anchorId="05EFD7F2">
          <v:shape id="_x0000_i1048" type="#_x0000_t75" style="width:468pt;height:156.75pt" o:ole="">
            <v:imagedata r:id="rId65" o:title=""/>
          </v:shape>
          <o:OLEObject Type="Embed" ProgID="Word.OpenDocumentText.12" ShapeID="_x0000_i1048" DrawAspect="Content" ObjectID="_1644905223" r:id="rId66"/>
        </w:object>
      </w:r>
    </w:p>
    <w:p w14:paraId="2548B7EB" w14:textId="1CB5EB45" w:rsidR="005911CA" w:rsidRDefault="00E30B23">
      <w:pPr>
        <w:spacing w:line="259" w:lineRule="auto"/>
        <w:rPr>
          <w:rFonts w:cstheme="minorHAnsi"/>
        </w:rPr>
      </w:pPr>
      <w:r>
        <w:rPr>
          <w:rFonts w:cstheme="minorHAnsi"/>
        </w:rPr>
        <w:t xml:space="preserve">Finally, we’ll use the Angular </w:t>
      </w:r>
      <w:r w:rsidRPr="003C63FE">
        <w:rPr>
          <w:rFonts w:cstheme="minorHAnsi"/>
          <w:i/>
          <w:iCs/>
        </w:rPr>
        <w:t>ngModel</w:t>
      </w:r>
      <w:r>
        <w:rPr>
          <w:rFonts w:cstheme="minorHAnsi"/>
        </w:rPr>
        <w:t xml:space="preserve"> directive to bind the </w:t>
      </w:r>
      <w:r w:rsidR="000B1C03">
        <w:rPr>
          <w:rFonts w:cstheme="minorHAnsi"/>
        </w:rPr>
        <w:t xml:space="preserve">value </w:t>
      </w:r>
      <w:r w:rsidR="00EB2F5D">
        <w:rPr>
          <w:rFonts w:cstheme="minorHAnsi"/>
        </w:rPr>
        <w:t xml:space="preserve">of </w:t>
      </w:r>
      <w:r w:rsidR="003C63FE">
        <w:rPr>
          <w:rFonts w:cstheme="minorHAnsi"/>
        </w:rPr>
        <w:t xml:space="preserve">options to the value of the checkboxes. This way </w:t>
      </w:r>
      <w:r w:rsidR="00211E1D">
        <w:rPr>
          <w:rFonts w:cstheme="minorHAnsi"/>
        </w:rPr>
        <w:t xml:space="preserve">the checkboxes will be checked if the option that they’re modeling is true or unchecked if its false, and when we check or uncheck the checkbox it will update the </w:t>
      </w:r>
      <w:r w:rsidR="006D3A2D">
        <w:rPr>
          <w:rFonts w:cstheme="minorHAnsi"/>
        </w:rPr>
        <w:t>corresponding property</w:t>
      </w:r>
      <w:r w:rsidR="0062499B">
        <w:rPr>
          <w:rFonts w:cstheme="minorHAnsi"/>
        </w:rPr>
        <w:t xml:space="preserve"> being modeled.</w:t>
      </w:r>
    </w:p>
    <w:bookmarkStart w:id="95" w:name="_MON_1643789371"/>
    <w:bookmarkEnd w:id="95"/>
    <w:p w14:paraId="0A0F760F" w14:textId="31FF8361" w:rsidR="0062499B" w:rsidRDefault="0062499B">
      <w:pPr>
        <w:spacing w:line="259" w:lineRule="auto"/>
        <w:rPr>
          <w:rFonts w:cstheme="minorHAnsi"/>
        </w:rPr>
      </w:pPr>
      <w:r>
        <w:rPr>
          <w:rFonts w:cstheme="minorHAnsi"/>
        </w:rPr>
        <w:object w:dxaOrig="9360" w:dyaOrig="4845" w14:anchorId="278542BD">
          <v:shape id="_x0000_i1049" type="#_x0000_t75" style="width:468pt;height:242.25pt" o:ole="">
            <v:imagedata r:id="rId67" o:title=""/>
          </v:shape>
          <o:OLEObject Type="Embed" ProgID="Word.OpenDocumentText.12" ShapeID="_x0000_i1049" DrawAspect="Content" ObjectID="_1644905224" r:id="rId68"/>
        </w:object>
      </w:r>
    </w:p>
    <w:p w14:paraId="42103C2D" w14:textId="226B5899" w:rsidR="008A7A69" w:rsidRDefault="008A7A69">
      <w:pPr>
        <w:spacing w:line="259" w:lineRule="auto"/>
        <w:rPr>
          <w:rFonts w:cstheme="minorHAnsi"/>
        </w:rPr>
      </w:pPr>
    </w:p>
    <w:p w14:paraId="0B32B1B6" w14:textId="0EFE31A6" w:rsidR="00FB453E" w:rsidRDefault="00D814AE" w:rsidP="00CF6866">
      <w:pPr>
        <w:pStyle w:val="Heading3"/>
        <w:rPr>
          <w:rFonts w:cstheme="minorHAnsi"/>
        </w:rPr>
      </w:pPr>
      <w:bookmarkStart w:id="96" w:name="_Toc34292466"/>
      <w:r>
        <w:rPr>
          <w:rFonts w:cstheme="minorHAnsi"/>
        </w:rPr>
        <w:lastRenderedPageBreak/>
        <w:t xml:space="preserve">Expose the Configuration Pane through </w:t>
      </w:r>
      <w:r w:rsidR="00320684">
        <w:rPr>
          <w:rFonts w:cstheme="minorHAnsi"/>
        </w:rPr>
        <w:t>a Context-Menu Option</w:t>
      </w:r>
      <w:bookmarkEnd w:id="96"/>
    </w:p>
    <w:p w14:paraId="0CED93D1" w14:textId="33AE20D7" w:rsidR="00A9066E" w:rsidRDefault="00A9066E">
      <w:pPr>
        <w:spacing w:line="259" w:lineRule="auto"/>
        <w:rPr>
          <w:rFonts w:cstheme="minorHAnsi"/>
        </w:rPr>
      </w:pPr>
      <w:r>
        <w:rPr>
          <w:rFonts w:cstheme="minorHAnsi"/>
        </w:rPr>
        <w:t xml:space="preserve">We want to be able to right click on the symbol and select the </w:t>
      </w:r>
      <w:r w:rsidRPr="00A9066E">
        <w:rPr>
          <w:rFonts w:cstheme="minorHAnsi"/>
          <w:i/>
          <w:iCs/>
        </w:rPr>
        <w:t>Format Wind Arrow</w:t>
      </w:r>
      <w:r>
        <w:rPr>
          <w:rFonts w:cstheme="minorHAnsi"/>
        </w:rPr>
        <w:t xml:space="preserve"> option to open the configuration pane we have created.</w:t>
      </w:r>
    </w:p>
    <w:p w14:paraId="7BE298DF" w14:textId="4B904C53" w:rsidR="00A9066E" w:rsidRDefault="00A9066E">
      <w:pPr>
        <w:spacing w:line="259" w:lineRule="auto"/>
        <w:rPr>
          <w:rFonts w:cstheme="minorHAnsi"/>
        </w:rPr>
      </w:pPr>
      <w:r w:rsidRPr="00A9066E">
        <w:rPr>
          <w:rFonts w:cstheme="minorHAnsi"/>
          <w:noProof/>
        </w:rPr>
        <w:drawing>
          <wp:inline distT="0" distB="0" distL="0" distR="0" wp14:anchorId="79CCE371" wp14:editId="35AF4611">
            <wp:extent cx="1943100" cy="136258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953725" cy="1370040"/>
                    </a:xfrm>
                    <a:prstGeom prst="rect">
                      <a:avLst/>
                    </a:prstGeom>
                  </pic:spPr>
                </pic:pic>
              </a:graphicData>
            </a:graphic>
          </wp:inline>
        </w:drawing>
      </w:r>
    </w:p>
    <w:p w14:paraId="54FE11D9" w14:textId="17A5ECE5" w:rsidR="00A9066E" w:rsidRDefault="00F462F9">
      <w:pPr>
        <w:spacing w:line="259" w:lineRule="auto"/>
        <w:rPr>
          <w:rFonts w:cstheme="minorHAnsi"/>
        </w:rPr>
      </w:pPr>
      <w:r>
        <w:rPr>
          <w:rFonts w:cstheme="minorHAnsi"/>
        </w:rPr>
        <w:t xml:space="preserve">We can use the </w:t>
      </w:r>
      <w:r w:rsidRPr="0065708E">
        <w:rPr>
          <w:rFonts w:cstheme="minorHAnsi"/>
          <w:i/>
          <w:iCs/>
        </w:rPr>
        <w:t>configOptions</w:t>
      </w:r>
      <w:r>
        <w:rPr>
          <w:rFonts w:cstheme="minorHAnsi"/>
        </w:rPr>
        <w:t xml:space="preserve"> </w:t>
      </w:r>
      <w:r w:rsidR="00547B07">
        <w:rPr>
          <w:rFonts w:cstheme="minorHAnsi"/>
        </w:rPr>
        <w:t xml:space="preserve">property of the symbol definition object to specify </w:t>
      </w:r>
      <w:r w:rsidR="0065708E">
        <w:rPr>
          <w:rFonts w:cstheme="minorHAnsi"/>
        </w:rPr>
        <w:t xml:space="preserve">the options in this context menu. The </w:t>
      </w:r>
      <w:r w:rsidR="0065708E" w:rsidRPr="0065708E">
        <w:rPr>
          <w:rFonts w:cstheme="minorHAnsi"/>
          <w:i/>
          <w:iCs/>
        </w:rPr>
        <w:t>configOptions</w:t>
      </w:r>
      <w:r w:rsidR="0065708E">
        <w:rPr>
          <w:rFonts w:cstheme="minorHAnsi"/>
        </w:rPr>
        <w:t xml:space="preserve"> is a function that returns an array of objects, each object defining an option in this context menu. </w:t>
      </w:r>
      <w:r w:rsidR="00D83C19">
        <w:rPr>
          <w:rFonts w:cstheme="minorHAnsi"/>
        </w:rPr>
        <w:t xml:space="preserve">In our case we want </w:t>
      </w:r>
      <w:r w:rsidR="00A61382">
        <w:rPr>
          <w:rFonts w:cstheme="minorHAnsi"/>
        </w:rPr>
        <w:t xml:space="preserve">a single </w:t>
      </w:r>
      <w:r w:rsidR="00C52373">
        <w:rPr>
          <w:rFonts w:cstheme="minorHAnsi"/>
        </w:rPr>
        <w:t xml:space="preserve">option </w:t>
      </w:r>
      <w:r w:rsidR="00A61382">
        <w:rPr>
          <w:rFonts w:cstheme="minorHAnsi"/>
        </w:rPr>
        <w:t xml:space="preserve">in the array </w:t>
      </w:r>
      <w:r w:rsidR="00C52373">
        <w:rPr>
          <w:rFonts w:cstheme="minorHAnsi"/>
        </w:rPr>
        <w:t>to open the configuration pane</w:t>
      </w:r>
      <w:r w:rsidR="00B6401E">
        <w:rPr>
          <w:rFonts w:cstheme="minorHAnsi"/>
        </w:rPr>
        <w:t>.</w:t>
      </w:r>
      <w:r w:rsidR="00C52373">
        <w:rPr>
          <w:rFonts w:cstheme="minorHAnsi"/>
        </w:rPr>
        <w:t xml:space="preserve"> </w:t>
      </w:r>
      <w:r w:rsidR="00B6401E">
        <w:rPr>
          <w:rFonts w:cstheme="minorHAnsi"/>
        </w:rPr>
        <w:t>W</w:t>
      </w:r>
      <w:r w:rsidR="00C52373">
        <w:rPr>
          <w:rFonts w:cstheme="minorHAnsi"/>
        </w:rPr>
        <w:t>e should give the option</w:t>
      </w:r>
      <w:r w:rsidR="00B6401E">
        <w:rPr>
          <w:rFonts w:cstheme="minorHAnsi"/>
        </w:rPr>
        <w:t xml:space="preserve"> object</w:t>
      </w:r>
      <w:r w:rsidR="00C52373">
        <w:rPr>
          <w:rFonts w:cstheme="minorHAnsi"/>
        </w:rPr>
        <w:t xml:space="preserve"> a title</w:t>
      </w:r>
      <w:r w:rsidR="00B6401E">
        <w:rPr>
          <w:rFonts w:cstheme="minorHAnsi"/>
        </w:rPr>
        <w:t xml:space="preserve"> property</w:t>
      </w:r>
      <w:r w:rsidR="00C52373">
        <w:rPr>
          <w:rFonts w:cstheme="minorHAnsi"/>
        </w:rPr>
        <w:t>, which will be the text that’s shown in the context menu</w:t>
      </w:r>
      <w:r w:rsidR="00B6401E">
        <w:rPr>
          <w:rFonts w:cstheme="minorHAnsi"/>
        </w:rPr>
        <w:t>. W</w:t>
      </w:r>
      <w:r w:rsidR="00C609FD">
        <w:rPr>
          <w:rFonts w:cstheme="minorHAnsi"/>
        </w:rPr>
        <w:t>e’ll also define the mode, which will be t</w:t>
      </w:r>
      <w:r w:rsidR="00C50CCB">
        <w:rPr>
          <w:rFonts w:cstheme="minorHAnsi"/>
        </w:rPr>
        <w:t xml:space="preserve">he unique identifier for the </w:t>
      </w:r>
      <w:r w:rsidR="00B6401E">
        <w:rPr>
          <w:rFonts w:cstheme="minorHAnsi"/>
        </w:rPr>
        <w:t>configuration pane that’s open</w:t>
      </w:r>
      <w:r w:rsidR="00700DDA">
        <w:rPr>
          <w:rFonts w:cstheme="minorHAnsi"/>
        </w:rPr>
        <w:t>, and if the user were to select another</w:t>
      </w:r>
      <w:r w:rsidR="0095522C">
        <w:rPr>
          <w:rFonts w:cstheme="minorHAnsi"/>
        </w:rPr>
        <w:t xml:space="preserve"> arrow</w:t>
      </w:r>
      <w:r w:rsidR="00700DDA">
        <w:rPr>
          <w:rFonts w:cstheme="minorHAnsi"/>
        </w:rPr>
        <w:t xml:space="preserve"> symbol</w:t>
      </w:r>
      <w:r w:rsidR="007F0A38">
        <w:rPr>
          <w:rFonts w:cstheme="minorHAnsi"/>
        </w:rPr>
        <w:t xml:space="preserve">, then the configuration pane will stay open and display information for the other symbol. </w:t>
      </w:r>
      <w:r w:rsidR="00BF4859">
        <w:rPr>
          <w:rFonts w:cstheme="minorHAnsi"/>
        </w:rPr>
        <w:t xml:space="preserve">The default action of </w:t>
      </w:r>
      <w:r w:rsidR="00760E2C">
        <w:rPr>
          <w:rFonts w:cstheme="minorHAnsi"/>
        </w:rPr>
        <w:t>one of these options, when selected in the context menu, is to open the configur</w:t>
      </w:r>
      <w:r w:rsidR="00AA6814">
        <w:rPr>
          <w:rFonts w:cstheme="minorHAnsi"/>
        </w:rPr>
        <w:t>ation pane, so we will not specify a</w:t>
      </w:r>
      <w:r w:rsidR="004E068D">
        <w:rPr>
          <w:rFonts w:cstheme="minorHAnsi"/>
        </w:rPr>
        <w:t xml:space="preserve"> custom</w:t>
      </w:r>
      <w:r w:rsidR="00EA31F1">
        <w:rPr>
          <w:rFonts w:cstheme="minorHAnsi"/>
        </w:rPr>
        <w:t xml:space="preserve"> action property</w:t>
      </w:r>
      <w:r w:rsidR="004E068D">
        <w:rPr>
          <w:rFonts w:cstheme="minorHAnsi"/>
        </w:rPr>
        <w:t>.</w:t>
      </w:r>
    </w:p>
    <w:bookmarkStart w:id="97" w:name="_MON_1643791221"/>
    <w:bookmarkEnd w:id="97"/>
    <w:p w14:paraId="180AF47F" w14:textId="39BBC60E" w:rsidR="004E068D" w:rsidRDefault="00E522C9">
      <w:pPr>
        <w:spacing w:line="259" w:lineRule="auto"/>
        <w:rPr>
          <w:rFonts w:cstheme="minorHAnsi"/>
        </w:rPr>
      </w:pPr>
      <w:r>
        <w:rPr>
          <w:rFonts w:cstheme="minorHAnsi"/>
        </w:rPr>
        <w:object w:dxaOrig="9360" w:dyaOrig="3135" w14:anchorId="5283F290">
          <v:shape id="_x0000_i1050" type="#_x0000_t75" style="width:468pt;height:156.75pt" o:ole="">
            <v:imagedata r:id="rId70" o:title=""/>
          </v:shape>
          <o:OLEObject Type="Embed" ProgID="Word.OpenDocumentText.12" ShapeID="_x0000_i1050" DrawAspect="Content" ObjectID="_1644905225" r:id="rId71"/>
        </w:object>
      </w:r>
    </w:p>
    <w:p w14:paraId="291A88DE" w14:textId="44C4C2DF" w:rsidR="00A9066E" w:rsidRDefault="004E09D2">
      <w:pPr>
        <w:spacing w:line="259" w:lineRule="auto"/>
        <w:rPr>
          <w:rFonts w:cstheme="minorHAnsi"/>
        </w:rPr>
      </w:pPr>
      <w:r>
        <w:rPr>
          <w:rFonts w:cstheme="minorHAnsi"/>
        </w:rPr>
        <w:t>We should now be able to use th</w:t>
      </w:r>
      <w:r w:rsidR="00D977FF">
        <w:rPr>
          <w:rFonts w:cstheme="minorHAnsi"/>
        </w:rPr>
        <w:t>is</w:t>
      </w:r>
      <w:r>
        <w:rPr>
          <w:rFonts w:cstheme="minorHAnsi"/>
        </w:rPr>
        <w:t xml:space="preserve"> context menu</w:t>
      </w:r>
      <w:r w:rsidR="00DA6B58">
        <w:rPr>
          <w:rFonts w:cstheme="minorHAnsi"/>
        </w:rPr>
        <w:t xml:space="preserve"> option to</w:t>
      </w:r>
      <w:r>
        <w:rPr>
          <w:rFonts w:cstheme="minorHAnsi"/>
        </w:rPr>
        <w:t xml:space="preserve"> </w:t>
      </w:r>
      <w:r w:rsidR="003E37DF">
        <w:rPr>
          <w:rFonts w:cstheme="minorHAnsi"/>
        </w:rPr>
        <w:t xml:space="preserve">open the configuration pane and </w:t>
      </w:r>
      <w:r w:rsidR="00A23033">
        <w:rPr>
          <w:rFonts w:cstheme="minorHAnsi"/>
        </w:rPr>
        <w:t xml:space="preserve">modify the symbol’s presentation through </w:t>
      </w:r>
      <w:r w:rsidR="00DA6B58">
        <w:rPr>
          <w:rFonts w:cstheme="minorHAnsi"/>
        </w:rPr>
        <w:t>by toggling the checkboxes.</w:t>
      </w:r>
    </w:p>
    <w:p w14:paraId="7D0B20CA" w14:textId="12381EB2" w:rsidR="00A65AE9" w:rsidRDefault="004E09D2">
      <w:pPr>
        <w:spacing w:line="259" w:lineRule="auto"/>
        <w:rPr>
          <w:rFonts w:cstheme="minorHAnsi"/>
        </w:rPr>
      </w:pPr>
      <w:r w:rsidRPr="004E09D2">
        <w:rPr>
          <w:rFonts w:cstheme="minorHAnsi"/>
          <w:noProof/>
        </w:rPr>
        <w:drawing>
          <wp:inline distT="0" distB="0" distL="0" distR="0" wp14:anchorId="671040DC" wp14:editId="19106A74">
            <wp:extent cx="3086103" cy="1457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155530" cy="1490110"/>
                    </a:xfrm>
                    <a:prstGeom prst="rect">
                      <a:avLst/>
                    </a:prstGeom>
                  </pic:spPr>
                </pic:pic>
              </a:graphicData>
            </a:graphic>
          </wp:inline>
        </w:drawing>
      </w:r>
    </w:p>
    <w:p w14:paraId="2C0E40C7" w14:textId="6C9F6240" w:rsidR="004E09D2" w:rsidRDefault="00B41C90" w:rsidP="00B41C90">
      <w:pPr>
        <w:pStyle w:val="Heading1"/>
        <w:numPr>
          <w:ilvl w:val="0"/>
          <w:numId w:val="12"/>
        </w:numPr>
        <w:rPr>
          <w:rFonts w:cstheme="minorHAnsi"/>
        </w:rPr>
      </w:pPr>
      <w:bookmarkStart w:id="98" w:name="_Toc34292467"/>
      <w:r>
        <w:rPr>
          <w:rFonts w:cstheme="minorHAnsi"/>
        </w:rPr>
        <w:lastRenderedPageBreak/>
        <w:t>EXERCISE</w:t>
      </w:r>
      <w:r w:rsidR="003E0E05">
        <w:rPr>
          <w:rFonts w:cstheme="minorHAnsi"/>
        </w:rPr>
        <w:t xml:space="preserve"> 5</w:t>
      </w:r>
      <w:r>
        <w:rPr>
          <w:rFonts w:cstheme="minorHAnsi"/>
        </w:rPr>
        <w:t xml:space="preserve">: </w:t>
      </w:r>
      <w:r w:rsidR="00C75030">
        <w:rPr>
          <w:rFonts w:cstheme="minorHAnsi"/>
        </w:rPr>
        <w:t>Add Styles to Symbol and Configuration Pane</w:t>
      </w:r>
      <w:bookmarkEnd w:id="98"/>
    </w:p>
    <w:p w14:paraId="2B80E837" w14:textId="77777777" w:rsidR="004E09D2" w:rsidRDefault="004E09D2">
      <w:pPr>
        <w:spacing w:line="259" w:lineRule="auto"/>
        <w:rPr>
          <w:rFonts w:cstheme="minorHAnsi"/>
        </w:rPr>
      </w:pPr>
    </w:p>
    <w:p w14:paraId="0CAF0FF3" w14:textId="5E03A4CC" w:rsidR="00320684" w:rsidRDefault="00F318E2" w:rsidP="00FC2260">
      <w:pPr>
        <w:pStyle w:val="Heading2"/>
        <w:numPr>
          <w:ilvl w:val="1"/>
          <w:numId w:val="12"/>
        </w:numPr>
        <w:rPr>
          <w:rFonts w:cstheme="minorHAnsi"/>
        </w:rPr>
      </w:pPr>
      <w:bookmarkStart w:id="99" w:name="_Toc34292468"/>
      <w:r>
        <w:rPr>
          <w:rFonts w:cstheme="minorHAnsi"/>
        </w:rPr>
        <w:t>Objectives</w:t>
      </w:r>
      <w:bookmarkEnd w:id="99"/>
    </w:p>
    <w:p w14:paraId="2B4248DF" w14:textId="390889E3" w:rsidR="00320684" w:rsidRDefault="00175A7F" w:rsidP="00F318E2">
      <w:pPr>
        <w:pStyle w:val="ListParagraph"/>
        <w:numPr>
          <w:ilvl w:val="0"/>
          <w:numId w:val="30"/>
        </w:numPr>
        <w:spacing w:line="259" w:lineRule="auto"/>
        <w:rPr>
          <w:rFonts w:cstheme="minorHAnsi"/>
        </w:rPr>
      </w:pPr>
      <w:bookmarkStart w:id="100" w:name="_Hlk33178725"/>
      <w:bookmarkStart w:id="101" w:name="_Hlk33178707"/>
      <w:r>
        <w:rPr>
          <w:rFonts w:cstheme="minorHAnsi"/>
        </w:rPr>
        <w:t>Add class</w:t>
      </w:r>
      <w:r w:rsidR="006C4C57">
        <w:rPr>
          <w:rFonts w:cstheme="minorHAnsi"/>
        </w:rPr>
        <w:t xml:space="preserve"> attributes to </w:t>
      </w:r>
      <w:r w:rsidR="007B5E9F">
        <w:rPr>
          <w:rFonts w:cstheme="minorHAnsi"/>
        </w:rPr>
        <w:t>elements</w:t>
      </w:r>
      <w:bookmarkEnd w:id="100"/>
    </w:p>
    <w:bookmarkEnd w:id="101"/>
    <w:p w14:paraId="179EA76D" w14:textId="65AA1D63" w:rsidR="00C81E43" w:rsidRDefault="00C81E43" w:rsidP="00F318E2">
      <w:pPr>
        <w:pStyle w:val="ListParagraph"/>
        <w:numPr>
          <w:ilvl w:val="0"/>
          <w:numId w:val="30"/>
        </w:numPr>
        <w:spacing w:line="259" w:lineRule="auto"/>
        <w:rPr>
          <w:rFonts w:cstheme="minorHAnsi"/>
        </w:rPr>
      </w:pPr>
      <w:r>
        <w:rPr>
          <w:rFonts w:cstheme="minorHAnsi"/>
        </w:rPr>
        <w:t>Create the CSS file</w:t>
      </w:r>
    </w:p>
    <w:p w14:paraId="4A365893" w14:textId="45583187" w:rsidR="00C81E43" w:rsidRDefault="007220BE" w:rsidP="00F318E2">
      <w:pPr>
        <w:pStyle w:val="ListParagraph"/>
        <w:numPr>
          <w:ilvl w:val="0"/>
          <w:numId w:val="30"/>
        </w:numPr>
        <w:spacing w:line="259" w:lineRule="auto"/>
        <w:rPr>
          <w:rFonts w:cstheme="minorHAnsi"/>
        </w:rPr>
      </w:pPr>
      <w:r>
        <w:rPr>
          <w:rFonts w:cstheme="minorHAnsi"/>
        </w:rPr>
        <w:t>Configure styles through the CSS file</w:t>
      </w:r>
    </w:p>
    <w:p w14:paraId="6370E64D" w14:textId="77777777" w:rsidR="007220BE" w:rsidRPr="00F318E2" w:rsidRDefault="007220BE" w:rsidP="007220BE">
      <w:pPr>
        <w:pStyle w:val="ListParagraph"/>
        <w:spacing w:line="259" w:lineRule="auto"/>
        <w:rPr>
          <w:rFonts w:cstheme="minorHAnsi"/>
        </w:rPr>
      </w:pPr>
    </w:p>
    <w:p w14:paraId="4AF685DC" w14:textId="3A03F845" w:rsidR="00F318E2" w:rsidRDefault="007220BE" w:rsidP="007220BE">
      <w:pPr>
        <w:pStyle w:val="Heading2"/>
        <w:numPr>
          <w:ilvl w:val="1"/>
          <w:numId w:val="12"/>
        </w:numPr>
        <w:rPr>
          <w:rFonts w:cstheme="minorHAnsi"/>
        </w:rPr>
      </w:pPr>
      <w:bookmarkStart w:id="102" w:name="_Toc34292469"/>
      <w:r>
        <w:rPr>
          <w:rFonts w:cstheme="minorHAnsi"/>
        </w:rPr>
        <w:t>Background</w:t>
      </w:r>
      <w:bookmarkEnd w:id="102"/>
    </w:p>
    <w:p w14:paraId="0BFC07FC" w14:textId="2F956E92" w:rsidR="007220BE" w:rsidRDefault="00E8154A">
      <w:pPr>
        <w:spacing w:line="259" w:lineRule="auto"/>
        <w:rPr>
          <w:rFonts w:cstheme="minorHAnsi"/>
        </w:rPr>
      </w:pPr>
      <w:r>
        <w:rPr>
          <w:rFonts w:cstheme="minorHAnsi"/>
        </w:rPr>
        <w:t>To style our symbol we’ll need to use CSS</w:t>
      </w:r>
      <w:r w:rsidR="00C83957">
        <w:rPr>
          <w:rFonts w:cstheme="minorHAnsi"/>
        </w:rPr>
        <w:t xml:space="preserve"> (Cascading Style Sheet)</w:t>
      </w:r>
      <w:r w:rsidR="00B15084">
        <w:rPr>
          <w:rFonts w:cstheme="minorHAnsi"/>
        </w:rPr>
        <w:t>. A</w:t>
      </w:r>
      <w:r>
        <w:rPr>
          <w:rFonts w:cstheme="minorHAnsi"/>
        </w:rPr>
        <w:t xml:space="preserve"> common </w:t>
      </w:r>
      <w:r w:rsidR="00BB3801">
        <w:rPr>
          <w:rFonts w:cstheme="minorHAnsi"/>
        </w:rPr>
        <w:t>method</w:t>
      </w:r>
      <w:r>
        <w:rPr>
          <w:rFonts w:cstheme="minorHAnsi"/>
        </w:rPr>
        <w:t xml:space="preserve"> </w:t>
      </w:r>
      <w:r w:rsidR="00B15084">
        <w:rPr>
          <w:rFonts w:cstheme="minorHAnsi"/>
        </w:rPr>
        <w:t>to</w:t>
      </w:r>
      <w:r>
        <w:rPr>
          <w:rFonts w:cstheme="minorHAnsi"/>
        </w:rPr>
        <w:t xml:space="preserve"> manag</w:t>
      </w:r>
      <w:r w:rsidR="0094639C">
        <w:rPr>
          <w:rFonts w:cstheme="minorHAnsi"/>
        </w:rPr>
        <w:t xml:space="preserve">e CSS and separation of concerns is to </w:t>
      </w:r>
      <w:r w:rsidR="00931A81">
        <w:rPr>
          <w:rFonts w:cstheme="minorHAnsi"/>
        </w:rPr>
        <w:t>write the CSS in a separate file and referen</w:t>
      </w:r>
      <w:r w:rsidR="00D340C5">
        <w:rPr>
          <w:rFonts w:cstheme="minorHAnsi"/>
        </w:rPr>
        <w:t xml:space="preserve">ce that file within the HTML. </w:t>
      </w:r>
      <w:r w:rsidR="009E77C5">
        <w:rPr>
          <w:rFonts w:cstheme="minorHAnsi"/>
        </w:rPr>
        <w:t xml:space="preserve">Within the PI Vision extensibility </w:t>
      </w:r>
      <w:r w:rsidR="008B1E5B">
        <w:rPr>
          <w:rFonts w:cstheme="minorHAnsi"/>
        </w:rPr>
        <w:t>framework,</w:t>
      </w:r>
      <w:r w:rsidR="009E77C5">
        <w:rPr>
          <w:rFonts w:cstheme="minorHAnsi"/>
        </w:rPr>
        <w:t xml:space="preserve"> </w:t>
      </w:r>
      <w:r w:rsidR="0055317D">
        <w:rPr>
          <w:rFonts w:cstheme="minorHAnsi"/>
        </w:rPr>
        <w:t xml:space="preserve">you’re not required to reference your CSS files explicitly in your HTML template files, instead any CSS files added to the </w:t>
      </w:r>
      <w:r w:rsidR="00255750">
        <w:rPr>
          <w:rFonts w:cstheme="minorHAnsi"/>
        </w:rPr>
        <w:t>following</w:t>
      </w:r>
      <w:r w:rsidR="0055317D">
        <w:rPr>
          <w:rFonts w:cstheme="minorHAnsi"/>
        </w:rPr>
        <w:t xml:space="preserve"> </w:t>
      </w:r>
      <w:r w:rsidR="00546978">
        <w:rPr>
          <w:rFonts w:cstheme="minorHAnsi"/>
        </w:rPr>
        <w:t>folder</w:t>
      </w:r>
      <w:r w:rsidR="00255750">
        <w:rPr>
          <w:rFonts w:cstheme="minorHAnsi"/>
        </w:rPr>
        <w:t xml:space="preserve"> will </w:t>
      </w:r>
      <w:r w:rsidR="008B1E5B">
        <w:rPr>
          <w:rFonts w:cstheme="minorHAnsi"/>
        </w:rPr>
        <w:t xml:space="preserve">get a reference to them injected into the </w:t>
      </w:r>
      <w:r w:rsidR="008B1E5B" w:rsidRPr="008B1E5B">
        <w:rPr>
          <w:rFonts w:cstheme="minorHAnsi"/>
          <w:i/>
          <w:iCs/>
        </w:rPr>
        <w:t>index.html</w:t>
      </w:r>
      <w:r w:rsidR="008B1E5B">
        <w:rPr>
          <w:rFonts w:cstheme="minorHAnsi"/>
        </w:rPr>
        <w:t xml:space="preserve"> file </w:t>
      </w:r>
      <w:r w:rsidR="00B94D03">
        <w:rPr>
          <w:rFonts w:cstheme="minorHAnsi"/>
        </w:rPr>
        <w:t>of the PI Vision Web Application</w:t>
      </w:r>
      <w:r w:rsidR="001333C8">
        <w:rPr>
          <w:rFonts w:cstheme="minorHAnsi"/>
        </w:rPr>
        <w:t>:</w:t>
      </w:r>
    </w:p>
    <w:p w14:paraId="4194A61C" w14:textId="2A0F1A23" w:rsidR="001333C8" w:rsidRDefault="001333C8">
      <w:pPr>
        <w:spacing w:line="259" w:lineRule="auto"/>
        <w:rPr>
          <w:rFonts w:cstheme="minorHAnsi"/>
          <w:i/>
          <w:iCs/>
        </w:rPr>
      </w:pPr>
      <w:r>
        <w:rPr>
          <w:rFonts w:cstheme="minorHAnsi"/>
          <w:i/>
          <w:iCs/>
        </w:rPr>
        <w:tab/>
      </w:r>
      <w:r w:rsidRPr="005911CA">
        <w:rPr>
          <w:rFonts w:cstheme="minorHAnsi"/>
          <w:i/>
          <w:iCs/>
        </w:rPr>
        <w:t>%PIHOME64%\PIVision\Scripts\app\editor\symbols\ext\</w:t>
      </w:r>
    </w:p>
    <w:p w14:paraId="206A6AB6" w14:textId="7365593A" w:rsidR="001333C8" w:rsidRDefault="0074092F">
      <w:pPr>
        <w:spacing w:line="259" w:lineRule="auto"/>
        <w:rPr>
          <w:rFonts w:cstheme="minorHAnsi"/>
        </w:rPr>
      </w:pPr>
      <w:r>
        <w:rPr>
          <w:rFonts w:cstheme="minorHAnsi"/>
        </w:rPr>
        <w:t xml:space="preserve">These references to the </w:t>
      </w:r>
      <w:r w:rsidR="00FD4480">
        <w:rPr>
          <w:rFonts w:cstheme="minorHAnsi"/>
        </w:rPr>
        <w:t xml:space="preserve">custom stylesheets will be injected into the </w:t>
      </w:r>
      <w:r w:rsidR="00FD4480" w:rsidRPr="00FD4480">
        <w:rPr>
          <w:rFonts w:cstheme="minorHAnsi"/>
          <w:i/>
          <w:iCs/>
        </w:rPr>
        <w:t>index.html</w:t>
      </w:r>
      <w:r w:rsidR="00FD4480">
        <w:rPr>
          <w:rFonts w:cstheme="minorHAnsi"/>
        </w:rPr>
        <w:t xml:space="preserve"> file </w:t>
      </w:r>
      <w:r w:rsidR="00C066BB">
        <w:rPr>
          <w:rFonts w:cstheme="minorHAnsi"/>
        </w:rPr>
        <w:t xml:space="preserve">preceding </w:t>
      </w:r>
      <w:r w:rsidR="00FD2211">
        <w:rPr>
          <w:rFonts w:cstheme="minorHAnsi"/>
        </w:rPr>
        <w:t xml:space="preserve">any native stylesheet references. </w:t>
      </w:r>
      <w:r w:rsidR="0001337C">
        <w:rPr>
          <w:rFonts w:cstheme="minorHAnsi"/>
        </w:rPr>
        <w:t xml:space="preserve">Therefore, custom </w:t>
      </w:r>
      <w:r w:rsidR="008D37E1">
        <w:rPr>
          <w:rFonts w:cstheme="minorHAnsi"/>
        </w:rPr>
        <w:t>CSS files with selectors that have the same specificity as the native CSS</w:t>
      </w:r>
      <w:r w:rsidR="006D3B25">
        <w:rPr>
          <w:rFonts w:cstheme="minorHAnsi"/>
        </w:rPr>
        <w:t xml:space="preserve"> will be overridden by the </w:t>
      </w:r>
      <w:r w:rsidR="006E664F">
        <w:rPr>
          <w:rFonts w:cstheme="minorHAnsi"/>
        </w:rPr>
        <w:t xml:space="preserve">native CSS. </w:t>
      </w:r>
      <w:r w:rsidR="00B77B39">
        <w:rPr>
          <w:rFonts w:cstheme="minorHAnsi"/>
        </w:rPr>
        <w:t>Typical CSS specificity and precedence behavior should be considered.</w:t>
      </w:r>
    </w:p>
    <w:p w14:paraId="5997072C" w14:textId="7BDB8D04" w:rsidR="00B77B39" w:rsidRDefault="00B77B39">
      <w:pPr>
        <w:spacing w:line="259" w:lineRule="auto"/>
        <w:rPr>
          <w:rFonts w:cstheme="minorHAnsi"/>
        </w:rPr>
      </w:pPr>
    </w:p>
    <w:p w14:paraId="30BDD415" w14:textId="1589B761" w:rsidR="00F716A4" w:rsidRDefault="0031235A" w:rsidP="0031235A">
      <w:pPr>
        <w:pStyle w:val="Heading2"/>
        <w:numPr>
          <w:ilvl w:val="1"/>
          <w:numId w:val="12"/>
        </w:numPr>
        <w:rPr>
          <w:rFonts w:cstheme="minorHAnsi"/>
        </w:rPr>
      </w:pPr>
      <w:bookmarkStart w:id="103" w:name="_Toc34292470"/>
      <w:r>
        <w:rPr>
          <w:rFonts w:cstheme="minorHAnsi"/>
        </w:rPr>
        <w:t xml:space="preserve">OBJECTIVE: </w:t>
      </w:r>
      <w:r w:rsidRPr="0031235A">
        <w:rPr>
          <w:rFonts w:cstheme="minorHAnsi"/>
        </w:rPr>
        <w:t xml:space="preserve">Add </w:t>
      </w:r>
      <w:r>
        <w:rPr>
          <w:rFonts w:cstheme="minorHAnsi"/>
        </w:rPr>
        <w:t>C</w:t>
      </w:r>
      <w:r w:rsidRPr="0031235A">
        <w:rPr>
          <w:rFonts w:cstheme="minorHAnsi"/>
        </w:rPr>
        <w:t xml:space="preserve">lass </w:t>
      </w:r>
      <w:r>
        <w:rPr>
          <w:rFonts w:cstheme="minorHAnsi"/>
        </w:rPr>
        <w:t>A</w:t>
      </w:r>
      <w:r w:rsidRPr="0031235A">
        <w:rPr>
          <w:rFonts w:cstheme="minorHAnsi"/>
        </w:rPr>
        <w:t xml:space="preserve">ttributes </w:t>
      </w:r>
      <w:r w:rsidR="00D2374E">
        <w:rPr>
          <w:rFonts w:cstheme="minorHAnsi"/>
        </w:rPr>
        <w:t>to</w:t>
      </w:r>
      <w:r w:rsidRPr="0031235A">
        <w:rPr>
          <w:rFonts w:cstheme="minorHAnsi"/>
        </w:rPr>
        <w:t xml:space="preserve"> </w:t>
      </w:r>
      <w:r>
        <w:rPr>
          <w:rFonts w:cstheme="minorHAnsi"/>
        </w:rPr>
        <w:t>E</w:t>
      </w:r>
      <w:r w:rsidRPr="0031235A">
        <w:rPr>
          <w:rFonts w:cstheme="minorHAnsi"/>
        </w:rPr>
        <w:t>lements</w:t>
      </w:r>
      <w:bookmarkEnd w:id="103"/>
    </w:p>
    <w:p w14:paraId="61FC9671" w14:textId="77B8750E" w:rsidR="00F716A4" w:rsidRPr="001333C8" w:rsidRDefault="00917791">
      <w:pPr>
        <w:spacing w:line="259" w:lineRule="auto"/>
        <w:rPr>
          <w:rFonts w:cstheme="minorHAnsi"/>
        </w:rPr>
      </w:pPr>
      <w:r>
        <w:rPr>
          <w:rFonts w:cstheme="minorHAnsi"/>
        </w:rPr>
        <w:t xml:space="preserve">Within </w:t>
      </w:r>
      <w:r w:rsidR="00E726F6">
        <w:rPr>
          <w:rFonts w:cstheme="minorHAnsi"/>
        </w:rPr>
        <w:t>the</w:t>
      </w:r>
      <w:r>
        <w:rPr>
          <w:rFonts w:cstheme="minorHAnsi"/>
        </w:rPr>
        <w:t xml:space="preserve"> symbol template and config HTML files, </w:t>
      </w:r>
      <w:r w:rsidR="00E726F6">
        <w:rPr>
          <w:rFonts w:cstheme="minorHAnsi"/>
        </w:rPr>
        <w:t xml:space="preserve">identify </w:t>
      </w:r>
      <w:r w:rsidR="005B06E2">
        <w:rPr>
          <w:rFonts w:cstheme="minorHAnsi"/>
        </w:rPr>
        <w:t xml:space="preserve">which elements </w:t>
      </w:r>
      <w:r w:rsidR="00FE7A72">
        <w:rPr>
          <w:rFonts w:cstheme="minorHAnsi"/>
        </w:rPr>
        <w:t xml:space="preserve">to add styles to, and then add a class attribute to those elements </w:t>
      </w:r>
      <w:r w:rsidR="00BA1879">
        <w:rPr>
          <w:rFonts w:cstheme="minorHAnsi"/>
        </w:rPr>
        <w:t>with unique class names accordingly.</w:t>
      </w:r>
    </w:p>
    <w:p w14:paraId="1C1228DF" w14:textId="7A6F8082" w:rsidR="007220BE" w:rsidRDefault="007220BE">
      <w:pPr>
        <w:spacing w:line="259" w:lineRule="auto"/>
        <w:rPr>
          <w:rFonts w:cstheme="minorHAnsi"/>
        </w:rPr>
      </w:pPr>
    </w:p>
    <w:p w14:paraId="22A2071F" w14:textId="57802B24" w:rsidR="00BA1879" w:rsidRDefault="0061261C" w:rsidP="0061261C">
      <w:pPr>
        <w:pStyle w:val="Heading2"/>
        <w:numPr>
          <w:ilvl w:val="1"/>
          <w:numId w:val="12"/>
        </w:numPr>
        <w:rPr>
          <w:rFonts w:cstheme="minorHAnsi"/>
        </w:rPr>
      </w:pPr>
      <w:bookmarkStart w:id="104" w:name="_Toc34292471"/>
      <w:r>
        <w:rPr>
          <w:rFonts w:cstheme="minorHAnsi"/>
        </w:rPr>
        <w:t xml:space="preserve">OBJECTIVE: Create </w:t>
      </w:r>
      <w:r w:rsidR="00D42EBF">
        <w:rPr>
          <w:rFonts w:cstheme="minorHAnsi"/>
        </w:rPr>
        <w:t>the CSS File</w:t>
      </w:r>
      <w:bookmarkEnd w:id="104"/>
    </w:p>
    <w:p w14:paraId="0DA0930F" w14:textId="5FD48F31" w:rsidR="00BA1879" w:rsidRDefault="000E3CDD">
      <w:pPr>
        <w:spacing w:line="259" w:lineRule="auto"/>
        <w:rPr>
          <w:rFonts w:cstheme="minorHAnsi"/>
        </w:rPr>
      </w:pPr>
      <w:r>
        <w:rPr>
          <w:rFonts w:cstheme="minorHAnsi"/>
        </w:rPr>
        <w:t xml:space="preserve">We’ll need to create the CSS file that will hold </w:t>
      </w:r>
      <w:r w:rsidR="002D4CC7">
        <w:rPr>
          <w:rFonts w:cstheme="minorHAnsi"/>
        </w:rPr>
        <w:t xml:space="preserve">the custom styles for the </w:t>
      </w:r>
      <w:r w:rsidR="00CA5CE2">
        <w:rPr>
          <w:rFonts w:cstheme="minorHAnsi"/>
        </w:rPr>
        <w:t xml:space="preserve">symbol HTML. This file should be placed in the </w:t>
      </w:r>
      <w:r w:rsidR="00EB1454">
        <w:rPr>
          <w:rFonts w:cstheme="minorHAnsi"/>
        </w:rPr>
        <w:t xml:space="preserve">symbol </w:t>
      </w:r>
      <w:r w:rsidR="00CA5CE2">
        <w:rPr>
          <w:rFonts w:cstheme="minorHAnsi"/>
        </w:rPr>
        <w:t xml:space="preserve">extensibility </w:t>
      </w:r>
      <w:r w:rsidR="00546978">
        <w:rPr>
          <w:rFonts w:cstheme="minorHAnsi"/>
        </w:rPr>
        <w:t>folder</w:t>
      </w:r>
      <w:r w:rsidR="00CA5CE2">
        <w:rPr>
          <w:rFonts w:cstheme="minorHAnsi"/>
        </w:rPr>
        <w:t>.</w:t>
      </w:r>
    </w:p>
    <w:p w14:paraId="1EB048FB" w14:textId="6D4D252F" w:rsidR="007220BE" w:rsidRDefault="007220BE">
      <w:pPr>
        <w:spacing w:line="259" w:lineRule="auto"/>
        <w:rPr>
          <w:rFonts w:cstheme="minorHAnsi"/>
        </w:rPr>
      </w:pPr>
    </w:p>
    <w:p w14:paraId="43986BB8" w14:textId="3BCF49C8" w:rsidR="00EB1454" w:rsidRDefault="00500F61" w:rsidP="00500F61">
      <w:pPr>
        <w:pStyle w:val="Heading2"/>
        <w:numPr>
          <w:ilvl w:val="1"/>
          <w:numId w:val="12"/>
        </w:numPr>
        <w:rPr>
          <w:rFonts w:cstheme="minorHAnsi"/>
        </w:rPr>
      </w:pPr>
      <w:bookmarkStart w:id="105" w:name="_Toc34292472"/>
      <w:r>
        <w:rPr>
          <w:rFonts w:cstheme="minorHAnsi"/>
        </w:rPr>
        <w:t xml:space="preserve">OBJECTIVE: Configure Styles through </w:t>
      </w:r>
      <w:r w:rsidR="000D4BA1">
        <w:rPr>
          <w:rFonts w:cstheme="minorHAnsi"/>
        </w:rPr>
        <w:t>the CSS File</w:t>
      </w:r>
      <w:bookmarkEnd w:id="105"/>
    </w:p>
    <w:p w14:paraId="6583E186" w14:textId="15629ED2" w:rsidR="00EB1454" w:rsidRDefault="000D4BA1">
      <w:pPr>
        <w:spacing w:line="259" w:lineRule="auto"/>
        <w:rPr>
          <w:rFonts w:cstheme="minorHAnsi"/>
        </w:rPr>
      </w:pPr>
      <w:r>
        <w:rPr>
          <w:rFonts w:cstheme="minorHAnsi"/>
        </w:rPr>
        <w:t xml:space="preserve">Use CSS selectors to </w:t>
      </w:r>
      <w:r w:rsidR="00E618A6">
        <w:rPr>
          <w:rFonts w:cstheme="minorHAnsi"/>
        </w:rPr>
        <w:t xml:space="preserve">style the template and config HTML </w:t>
      </w:r>
      <w:r w:rsidR="009C5252">
        <w:rPr>
          <w:rFonts w:cstheme="minorHAnsi"/>
        </w:rPr>
        <w:t>elements.</w:t>
      </w:r>
    </w:p>
    <w:p w14:paraId="2AE04B76" w14:textId="037397D7" w:rsidR="009C5252" w:rsidRDefault="009C5252">
      <w:pPr>
        <w:spacing w:line="259" w:lineRule="auto"/>
        <w:rPr>
          <w:rFonts w:cstheme="minorHAnsi"/>
        </w:rPr>
      </w:pPr>
      <w:r>
        <w:rPr>
          <w:rFonts w:cstheme="minorHAnsi"/>
        </w:rPr>
        <w:br w:type="page"/>
      </w:r>
    </w:p>
    <w:p w14:paraId="0494B367" w14:textId="58A7B1A4" w:rsidR="007220BE" w:rsidRDefault="009C5252" w:rsidP="009C5252">
      <w:pPr>
        <w:pStyle w:val="Heading2"/>
        <w:rPr>
          <w:rFonts w:cstheme="minorHAnsi"/>
        </w:rPr>
      </w:pPr>
      <w:bookmarkStart w:id="106" w:name="_Toc34292473"/>
      <w:r>
        <w:rPr>
          <w:rFonts w:cstheme="minorHAnsi"/>
        </w:rPr>
        <w:lastRenderedPageBreak/>
        <w:t>SOLUTION</w:t>
      </w:r>
      <w:bookmarkEnd w:id="106"/>
    </w:p>
    <w:p w14:paraId="110194DB" w14:textId="471EDA06" w:rsidR="009C5252" w:rsidRDefault="009C5252">
      <w:pPr>
        <w:spacing w:line="259" w:lineRule="auto"/>
        <w:rPr>
          <w:rFonts w:cstheme="minorHAnsi"/>
        </w:rPr>
      </w:pPr>
    </w:p>
    <w:p w14:paraId="059EEC8E" w14:textId="2F613FB7" w:rsidR="002F5693" w:rsidRDefault="002F5693" w:rsidP="002F5693">
      <w:pPr>
        <w:pStyle w:val="Heading3"/>
        <w:rPr>
          <w:rFonts w:cstheme="minorHAnsi"/>
        </w:rPr>
      </w:pPr>
      <w:bookmarkStart w:id="107" w:name="_Toc34292474"/>
      <w:r>
        <w:rPr>
          <w:rFonts w:cstheme="minorHAnsi"/>
        </w:rPr>
        <w:t>Add Class Attributes to Elements</w:t>
      </w:r>
      <w:bookmarkEnd w:id="107"/>
    </w:p>
    <w:p w14:paraId="50F511C8" w14:textId="6CDFA8FC" w:rsidR="002F5693" w:rsidRDefault="002F5693">
      <w:pPr>
        <w:spacing w:line="259" w:lineRule="auto"/>
        <w:rPr>
          <w:rFonts w:cstheme="minorHAnsi"/>
        </w:rPr>
      </w:pPr>
      <w:r>
        <w:rPr>
          <w:rFonts w:cstheme="minorHAnsi"/>
        </w:rPr>
        <w:t>We’ll examin</w:t>
      </w:r>
      <w:r w:rsidR="00967B9F">
        <w:rPr>
          <w:rFonts w:cstheme="minorHAnsi"/>
        </w:rPr>
        <w:t xml:space="preserve">e the </w:t>
      </w:r>
      <w:r w:rsidR="00967B9F" w:rsidRPr="00967B9F">
        <w:rPr>
          <w:rFonts w:cstheme="minorHAnsi"/>
          <w:i/>
          <w:iCs/>
        </w:rPr>
        <w:t>sym-arrow.template.html</w:t>
      </w:r>
      <w:r w:rsidR="00967B9F">
        <w:rPr>
          <w:rFonts w:cstheme="minorHAnsi"/>
        </w:rPr>
        <w:t xml:space="preserve"> and </w:t>
      </w:r>
      <w:r w:rsidR="00967B9F" w:rsidRPr="00967B9F">
        <w:rPr>
          <w:rFonts w:cstheme="minorHAnsi"/>
          <w:i/>
          <w:iCs/>
        </w:rPr>
        <w:t>sym-arrow-config.html</w:t>
      </w:r>
      <w:r w:rsidR="00967B9F">
        <w:rPr>
          <w:rFonts w:cstheme="minorHAnsi"/>
        </w:rPr>
        <w:t xml:space="preserve"> files to identity which HTML elements we want to style, and then we’ll add class attributes to those elements </w:t>
      </w:r>
      <w:r w:rsidR="00812B33">
        <w:rPr>
          <w:rFonts w:cstheme="minorHAnsi"/>
        </w:rPr>
        <w:t>that we can then use in our CSS selectors in the CSS file.</w:t>
      </w:r>
    </w:p>
    <w:p w14:paraId="5B62C767" w14:textId="63825663" w:rsidR="00812B33" w:rsidRDefault="00177FDC">
      <w:pPr>
        <w:spacing w:line="259" w:lineRule="auto"/>
        <w:rPr>
          <w:rFonts w:cstheme="minorHAnsi"/>
        </w:rPr>
      </w:pPr>
      <w:r>
        <w:rPr>
          <w:rFonts w:cstheme="minorHAnsi"/>
        </w:rPr>
        <w:t>In the sym-arrow-template.html file we’ll</w:t>
      </w:r>
      <w:r w:rsidR="005162BD">
        <w:rPr>
          <w:rFonts w:cstheme="minorHAnsi"/>
        </w:rPr>
        <w:t xml:space="preserve"> add </w:t>
      </w:r>
      <w:r w:rsidR="000941C6">
        <w:rPr>
          <w:rFonts w:cstheme="minorHAnsi"/>
        </w:rPr>
        <w:t>a</w:t>
      </w:r>
      <w:r>
        <w:rPr>
          <w:rFonts w:cstheme="minorHAnsi"/>
        </w:rPr>
        <w:t xml:space="preserve"> class to the </w:t>
      </w:r>
      <w:r w:rsidR="00B40913">
        <w:rPr>
          <w:rFonts w:cstheme="minorHAnsi"/>
        </w:rPr>
        <w:t xml:space="preserve">containing DIV for the labels, </w:t>
      </w:r>
      <w:r w:rsidR="00955FE7">
        <w:rPr>
          <w:rFonts w:cstheme="minorHAnsi"/>
        </w:rPr>
        <w:t>and</w:t>
      </w:r>
      <w:r w:rsidR="000941C6">
        <w:rPr>
          <w:rFonts w:cstheme="minorHAnsi"/>
        </w:rPr>
        <w:t xml:space="preserve"> one for </w:t>
      </w:r>
      <w:r w:rsidR="003B20E3">
        <w:rPr>
          <w:rFonts w:cstheme="minorHAnsi"/>
        </w:rPr>
        <w:t>the SPAN elements for each of the labels.</w:t>
      </w:r>
      <w:r w:rsidR="00846AC4">
        <w:rPr>
          <w:rFonts w:cstheme="minorHAnsi"/>
        </w:rPr>
        <w:t xml:space="preserve"> We’ll also add a class to the SVG element.</w:t>
      </w:r>
    </w:p>
    <w:bookmarkStart w:id="108" w:name="_MON_1643798756"/>
    <w:bookmarkEnd w:id="108"/>
    <w:p w14:paraId="1A38F6DF" w14:textId="66C3E7D8" w:rsidR="00955FE7" w:rsidRDefault="00F80128">
      <w:pPr>
        <w:spacing w:line="259" w:lineRule="auto"/>
        <w:rPr>
          <w:rFonts w:cstheme="minorHAnsi"/>
        </w:rPr>
      </w:pPr>
      <w:r>
        <w:rPr>
          <w:rFonts w:cstheme="minorHAnsi"/>
        </w:rPr>
        <w:object w:dxaOrig="9360" w:dyaOrig="4275" w14:anchorId="4ADA038B">
          <v:shape id="_x0000_i1051" type="#_x0000_t75" style="width:468pt;height:213.75pt" o:ole="">
            <v:imagedata r:id="rId73" o:title=""/>
          </v:shape>
          <o:OLEObject Type="Embed" ProgID="Word.OpenDocumentText.12" ShapeID="_x0000_i1051" DrawAspect="Content" ObjectID="_1644905226" r:id="rId74"/>
        </w:object>
      </w:r>
    </w:p>
    <w:p w14:paraId="06126664" w14:textId="5F4929A4" w:rsidR="00955FE7" w:rsidRDefault="00700801">
      <w:pPr>
        <w:spacing w:line="259" w:lineRule="auto"/>
        <w:rPr>
          <w:rFonts w:cstheme="minorHAnsi"/>
        </w:rPr>
      </w:pPr>
      <w:r>
        <w:rPr>
          <w:rFonts w:cstheme="minorHAnsi"/>
        </w:rPr>
        <w:t>In the sym-arrow-config.html file we’ll add a class for the containing DIV, and a class for the checkbox LABEL elements.</w:t>
      </w:r>
    </w:p>
    <w:bookmarkStart w:id="109" w:name="_MON_1644239057"/>
    <w:bookmarkEnd w:id="109"/>
    <w:p w14:paraId="14CF5185" w14:textId="58A83412" w:rsidR="00700801" w:rsidRDefault="003F1110">
      <w:pPr>
        <w:spacing w:line="259" w:lineRule="auto"/>
        <w:rPr>
          <w:rFonts w:cstheme="minorHAnsi"/>
        </w:rPr>
      </w:pPr>
      <w:r>
        <w:rPr>
          <w:rFonts w:cstheme="minorHAnsi"/>
        </w:rPr>
        <w:object w:dxaOrig="9360" w:dyaOrig="3135" w14:anchorId="50DE0A50">
          <v:shape id="_x0000_i1052" type="#_x0000_t75" style="width:468pt;height:156.75pt" o:ole="">
            <v:imagedata r:id="rId75" o:title=""/>
          </v:shape>
          <o:OLEObject Type="Embed" ProgID="Word.OpenDocumentText.12" ShapeID="_x0000_i1052" DrawAspect="Content" ObjectID="_1644905227" r:id="rId76"/>
        </w:object>
      </w:r>
    </w:p>
    <w:p w14:paraId="640EEB3F" w14:textId="77777777" w:rsidR="00700801" w:rsidRDefault="00700801">
      <w:pPr>
        <w:spacing w:line="259" w:lineRule="auto"/>
        <w:rPr>
          <w:rFonts w:cstheme="minorHAnsi"/>
        </w:rPr>
      </w:pPr>
    </w:p>
    <w:p w14:paraId="0F7236BB" w14:textId="199647F0" w:rsidR="00BB7E05" w:rsidRDefault="00BB7E05" w:rsidP="00BB7E05">
      <w:pPr>
        <w:pStyle w:val="Heading3"/>
        <w:rPr>
          <w:rFonts w:cstheme="minorHAnsi"/>
        </w:rPr>
      </w:pPr>
      <w:bookmarkStart w:id="110" w:name="_Toc34292475"/>
      <w:r>
        <w:rPr>
          <w:rFonts w:cstheme="minorHAnsi"/>
        </w:rPr>
        <w:lastRenderedPageBreak/>
        <w:t>Create the CSS File</w:t>
      </w:r>
      <w:bookmarkEnd w:id="110"/>
    </w:p>
    <w:p w14:paraId="3F755980" w14:textId="7644EE52" w:rsidR="00BB7E05" w:rsidRDefault="00BB7E05">
      <w:pPr>
        <w:spacing w:line="259" w:lineRule="auto"/>
        <w:rPr>
          <w:rFonts w:cstheme="minorHAnsi"/>
        </w:rPr>
      </w:pPr>
      <w:r>
        <w:rPr>
          <w:rFonts w:cstheme="minorHAnsi"/>
        </w:rPr>
        <w:t xml:space="preserve">We’ll create the CSS </w:t>
      </w:r>
      <w:r w:rsidR="00C20FB2">
        <w:rPr>
          <w:rFonts w:cstheme="minorHAnsi"/>
        </w:rPr>
        <w:t>file with the following path:</w:t>
      </w:r>
    </w:p>
    <w:p w14:paraId="208566AE" w14:textId="0376E718" w:rsidR="00C20FB2" w:rsidRDefault="00893A64">
      <w:pPr>
        <w:spacing w:line="259" w:lineRule="auto"/>
        <w:rPr>
          <w:rFonts w:cstheme="minorHAnsi"/>
        </w:rPr>
      </w:pPr>
      <w:r>
        <w:rPr>
          <w:rFonts w:cstheme="minorHAnsi"/>
          <w:i/>
          <w:iCs/>
        </w:rPr>
        <w:tab/>
      </w:r>
      <w:r w:rsidR="00C20FB2" w:rsidRPr="005911CA">
        <w:rPr>
          <w:rFonts w:cstheme="minorHAnsi"/>
          <w:i/>
          <w:iCs/>
        </w:rPr>
        <w:t>%PIHOME64%\PIVision\Scripts\app\editor\symbols\ext</w:t>
      </w:r>
      <w:r w:rsidR="00C20FB2" w:rsidRPr="00E7208C">
        <w:rPr>
          <w:rFonts w:cstheme="minorHAnsi"/>
          <w:i/>
          <w:iCs/>
        </w:rPr>
        <w:t>\</w:t>
      </w:r>
      <w:r w:rsidR="00E7208C" w:rsidRPr="00E7208C">
        <w:rPr>
          <w:rFonts w:cstheme="minorHAnsi"/>
          <w:i/>
          <w:iCs/>
        </w:rPr>
        <w:t>sym-arrow</w:t>
      </w:r>
      <w:r w:rsidR="00A8255D">
        <w:rPr>
          <w:rFonts w:cstheme="minorHAnsi"/>
          <w:i/>
          <w:iCs/>
        </w:rPr>
        <w:t>.</w:t>
      </w:r>
      <w:r w:rsidR="00E7208C" w:rsidRPr="00E7208C">
        <w:rPr>
          <w:rFonts w:cstheme="minorHAnsi"/>
          <w:i/>
          <w:iCs/>
        </w:rPr>
        <w:t>css</w:t>
      </w:r>
    </w:p>
    <w:p w14:paraId="03422188" w14:textId="501B3803" w:rsidR="00955FE7" w:rsidRDefault="00893A64">
      <w:pPr>
        <w:spacing w:line="259" w:lineRule="auto"/>
        <w:rPr>
          <w:rFonts w:cstheme="minorHAnsi"/>
        </w:rPr>
      </w:pPr>
      <w:r>
        <w:rPr>
          <w:rFonts w:cstheme="minorHAnsi"/>
        </w:rPr>
        <w:t xml:space="preserve">The name of the CSS file </w:t>
      </w:r>
      <w:r w:rsidR="00DE0C64">
        <w:rPr>
          <w:rFonts w:cstheme="minorHAnsi"/>
        </w:rPr>
        <w:t xml:space="preserve">does not need to follow the naming convention we’ve been using up to this point. All CSS files in this </w:t>
      </w:r>
      <w:r w:rsidR="00546978">
        <w:rPr>
          <w:rFonts w:cstheme="minorHAnsi"/>
        </w:rPr>
        <w:t>folder</w:t>
      </w:r>
      <w:r w:rsidR="00DE0C64">
        <w:rPr>
          <w:rFonts w:cstheme="minorHAnsi"/>
        </w:rPr>
        <w:t xml:space="preserve"> should get references to them injected into the </w:t>
      </w:r>
      <w:r w:rsidR="00DE0C64" w:rsidRPr="00DE0C64">
        <w:rPr>
          <w:rFonts w:cstheme="minorHAnsi"/>
          <w:i/>
          <w:iCs/>
        </w:rPr>
        <w:t>index.html</w:t>
      </w:r>
      <w:r w:rsidR="00DE0C64">
        <w:rPr>
          <w:rFonts w:cstheme="minorHAnsi"/>
        </w:rPr>
        <w:t xml:space="preserve"> file. </w:t>
      </w:r>
      <w:r w:rsidR="00AB2247">
        <w:rPr>
          <w:rFonts w:cstheme="minorHAnsi"/>
        </w:rPr>
        <w:t xml:space="preserve">We’ll be using this naming convention to easily </w:t>
      </w:r>
      <w:r w:rsidR="00FB7D1D">
        <w:rPr>
          <w:rFonts w:cstheme="minorHAnsi"/>
        </w:rPr>
        <w:t xml:space="preserve">associate the files for our custom symbol. </w:t>
      </w:r>
      <w:r w:rsidR="0061147F">
        <w:rPr>
          <w:rFonts w:cstheme="minorHAnsi"/>
        </w:rPr>
        <w:t>It is possible, however, to use</w:t>
      </w:r>
      <w:r w:rsidR="005940D3">
        <w:rPr>
          <w:rFonts w:cstheme="minorHAnsi"/>
        </w:rPr>
        <w:t xml:space="preserve"> one master CSS file for </w:t>
      </w:r>
      <w:r w:rsidR="00F90A83">
        <w:rPr>
          <w:rFonts w:cstheme="minorHAnsi"/>
        </w:rPr>
        <w:t>multiple customs symbols.</w:t>
      </w:r>
    </w:p>
    <w:p w14:paraId="3EC13570" w14:textId="71C2FFA4" w:rsidR="00F90A83" w:rsidRDefault="00146DA7">
      <w:pPr>
        <w:spacing w:line="259" w:lineRule="auto"/>
        <w:rPr>
          <w:rFonts w:cstheme="minorHAnsi"/>
        </w:rPr>
      </w:pPr>
      <w:r>
        <w:rPr>
          <w:rFonts w:cstheme="minorHAnsi"/>
        </w:rPr>
        <w:t>Depending on the developer tools available in</w:t>
      </w:r>
      <w:r w:rsidR="006213F9">
        <w:rPr>
          <w:rFonts w:cstheme="minorHAnsi"/>
        </w:rPr>
        <w:t xml:space="preserve"> your browser, you can view the </w:t>
      </w:r>
      <w:r w:rsidR="006213F9" w:rsidRPr="006213F9">
        <w:rPr>
          <w:rFonts w:cstheme="minorHAnsi"/>
          <w:i/>
          <w:iCs/>
        </w:rPr>
        <w:t>index.html</w:t>
      </w:r>
      <w:r w:rsidR="006213F9">
        <w:rPr>
          <w:rFonts w:cstheme="minorHAnsi"/>
        </w:rPr>
        <w:t xml:space="preserve"> file loaded by your browser, and inside of this file you should be able to find a LINK element referencing the CSS file we have created. </w:t>
      </w:r>
      <w:r w:rsidR="000B41C4">
        <w:rPr>
          <w:rFonts w:cstheme="minorHAnsi"/>
        </w:rPr>
        <w:t>If you’re not able to see the file, even after clearing your browser cache and a hard reloa</w:t>
      </w:r>
      <w:r w:rsidR="0044032B">
        <w:rPr>
          <w:rFonts w:cstheme="minorHAnsi"/>
        </w:rPr>
        <w:t xml:space="preserve">d, then you may have to recycle the </w:t>
      </w:r>
      <w:r w:rsidR="000D4C8D" w:rsidRPr="00AA771C">
        <w:rPr>
          <w:rFonts w:cstheme="minorHAnsi"/>
          <w:i/>
          <w:iCs/>
        </w:rPr>
        <w:t>PIVisionService</w:t>
      </w:r>
      <w:r w:rsidR="00AA771C" w:rsidRPr="00AA771C">
        <w:rPr>
          <w:rFonts w:cstheme="minorHAnsi"/>
          <w:i/>
          <w:iCs/>
        </w:rPr>
        <w:t>AppPool</w:t>
      </w:r>
      <w:r w:rsidR="000D4C8D">
        <w:rPr>
          <w:rFonts w:cstheme="minorHAnsi"/>
        </w:rPr>
        <w:t xml:space="preserve"> application pool in IIS</w:t>
      </w:r>
      <w:r w:rsidR="00AA771C">
        <w:rPr>
          <w:rFonts w:cstheme="minorHAnsi"/>
        </w:rPr>
        <w:t>; you should only have to do this once, even after changing the contents of the file,</w:t>
      </w:r>
      <w:r w:rsidR="003B0F02">
        <w:rPr>
          <w:rFonts w:cstheme="minorHAnsi"/>
        </w:rPr>
        <w:t xml:space="preserve"> </w:t>
      </w:r>
      <w:r w:rsidR="00AA771C">
        <w:rPr>
          <w:rFonts w:cstheme="minorHAnsi"/>
        </w:rPr>
        <w:t xml:space="preserve"> as long as the file name doesn’t change.</w:t>
      </w:r>
    </w:p>
    <w:p w14:paraId="37E73EBA" w14:textId="1D630A85" w:rsidR="00146DA7" w:rsidRDefault="00146DA7">
      <w:pPr>
        <w:spacing w:line="259" w:lineRule="auto"/>
        <w:rPr>
          <w:rFonts w:cstheme="minorHAnsi"/>
        </w:rPr>
      </w:pPr>
      <w:r w:rsidRPr="00146DA7">
        <w:rPr>
          <w:rFonts w:cstheme="minorHAnsi"/>
          <w:noProof/>
        </w:rPr>
        <w:drawing>
          <wp:inline distT="0" distB="0" distL="0" distR="0" wp14:anchorId="7B9749A2" wp14:editId="4EFDD314">
            <wp:extent cx="5943600" cy="1722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722755"/>
                    </a:xfrm>
                    <a:prstGeom prst="rect">
                      <a:avLst/>
                    </a:prstGeom>
                  </pic:spPr>
                </pic:pic>
              </a:graphicData>
            </a:graphic>
          </wp:inline>
        </w:drawing>
      </w:r>
    </w:p>
    <w:p w14:paraId="62158370" w14:textId="60D63BE0" w:rsidR="00146DA7" w:rsidRDefault="00146DA7">
      <w:pPr>
        <w:spacing w:line="259" w:lineRule="auto"/>
        <w:rPr>
          <w:rFonts w:cstheme="minorHAnsi"/>
        </w:rPr>
      </w:pPr>
    </w:p>
    <w:p w14:paraId="15C3DF9D" w14:textId="7EB6AC70" w:rsidR="003B0F02" w:rsidRDefault="009E42C5" w:rsidP="001425FE">
      <w:pPr>
        <w:pStyle w:val="Heading3"/>
        <w:rPr>
          <w:rFonts w:cstheme="minorHAnsi"/>
        </w:rPr>
      </w:pPr>
      <w:bookmarkStart w:id="111" w:name="_Toc34292476"/>
      <w:r>
        <w:rPr>
          <w:rFonts w:cstheme="minorHAnsi"/>
        </w:rPr>
        <w:t>Configure Styles through the CSS File</w:t>
      </w:r>
      <w:bookmarkEnd w:id="111"/>
    </w:p>
    <w:p w14:paraId="7121701F" w14:textId="4489F8C6" w:rsidR="00AD5B87" w:rsidRDefault="00CB271B">
      <w:pPr>
        <w:spacing w:line="259" w:lineRule="auto"/>
        <w:rPr>
          <w:rFonts w:cstheme="minorHAnsi"/>
        </w:rPr>
      </w:pPr>
      <w:r>
        <w:rPr>
          <w:rFonts w:cstheme="minorHAnsi"/>
        </w:rPr>
        <w:t xml:space="preserve">In the CSS file, we’ll use CSS selectors </w:t>
      </w:r>
      <w:r w:rsidR="00372281">
        <w:rPr>
          <w:rFonts w:cstheme="minorHAnsi"/>
        </w:rPr>
        <w:t xml:space="preserve">to </w:t>
      </w:r>
      <w:r w:rsidR="009F750A">
        <w:rPr>
          <w:rFonts w:cstheme="minorHAnsi"/>
        </w:rPr>
        <w:t xml:space="preserve">modify the alignment and position of </w:t>
      </w:r>
      <w:r w:rsidR="00AD5B87">
        <w:rPr>
          <w:rFonts w:cstheme="minorHAnsi"/>
        </w:rPr>
        <w:t>the HTML elements that make up our symbol’s presentation layer and the configuration pane</w:t>
      </w:r>
      <w:r w:rsidR="00F31859">
        <w:rPr>
          <w:rFonts w:cstheme="minorHAnsi"/>
        </w:rPr>
        <w:t>.</w:t>
      </w:r>
    </w:p>
    <w:bookmarkStart w:id="112" w:name="_MON_1643800053"/>
    <w:bookmarkEnd w:id="112"/>
    <w:p w14:paraId="7497FF09" w14:textId="45DB641B" w:rsidR="00B910A8" w:rsidRDefault="005B3FA3">
      <w:pPr>
        <w:spacing w:line="259" w:lineRule="auto"/>
        <w:rPr>
          <w:rFonts w:cstheme="minorHAnsi"/>
        </w:rPr>
      </w:pPr>
      <w:r>
        <w:rPr>
          <w:rFonts w:cstheme="minorHAnsi"/>
        </w:rPr>
        <w:object w:dxaOrig="9360" w:dyaOrig="7410" w14:anchorId="70A386CE">
          <v:shape id="_x0000_i1053" type="#_x0000_t75" style="width:468pt;height:370.5pt" o:ole="">
            <v:imagedata r:id="rId78" o:title=""/>
          </v:shape>
          <o:OLEObject Type="Embed" ProgID="Word.OpenDocumentText.12" ShapeID="_x0000_i1053" DrawAspect="Content" ObjectID="_1644905228" r:id="rId79"/>
        </w:object>
      </w:r>
    </w:p>
    <w:p w14:paraId="5DE96968" w14:textId="4B959E01" w:rsidR="00B92F15" w:rsidRPr="00380F06" w:rsidRDefault="006D4962" w:rsidP="00C82B6A">
      <w:pPr>
        <w:spacing w:line="259" w:lineRule="auto"/>
        <w:rPr>
          <w:rFonts w:cstheme="minorHAnsi"/>
        </w:rPr>
      </w:pPr>
      <w:r>
        <w:rPr>
          <w:rFonts w:cstheme="minorHAnsi"/>
        </w:rPr>
        <w:br w:type="page"/>
      </w:r>
    </w:p>
    <w:p w14:paraId="191EA868" w14:textId="77777777" w:rsidR="009729F5" w:rsidRDefault="009729F5" w:rsidP="003341C6">
      <w:pPr>
        <w:spacing w:line="240" w:lineRule="auto"/>
      </w:pPr>
      <w:r>
        <w:rPr>
          <w:noProof/>
        </w:rPr>
        <w:lastRenderedPageBreak/>
        <w:drawing>
          <wp:inline distT="0" distB="0" distL="0" distR="0" wp14:anchorId="0E6434A0" wp14:editId="7C1CE5FF">
            <wp:extent cx="5540222" cy="5685012"/>
            <wp:effectExtent l="0" t="0" r="3810" b="0"/>
            <wp:docPr id="970477120" name="Picture 1064034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034071"/>
                    <pic:cNvPicPr/>
                  </pic:nvPicPr>
                  <pic:blipFill>
                    <a:blip r:embed="rId80">
                      <a:extLst>
                        <a:ext uri="{28A0092B-C50C-407E-A947-70E740481C1C}">
                          <a14:useLocalDpi xmlns:a14="http://schemas.microsoft.com/office/drawing/2010/main" val="0"/>
                        </a:ext>
                      </a:extLst>
                    </a:blip>
                    <a:stretch>
                      <a:fillRect/>
                    </a:stretch>
                  </pic:blipFill>
                  <pic:spPr>
                    <a:xfrm>
                      <a:off x="0" y="0"/>
                      <a:ext cx="5540222" cy="5685012"/>
                    </a:xfrm>
                    <a:prstGeom prst="rect">
                      <a:avLst/>
                    </a:prstGeom>
                  </pic:spPr>
                </pic:pic>
              </a:graphicData>
            </a:graphic>
          </wp:inline>
        </w:drawing>
      </w:r>
    </w:p>
    <w:p w14:paraId="482F64E3" w14:textId="77777777" w:rsidR="009729F5" w:rsidRDefault="009729F5" w:rsidP="003341C6">
      <w:pPr>
        <w:spacing w:line="240" w:lineRule="auto"/>
      </w:pPr>
      <w:r>
        <w:br w:type="page"/>
      </w:r>
    </w:p>
    <w:p w14:paraId="5D3E40C3" w14:textId="77777777" w:rsidR="009729F5" w:rsidRDefault="009729F5" w:rsidP="003341C6">
      <w:pPr>
        <w:spacing w:line="240" w:lineRule="auto"/>
      </w:pPr>
      <w:r>
        <w:rPr>
          <w:noProof/>
        </w:rPr>
        <w:lastRenderedPageBreak/>
        <w:drawing>
          <wp:inline distT="0" distB="0" distL="0" distR="0" wp14:anchorId="7E941753" wp14:editId="78EAB8F2">
            <wp:extent cx="3571875" cy="2390790"/>
            <wp:effectExtent l="0" t="0" r="0" b="9525"/>
            <wp:docPr id="157839452" name="Picture 1064034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034172"/>
                    <pic:cNvPicPr/>
                  </pic:nvPicPr>
                  <pic:blipFill>
                    <a:blip r:embed="rId81">
                      <a:extLst>
                        <a:ext uri="{28A0092B-C50C-407E-A947-70E740481C1C}">
                          <a14:useLocalDpi xmlns:a14="http://schemas.microsoft.com/office/drawing/2010/main" val="0"/>
                        </a:ext>
                      </a:extLst>
                    </a:blip>
                    <a:stretch>
                      <a:fillRect/>
                    </a:stretch>
                  </pic:blipFill>
                  <pic:spPr>
                    <a:xfrm>
                      <a:off x="0" y="0"/>
                      <a:ext cx="3571875" cy="2390790"/>
                    </a:xfrm>
                    <a:prstGeom prst="rect">
                      <a:avLst/>
                    </a:prstGeom>
                  </pic:spPr>
                </pic:pic>
              </a:graphicData>
            </a:graphic>
          </wp:inline>
        </w:drawing>
      </w:r>
    </w:p>
    <w:p w14:paraId="3847730C" w14:textId="77777777" w:rsidR="009729F5" w:rsidRDefault="009729F5" w:rsidP="003341C6">
      <w:pPr>
        <w:spacing w:line="240" w:lineRule="auto"/>
      </w:pPr>
    </w:p>
    <w:p w14:paraId="28157704" w14:textId="77777777" w:rsidR="009729F5" w:rsidRPr="00CB60F5" w:rsidRDefault="009729F5" w:rsidP="003341C6">
      <w:pPr>
        <w:pStyle w:val="Heading1"/>
        <w:spacing w:after="160" w:line="240" w:lineRule="auto"/>
      </w:pPr>
      <w:bookmarkStart w:id="113" w:name="_Toc502902931"/>
      <w:bookmarkStart w:id="114" w:name="_Toc502904117"/>
      <w:bookmarkStart w:id="115" w:name="_Toc527539249"/>
      <w:bookmarkStart w:id="116" w:name="_Toc34292477"/>
      <w:r w:rsidRPr="00CB60F5">
        <w:t>Save the Date!</w:t>
      </w:r>
      <w:bookmarkEnd w:id="113"/>
      <w:bookmarkEnd w:id="114"/>
      <w:bookmarkEnd w:id="115"/>
      <w:bookmarkEnd w:id="116"/>
      <w:r w:rsidRPr="00CB60F5">
        <w:t xml:space="preserve">  </w:t>
      </w:r>
    </w:p>
    <w:p w14:paraId="5A839E42" w14:textId="77777777" w:rsidR="009729F5" w:rsidRPr="00CB60F5" w:rsidRDefault="009729F5" w:rsidP="003341C6">
      <w:pPr>
        <w:spacing w:line="240" w:lineRule="auto"/>
      </w:pPr>
    </w:p>
    <w:p w14:paraId="065B2099" w14:textId="77777777" w:rsidR="009729F5" w:rsidRPr="00CB60F5" w:rsidRDefault="009729F5" w:rsidP="003341C6">
      <w:pPr>
        <w:spacing w:line="240" w:lineRule="auto"/>
        <w:rPr>
          <w:rFonts w:ascii="Arial" w:hAnsi="Arial" w:cs="Arial"/>
        </w:rPr>
      </w:pPr>
      <w:r w:rsidRPr="00CB60F5">
        <w:rPr>
          <w:rFonts w:ascii="Arial" w:hAnsi="Arial" w:cs="Arial"/>
        </w:rPr>
        <w:t>OSIsoft PI World Users Conference in Amsterdam; October 26-29, 2020.</w:t>
      </w:r>
    </w:p>
    <w:p w14:paraId="70FE4028" w14:textId="77777777" w:rsidR="009729F5" w:rsidRPr="00CB60F5" w:rsidRDefault="009729F5" w:rsidP="003341C6">
      <w:pPr>
        <w:spacing w:line="240" w:lineRule="auto"/>
        <w:rPr>
          <w:rFonts w:ascii="Arial" w:hAnsi="Arial" w:cs="Arial"/>
        </w:rPr>
      </w:pPr>
      <w:r w:rsidRPr="00CB60F5">
        <w:rPr>
          <w:rFonts w:ascii="Arial" w:hAnsi="Arial" w:cs="Arial"/>
        </w:rPr>
        <w:t xml:space="preserve">Register your interest now to receive updates and notification early bird registration opening.   </w:t>
      </w:r>
    </w:p>
    <w:p w14:paraId="64F02FAC" w14:textId="77777777" w:rsidR="009729F5" w:rsidRPr="00CB60F5" w:rsidRDefault="007D25D1" w:rsidP="003341C6">
      <w:pPr>
        <w:spacing w:line="240" w:lineRule="auto"/>
        <w:rPr>
          <w:rFonts w:ascii="Arial" w:hAnsi="Arial" w:cs="Arial"/>
        </w:rPr>
      </w:pPr>
      <w:hyperlink r:id="rId82" w:history="1">
        <w:r w:rsidR="009729F5" w:rsidRPr="00CB60F5">
          <w:rPr>
            <w:rStyle w:val="Hyperlink"/>
            <w:rFonts w:ascii="Arial" w:hAnsi="Arial" w:cs="Arial"/>
          </w:rPr>
          <w:t>https://pages.osisoft.com/UC-EMEA-2020-Q4-10-26-PI-World-AMS-Register-Your-Interest_Register-Your-Interest.html</w:t>
        </w:r>
      </w:hyperlink>
    </w:p>
    <w:p w14:paraId="6D61BE1C" w14:textId="77777777" w:rsidR="009729F5" w:rsidRDefault="009729F5" w:rsidP="003341C6">
      <w:pPr>
        <w:spacing w:line="240" w:lineRule="auto"/>
        <w:rPr>
          <w:b/>
          <w:bCs/>
        </w:rPr>
      </w:pPr>
    </w:p>
    <w:p w14:paraId="59C73633" w14:textId="77777777" w:rsidR="009729F5" w:rsidRPr="00A550E3" w:rsidRDefault="009729F5" w:rsidP="003341C6">
      <w:pPr>
        <w:widowControl w:val="0"/>
        <w:autoSpaceDE w:val="0"/>
        <w:autoSpaceDN w:val="0"/>
        <w:adjustRightInd w:val="0"/>
        <w:spacing w:line="240" w:lineRule="auto"/>
        <w:ind w:left="-1440"/>
        <w:rPr>
          <w:rFonts w:ascii="Times New Roman" w:eastAsia="Times New Roman" w:hAnsi="Times New Roman" w:cs="Times New Roman"/>
          <w:sz w:val="20"/>
          <w:szCs w:val="20"/>
        </w:rPr>
      </w:pPr>
      <w:r w:rsidRPr="00A550E3">
        <w:rPr>
          <w:rFonts w:ascii="Times New Roman" w:eastAsia="Times New Roman" w:hAnsi="Times New Roman" w:cs="Times New Roman"/>
          <w:noProof/>
          <w:sz w:val="20"/>
          <w:szCs w:val="20"/>
          <w:lang w:eastAsia="ko-KR"/>
        </w:rPr>
        <mc:AlternateContent>
          <mc:Choice Requires="wpg">
            <w:drawing>
              <wp:inline distT="0" distB="0" distL="0" distR="0" wp14:anchorId="1C137E65" wp14:editId="32E4A649">
                <wp:extent cx="3090545" cy="701675"/>
                <wp:effectExtent l="0" t="0" r="5080" b="3175"/>
                <wp:docPr id="1064034074"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0545" cy="701675"/>
                          <a:chOff x="0" y="0"/>
                          <a:chExt cx="4867" cy="1105"/>
                        </a:xfrm>
                      </wpg:grpSpPr>
                      <wpg:grpSp>
                        <wpg:cNvPr id="1064034075" name="Group 109"/>
                        <wpg:cNvGrpSpPr>
                          <a:grpSpLocks/>
                        </wpg:cNvGrpSpPr>
                        <wpg:grpSpPr bwMode="auto">
                          <a:xfrm>
                            <a:off x="0" y="0"/>
                            <a:ext cx="4867" cy="1105"/>
                            <a:chOff x="0" y="0"/>
                            <a:chExt cx="4867" cy="1105"/>
                          </a:xfrm>
                        </wpg:grpSpPr>
                        <wps:wsp>
                          <wps:cNvPr id="1064034076" name="Freeform 110"/>
                          <wps:cNvSpPr>
                            <a:spLocks/>
                          </wps:cNvSpPr>
                          <wps:spPr bwMode="auto">
                            <a:xfrm>
                              <a:off x="0" y="0"/>
                              <a:ext cx="4867" cy="1105"/>
                            </a:xfrm>
                            <a:custGeom>
                              <a:avLst/>
                              <a:gdLst>
                                <a:gd name="T0" fmla="*/ 4867 w 4867"/>
                                <a:gd name="T1" fmla="*/ 0 h 1105"/>
                                <a:gd name="T2" fmla="*/ 0 w 4867"/>
                                <a:gd name="T3" fmla="*/ 0 h 1105"/>
                                <a:gd name="T4" fmla="*/ 0 w 4867"/>
                                <a:gd name="T5" fmla="*/ 1104 h 1105"/>
                                <a:gd name="T6" fmla="*/ 3762 w 4867"/>
                                <a:gd name="T7" fmla="*/ 1104 h 1105"/>
                                <a:gd name="T8" fmla="*/ 4867 w 4867"/>
                                <a:gd name="T9" fmla="*/ 0 h 1105"/>
                              </a:gdLst>
                              <a:ahLst/>
                              <a:cxnLst>
                                <a:cxn ang="0">
                                  <a:pos x="T0" y="T1"/>
                                </a:cxn>
                                <a:cxn ang="0">
                                  <a:pos x="T2" y="T3"/>
                                </a:cxn>
                                <a:cxn ang="0">
                                  <a:pos x="T4" y="T5"/>
                                </a:cxn>
                                <a:cxn ang="0">
                                  <a:pos x="T6" y="T7"/>
                                </a:cxn>
                                <a:cxn ang="0">
                                  <a:pos x="T8" y="T9"/>
                                </a:cxn>
                              </a:cxnLst>
                              <a:rect l="0" t="0" r="r" b="b"/>
                              <a:pathLst>
                                <a:path w="4867" h="1105">
                                  <a:moveTo>
                                    <a:pt x="4867" y="0"/>
                                  </a:moveTo>
                                  <a:lnTo>
                                    <a:pt x="0" y="0"/>
                                  </a:lnTo>
                                  <a:lnTo>
                                    <a:pt x="0" y="1104"/>
                                  </a:lnTo>
                                  <a:lnTo>
                                    <a:pt x="3762" y="1104"/>
                                  </a:lnTo>
                                  <a:lnTo>
                                    <a:pt x="4867" y="0"/>
                                  </a:lnTo>
                                  <a:close/>
                                </a:path>
                              </a:pathLst>
                            </a:custGeom>
                            <a:solidFill>
                              <a:srgbClr val="2449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64034077" name="Group 111"/>
                        <wpg:cNvGrpSpPr>
                          <a:grpSpLocks/>
                        </wpg:cNvGrpSpPr>
                        <wpg:grpSpPr bwMode="auto">
                          <a:xfrm>
                            <a:off x="293" y="266"/>
                            <a:ext cx="200" cy="199"/>
                            <a:chOff x="293" y="266"/>
                            <a:chExt cx="200" cy="199"/>
                          </a:xfrm>
                        </wpg:grpSpPr>
                        <wps:wsp>
                          <wps:cNvPr id="1064034078" name="Freeform 112"/>
                          <wps:cNvSpPr>
                            <a:spLocks/>
                          </wps:cNvSpPr>
                          <wps:spPr bwMode="auto">
                            <a:xfrm>
                              <a:off x="293" y="266"/>
                              <a:ext cx="200" cy="199"/>
                            </a:xfrm>
                            <a:custGeom>
                              <a:avLst/>
                              <a:gdLst>
                                <a:gd name="T0" fmla="+- 0 390 293"/>
                                <a:gd name="T1" fmla="*/ T0 w 200"/>
                                <a:gd name="T2" fmla="+- 0 266 266"/>
                                <a:gd name="T3" fmla="*/ 266 h 199"/>
                                <a:gd name="T4" fmla="+- 0 325 293"/>
                                <a:gd name="T5" fmla="*/ T4 w 200"/>
                                <a:gd name="T6" fmla="+- 0 290 266"/>
                                <a:gd name="T7" fmla="*/ 290 h 199"/>
                                <a:gd name="T8" fmla="+- 0 295 293"/>
                                <a:gd name="T9" fmla="*/ T8 w 200"/>
                                <a:gd name="T10" fmla="+- 0 345 266"/>
                                <a:gd name="T11" fmla="*/ 345 h 199"/>
                                <a:gd name="T12" fmla="+- 0 293 293"/>
                                <a:gd name="T13" fmla="*/ T12 w 200"/>
                                <a:gd name="T14" fmla="+- 0 368 266"/>
                                <a:gd name="T15" fmla="*/ 368 h 199"/>
                                <a:gd name="T16" fmla="+- 0 295 293"/>
                                <a:gd name="T17" fmla="*/ T16 w 200"/>
                                <a:gd name="T18" fmla="+- 0 386 266"/>
                                <a:gd name="T19" fmla="*/ 386 h 199"/>
                                <a:gd name="T20" fmla="+- 0 323 293"/>
                                <a:gd name="T21" fmla="*/ T20 w 200"/>
                                <a:gd name="T22" fmla="+- 0 440 266"/>
                                <a:gd name="T23" fmla="*/ 440 h 199"/>
                                <a:gd name="T24" fmla="+- 0 396 293"/>
                                <a:gd name="T25" fmla="*/ T24 w 200"/>
                                <a:gd name="T26" fmla="+- 0 464 266"/>
                                <a:gd name="T27" fmla="*/ 464 h 199"/>
                                <a:gd name="T28" fmla="+- 0 423 293"/>
                                <a:gd name="T29" fmla="*/ T28 w 200"/>
                                <a:gd name="T30" fmla="+- 0 461 266"/>
                                <a:gd name="T31" fmla="*/ 461 h 199"/>
                                <a:gd name="T32" fmla="+- 0 446 293"/>
                                <a:gd name="T33" fmla="*/ T32 w 200"/>
                                <a:gd name="T34" fmla="+- 0 452 266"/>
                                <a:gd name="T35" fmla="*/ 452 h 199"/>
                                <a:gd name="T36" fmla="+- 0 463 293"/>
                                <a:gd name="T37" fmla="*/ T36 w 200"/>
                                <a:gd name="T38" fmla="+- 0 439 266"/>
                                <a:gd name="T39" fmla="*/ 439 h 199"/>
                                <a:gd name="T40" fmla="+- 0 477 293"/>
                                <a:gd name="T41" fmla="*/ T40 w 200"/>
                                <a:gd name="T42" fmla="+- 0 422 266"/>
                                <a:gd name="T43" fmla="*/ 422 h 199"/>
                                <a:gd name="T44" fmla="+- 0 479 293"/>
                                <a:gd name="T45" fmla="*/ T44 w 200"/>
                                <a:gd name="T46" fmla="+- 0 417 266"/>
                                <a:gd name="T47" fmla="*/ 417 h 199"/>
                                <a:gd name="T48" fmla="+- 0 386 293"/>
                                <a:gd name="T49" fmla="*/ T48 w 200"/>
                                <a:gd name="T50" fmla="+- 0 417 266"/>
                                <a:gd name="T51" fmla="*/ 417 h 199"/>
                                <a:gd name="T52" fmla="+- 0 367 293"/>
                                <a:gd name="T53" fmla="*/ T52 w 200"/>
                                <a:gd name="T54" fmla="+- 0 409 266"/>
                                <a:gd name="T55" fmla="*/ 409 h 199"/>
                                <a:gd name="T56" fmla="+- 0 356 293"/>
                                <a:gd name="T57" fmla="*/ T56 w 200"/>
                                <a:gd name="T58" fmla="+- 0 391 266"/>
                                <a:gd name="T59" fmla="*/ 391 h 199"/>
                                <a:gd name="T60" fmla="+- 0 352 293"/>
                                <a:gd name="T61" fmla="*/ T60 w 200"/>
                                <a:gd name="T62" fmla="+- 0 366 266"/>
                                <a:gd name="T63" fmla="*/ 366 h 199"/>
                                <a:gd name="T64" fmla="+- 0 353 293"/>
                                <a:gd name="T65" fmla="*/ T64 w 200"/>
                                <a:gd name="T66" fmla="+- 0 352 266"/>
                                <a:gd name="T67" fmla="*/ 352 h 199"/>
                                <a:gd name="T68" fmla="+- 0 362 293"/>
                                <a:gd name="T69" fmla="*/ T68 w 200"/>
                                <a:gd name="T70" fmla="+- 0 329 266"/>
                                <a:gd name="T71" fmla="*/ 329 h 199"/>
                                <a:gd name="T72" fmla="+- 0 377 293"/>
                                <a:gd name="T73" fmla="*/ T72 w 200"/>
                                <a:gd name="T74" fmla="+- 0 317 266"/>
                                <a:gd name="T75" fmla="*/ 317 h 199"/>
                                <a:gd name="T76" fmla="+- 0 396 293"/>
                                <a:gd name="T77" fmla="*/ T76 w 200"/>
                                <a:gd name="T78" fmla="+- 0 313 266"/>
                                <a:gd name="T79" fmla="*/ 313 h 199"/>
                                <a:gd name="T80" fmla="+- 0 480 293"/>
                                <a:gd name="T81" fmla="*/ T80 w 200"/>
                                <a:gd name="T82" fmla="+- 0 313 266"/>
                                <a:gd name="T83" fmla="*/ 313 h 199"/>
                                <a:gd name="T84" fmla="+- 0 476 293"/>
                                <a:gd name="T85" fmla="*/ T84 w 200"/>
                                <a:gd name="T86" fmla="+- 0 305 266"/>
                                <a:gd name="T87" fmla="*/ 305 h 199"/>
                                <a:gd name="T88" fmla="+- 0 462 293"/>
                                <a:gd name="T89" fmla="*/ T88 w 200"/>
                                <a:gd name="T90" fmla="+- 0 290 266"/>
                                <a:gd name="T91" fmla="*/ 290 h 199"/>
                                <a:gd name="T92" fmla="+- 0 443 293"/>
                                <a:gd name="T93" fmla="*/ T92 w 200"/>
                                <a:gd name="T94" fmla="+- 0 277 266"/>
                                <a:gd name="T95" fmla="*/ 277 h 199"/>
                                <a:gd name="T96" fmla="+- 0 419 293"/>
                                <a:gd name="T97" fmla="*/ T96 w 200"/>
                                <a:gd name="T98" fmla="+- 0 269 266"/>
                                <a:gd name="T99" fmla="*/ 269 h 199"/>
                                <a:gd name="T100" fmla="+- 0 390 293"/>
                                <a:gd name="T101" fmla="*/ T100 w 200"/>
                                <a:gd name="T102" fmla="+- 0 266 266"/>
                                <a:gd name="T103" fmla="*/ 266 h 1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00" h="199">
                                  <a:moveTo>
                                    <a:pt x="97" y="0"/>
                                  </a:moveTo>
                                  <a:lnTo>
                                    <a:pt x="32" y="24"/>
                                  </a:lnTo>
                                  <a:lnTo>
                                    <a:pt x="2" y="79"/>
                                  </a:lnTo>
                                  <a:lnTo>
                                    <a:pt x="0" y="102"/>
                                  </a:lnTo>
                                  <a:lnTo>
                                    <a:pt x="2" y="120"/>
                                  </a:lnTo>
                                  <a:lnTo>
                                    <a:pt x="30" y="174"/>
                                  </a:lnTo>
                                  <a:lnTo>
                                    <a:pt x="103" y="198"/>
                                  </a:lnTo>
                                  <a:lnTo>
                                    <a:pt x="130" y="195"/>
                                  </a:lnTo>
                                  <a:lnTo>
                                    <a:pt x="153" y="186"/>
                                  </a:lnTo>
                                  <a:lnTo>
                                    <a:pt x="170" y="173"/>
                                  </a:lnTo>
                                  <a:lnTo>
                                    <a:pt x="184" y="156"/>
                                  </a:lnTo>
                                  <a:lnTo>
                                    <a:pt x="186" y="151"/>
                                  </a:lnTo>
                                  <a:lnTo>
                                    <a:pt x="93" y="151"/>
                                  </a:lnTo>
                                  <a:lnTo>
                                    <a:pt x="74" y="143"/>
                                  </a:lnTo>
                                  <a:lnTo>
                                    <a:pt x="63" y="125"/>
                                  </a:lnTo>
                                  <a:lnTo>
                                    <a:pt x="59" y="100"/>
                                  </a:lnTo>
                                  <a:lnTo>
                                    <a:pt x="60" y="86"/>
                                  </a:lnTo>
                                  <a:lnTo>
                                    <a:pt x="69" y="63"/>
                                  </a:lnTo>
                                  <a:lnTo>
                                    <a:pt x="84" y="51"/>
                                  </a:lnTo>
                                  <a:lnTo>
                                    <a:pt x="103" y="47"/>
                                  </a:lnTo>
                                  <a:lnTo>
                                    <a:pt x="187" y="47"/>
                                  </a:lnTo>
                                  <a:lnTo>
                                    <a:pt x="183" y="39"/>
                                  </a:lnTo>
                                  <a:lnTo>
                                    <a:pt x="169" y="24"/>
                                  </a:lnTo>
                                  <a:lnTo>
                                    <a:pt x="150" y="11"/>
                                  </a:lnTo>
                                  <a:lnTo>
                                    <a:pt x="126" y="3"/>
                                  </a:lnTo>
                                  <a:lnTo>
                                    <a:pt x="9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034079" name="Freeform 113"/>
                          <wps:cNvSpPr>
                            <a:spLocks/>
                          </wps:cNvSpPr>
                          <wps:spPr bwMode="auto">
                            <a:xfrm>
                              <a:off x="293" y="266"/>
                              <a:ext cx="200" cy="199"/>
                            </a:xfrm>
                            <a:custGeom>
                              <a:avLst/>
                              <a:gdLst>
                                <a:gd name="T0" fmla="+- 0 480 293"/>
                                <a:gd name="T1" fmla="*/ T0 w 200"/>
                                <a:gd name="T2" fmla="+- 0 313 266"/>
                                <a:gd name="T3" fmla="*/ 313 h 199"/>
                                <a:gd name="T4" fmla="+- 0 396 293"/>
                                <a:gd name="T5" fmla="*/ T4 w 200"/>
                                <a:gd name="T6" fmla="+- 0 313 266"/>
                                <a:gd name="T7" fmla="*/ 313 h 199"/>
                                <a:gd name="T8" fmla="+- 0 413 293"/>
                                <a:gd name="T9" fmla="*/ T8 w 200"/>
                                <a:gd name="T10" fmla="+- 0 318 266"/>
                                <a:gd name="T11" fmla="*/ 318 h 199"/>
                                <a:gd name="T12" fmla="+- 0 430 293"/>
                                <a:gd name="T13" fmla="*/ T12 w 200"/>
                                <a:gd name="T14" fmla="+- 0 340 266"/>
                                <a:gd name="T15" fmla="*/ 340 h 199"/>
                                <a:gd name="T16" fmla="+- 0 432 293"/>
                                <a:gd name="T17" fmla="*/ T16 w 200"/>
                                <a:gd name="T18" fmla="+- 0 352 266"/>
                                <a:gd name="T19" fmla="*/ 352 h 199"/>
                                <a:gd name="T20" fmla="+- 0 433 293"/>
                                <a:gd name="T21" fmla="*/ T20 w 200"/>
                                <a:gd name="T22" fmla="+- 0 362 266"/>
                                <a:gd name="T23" fmla="*/ 362 h 199"/>
                                <a:gd name="T24" fmla="+- 0 432 293"/>
                                <a:gd name="T25" fmla="*/ T24 w 200"/>
                                <a:gd name="T26" fmla="+- 0 380 266"/>
                                <a:gd name="T27" fmla="*/ 380 h 199"/>
                                <a:gd name="T28" fmla="+- 0 424 293"/>
                                <a:gd name="T29" fmla="*/ T28 w 200"/>
                                <a:gd name="T30" fmla="+- 0 400 266"/>
                                <a:gd name="T31" fmla="*/ 400 h 199"/>
                                <a:gd name="T32" fmla="+- 0 408 293"/>
                                <a:gd name="T33" fmla="*/ T32 w 200"/>
                                <a:gd name="T34" fmla="+- 0 413 266"/>
                                <a:gd name="T35" fmla="*/ 413 h 199"/>
                                <a:gd name="T36" fmla="+- 0 386 293"/>
                                <a:gd name="T37" fmla="*/ T36 w 200"/>
                                <a:gd name="T38" fmla="+- 0 417 266"/>
                                <a:gd name="T39" fmla="*/ 417 h 199"/>
                                <a:gd name="T40" fmla="+- 0 479 293"/>
                                <a:gd name="T41" fmla="*/ T40 w 200"/>
                                <a:gd name="T42" fmla="+- 0 417 266"/>
                                <a:gd name="T43" fmla="*/ 417 h 199"/>
                                <a:gd name="T44" fmla="+- 0 486 293"/>
                                <a:gd name="T45" fmla="*/ T44 w 200"/>
                                <a:gd name="T46" fmla="+- 0 404 266"/>
                                <a:gd name="T47" fmla="*/ 404 h 199"/>
                                <a:gd name="T48" fmla="+- 0 491 293"/>
                                <a:gd name="T49" fmla="*/ T48 w 200"/>
                                <a:gd name="T50" fmla="+- 0 384 266"/>
                                <a:gd name="T51" fmla="*/ 384 h 199"/>
                                <a:gd name="T52" fmla="+- 0 493 293"/>
                                <a:gd name="T53" fmla="*/ T52 w 200"/>
                                <a:gd name="T54" fmla="+- 0 366 266"/>
                                <a:gd name="T55" fmla="*/ 366 h 199"/>
                                <a:gd name="T56" fmla="+- 0 493 293"/>
                                <a:gd name="T57" fmla="*/ T56 w 200"/>
                                <a:gd name="T58" fmla="+- 0 362 266"/>
                                <a:gd name="T59" fmla="*/ 362 h 199"/>
                                <a:gd name="T60" fmla="+- 0 491 293"/>
                                <a:gd name="T61" fmla="*/ T60 w 200"/>
                                <a:gd name="T62" fmla="+- 0 343 266"/>
                                <a:gd name="T63" fmla="*/ 343 h 199"/>
                                <a:gd name="T64" fmla="+- 0 485 293"/>
                                <a:gd name="T65" fmla="*/ T64 w 200"/>
                                <a:gd name="T66" fmla="+- 0 323 266"/>
                                <a:gd name="T67" fmla="*/ 323 h 199"/>
                                <a:gd name="T68" fmla="+- 0 480 293"/>
                                <a:gd name="T69" fmla="*/ T68 w 200"/>
                                <a:gd name="T70" fmla="+- 0 313 266"/>
                                <a:gd name="T71" fmla="*/ 313 h 1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00" h="199">
                                  <a:moveTo>
                                    <a:pt x="187" y="47"/>
                                  </a:moveTo>
                                  <a:lnTo>
                                    <a:pt x="103" y="47"/>
                                  </a:lnTo>
                                  <a:lnTo>
                                    <a:pt x="120" y="52"/>
                                  </a:lnTo>
                                  <a:lnTo>
                                    <a:pt x="137" y="74"/>
                                  </a:lnTo>
                                  <a:lnTo>
                                    <a:pt x="139" y="86"/>
                                  </a:lnTo>
                                  <a:lnTo>
                                    <a:pt x="140" y="96"/>
                                  </a:lnTo>
                                  <a:lnTo>
                                    <a:pt x="139" y="114"/>
                                  </a:lnTo>
                                  <a:lnTo>
                                    <a:pt x="131" y="134"/>
                                  </a:lnTo>
                                  <a:lnTo>
                                    <a:pt x="115" y="147"/>
                                  </a:lnTo>
                                  <a:lnTo>
                                    <a:pt x="93" y="151"/>
                                  </a:lnTo>
                                  <a:lnTo>
                                    <a:pt x="186" y="151"/>
                                  </a:lnTo>
                                  <a:lnTo>
                                    <a:pt x="193" y="138"/>
                                  </a:lnTo>
                                  <a:lnTo>
                                    <a:pt x="198" y="118"/>
                                  </a:lnTo>
                                  <a:lnTo>
                                    <a:pt x="200" y="100"/>
                                  </a:lnTo>
                                  <a:lnTo>
                                    <a:pt x="200" y="96"/>
                                  </a:lnTo>
                                  <a:lnTo>
                                    <a:pt x="198" y="77"/>
                                  </a:lnTo>
                                  <a:lnTo>
                                    <a:pt x="192" y="57"/>
                                  </a:lnTo>
                                  <a:lnTo>
                                    <a:pt x="187" y="4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64034080" name="Group 114"/>
                        <wpg:cNvGrpSpPr>
                          <a:grpSpLocks/>
                        </wpg:cNvGrpSpPr>
                        <wpg:grpSpPr bwMode="auto">
                          <a:xfrm>
                            <a:off x="491" y="267"/>
                            <a:ext cx="180" cy="197"/>
                            <a:chOff x="491" y="267"/>
                            <a:chExt cx="180" cy="197"/>
                          </a:xfrm>
                        </wpg:grpSpPr>
                        <wps:wsp>
                          <wps:cNvPr id="1064034081" name="Freeform 115"/>
                          <wps:cNvSpPr>
                            <a:spLocks/>
                          </wps:cNvSpPr>
                          <wps:spPr bwMode="auto">
                            <a:xfrm>
                              <a:off x="491" y="267"/>
                              <a:ext cx="180" cy="197"/>
                            </a:xfrm>
                            <a:custGeom>
                              <a:avLst/>
                              <a:gdLst>
                                <a:gd name="T0" fmla="+- 0 533 491"/>
                                <a:gd name="T1" fmla="*/ T0 w 180"/>
                                <a:gd name="T2" fmla="+- 0 394 267"/>
                                <a:gd name="T3" fmla="*/ 394 h 197"/>
                                <a:gd name="T4" fmla="+- 0 491 491"/>
                                <a:gd name="T5" fmla="*/ T4 w 180"/>
                                <a:gd name="T6" fmla="+- 0 426 267"/>
                                <a:gd name="T7" fmla="*/ 426 h 197"/>
                                <a:gd name="T8" fmla="+- 0 501 491"/>
                                <a:gd name="T9" fmla="*/ T8 w 180"/>
                                <a:gd name="T10" fmla="+- 0 437 267"/>
                                <a:gd name="T11" fmla="*/ 437 h 197"/>
                                <a:gd name="T12" fmla="+- 0 518 491"/>
                                <a:gd name="T13" fmla="*/ T12 w 180"/>
                                <a:gd name="T14" fmla="+- 0 449 267"/>
                                <a:gd name="T15" fmla="*/ 449 h 197"/>
                                <a:gd name="T16" fmla="+- 0 543 491"/>
                                <a:gd name="T17" fmla="*/ T16 w 180"/>
                                <a:gd name="T18" fmla="+- 0 459 267"/>
                                <a:gd name="T19" fmla="*/ 459 h 197"/>
                                <a:gd name="T20" fmla="+- 0 563 491"/>
                                <a:gd name="T21" fmla="*/ T20 w 180"/>
                                <a:gd name="T22" fmla="+- 0 463 267"/>
                                <a:gd name="T23" fmla="*/ 463 h 197"/>
                                <a:gd name="T24" fmla="+- 0 583 491"/>
                                <a:gd name="T25" fmla="*/ T24 w 180"/>
                                <a:gd name="T26" fmla="+- 0 464 267"/>
                                <a:gd name="T27" fmla="*/ 464 h 197"/>
                                <a:gd name="T28" fmla="+- 0 595 491"/>
                                <a:gd name="T29" fmla="*/ T28 w 180"/>
                                <a:gd name="T30" fmla="+- 0 464 267"/>
                                <a:gd name="T31" fmla="*/ 464 h 197"/>
                                <a:gd name="T32" fmla="+- 0 658 491"/>
                                <a:gd name="T33" fmla="*/ T32 w 180"/>
                                <a:gd name="T34" fmla="+- 0 435 267"/>
                                <a:gd name="T35" fmla="*/ 435 h 197"/>
                                <a:gd name="T36" fmla="+- 0 667 491"/>
                                <a:gd name="T37" fmla="*/ T36 w 180"/>
                                <a:gd name="T38" fmla="+- 0 419 267"/>
                                <a:gd name="T39" fmla="*/ 419 h 197"/>
                                <a:gd name="T40" fmla="+- 0 576 491"/>
                                <a:gd name="T41" fmla="*/ T40 w 180"/>
                                <a:gd name="T42" fmla="+- 0 419 267"/>
                                <a:gd name="T43" fmla="*/ 419 h 197"/>
                                <a:gd name="T44" fmla="+- 0 567 491"/>
                                <a:gd name="T45" fmla="*/ T44 w 180"/>
                                <a:gd name="T46" fmla="+- 0 417 267"/>
                                <a:gd name="T47" fmla="*/ 417 h 197"/>
                                <a:gd name="T48" fmla="+- 0 543 491"/>
                                <a:gd name="T49" fmla="*/ T48 w 180"/>
                                <a:gd name="T50" fmla="+- 0 409 267"/>
                                <a:gd name="T51" fmla="*/ 409 h 197"/>
                                <a:gd name="T52" fmla="+- 0 539 491"/>
                                <a:gd name="T53" fmla="*/ T52 w 180"/>
                                <a:gd name="T54" fmla="+- 0 402 267"/>
                                <a:gd name="T55" fmla="*/ 402 h 197"/>
                                <a:gd name="T56" fmla="+- 0 533 491"/>
                                <a:gd name="T57" fmla="*/ T56 w 180"/>
                                <a:gd name="T58" fmla="+- 0 394 267"/>
                                <a:gd name="T59" fmla="*/ 394 h 1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80" h="197">
                                  <a:moveTo>
                                    <a:pt x="42" y="127"/>
                                  </a:moveTo>
                                  <a:lnTo>
                                    <a:pt x="0" y="159"/>
                                  </a:lnTo>
                                  <a:lnTo>
                                    <a:pt x="10" y="170"/>
                                  </a:lnTo>
                                  <a:lnTo>
                                    <a:pt x="27" y="182"/>
                                  </a:lnTo>
                                  <a:lnTo>
                                    <a:pt x="52" y="192"/>
                                  </a:lnTo>
                                  <a:lnTo>
                                    <a:pt x="72" y="196"/>
                                  </a:lnTo>
                                  <a:lnTo>
                                    <a:pt x="92" y="197"/>
                                  </a:lnTo>
                                  <a:lnTo>
                                    <a:pt x="104" y="197"/>
                                  </a:lnTo>
                                  <a:lnTo>
                                    <a:pt x="167" y="168"/>
                                  </a:lnTo>
                                  <a:lnTo>
                                    <a:pt x="176" y="152"/>
                                  </a:lnTo>
                                  <a:lnTo>
                                    <a:pt x="85" y="152"/>
                                  </a:lnTo>
                                  <a:lnTo>
                                    <a:pt x="76" y="150"/>
                                  </a:lnTo>
                                  <a:lnTo>
                                    <a:pt x="52" y="142"/>
                                  </a:lnTo>
                                  <a:lnTo>
                                    <a:pt x="48" y="135"/>
                                  </a:lnTo>
                                  <a:lnTo>
                                    <a:pt x="42" y="1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034082" name="Freeform 116"/>
                          <wps:cNvSpPr>
                            <a:spLocks/>
                          </wps:cNvSpPr>
                          <wps:spPr bwMode="auto">
                            <a:xfrm>
                              <a:off x="491" y="267"/>
                              <a:ext cx="180" cy="197"/>
                            </a:xfrm>
                            <a:custGeom>
                              <a:avLst/>
                              <a:gdLst>
                                <a:gd name="T0" fmla="+- 0 575 491"/>
                                <a:gd name="T1" fmla="*/ T0 w 180"/>
                                <a:gd name="T2" fmla="+- 0 267 267"/>
                                <a:gd name="T3" fmla="*/ 267 h 197"/>
                                <a:gd name="T4" fmla="+- 0 519 491"/>
                                <a:gd name="T5" fmla="*/ T4 w 180"/>
                                <a:gd name="T6" fmla="+- 0 291 267"/>
                                <a:gd name="T7" fmla="*/ 291 h 197"/>
                                <a:gd name="T8" fmla="+- 0 506 491"/>
                                <a:gd name="T9" fmla="*/ T8 w 180"/>
                                <a:gd name="T10" fmla="+- 0 324 267"/>
                                <a:gd name="T11" fmla="*/ 324 h 197"/>
                                <a:gd name="T12" fmla="+- 0 509 491"/>
                                <a:gd name="T13" fmla="*/ T12 w 180"/>
                                <a:gd name="T14" fmla="+- 0 353 267"/>
                                <a:gd name="T15" fmla="*/ 353 h 197"/>
                                <a:gd name="T16" fmla="+- 0 523 491"/>
                                <a:gd name="T17" fmla="*/ T16 w 180"/>
                                <a:gd name="T18" fmla="+- 0 369 267"/>
                                <a:gd name="T19" fmla="*/ 369 h 197"/>
                                <a:gd name="T20" fmla="+- 0 542 491"/>
                                <a:gd name="T21" fmla="*/ T20 w 180"/>
                                <a:gd name="T22" fmla="+- 0 379 267"/>
                                <a:gd name="T23" fmla="*/ 379 h 197"/>
                                <a:gd name="T24" fmla="+- 0 561 491"/>
                                <a:gd name="T25" fmla="*/ T24 w 180"/>
                                <a:gd name="T26" fmla="+- 0 384 267"/>
                                <a:gd name="T27" fmla="*/ 384 h 197"/>
                                <a:gd name="T28" fmla="+- 0 585 491"/>
                                <a:gd name="T29" fmla="*/ T28 w 180"/>
                                <a:gd name="T30" fmla="+- 0 389 267"/>
                                <a:gd name="T31" fmla="*/ 389 h 197"/>
                                <a:gd name="T32" fmla="+- 0 603 491"/>
                                <a:gd name="T33" fmla="*/ T32 w 180"/>
                                <a:gd name="T34" fmla="+- 0 393 267"/>
                                <a:gd name="T35" fmla="*/ 393 h 197"/>
                                <a:gd name="T36" fmla="+- 0 613 491"/>
                                <a:gd name="T37" fmla="*/ T36 w 180"/>
                                <a:gd name="T38" fmla="+- 0 397 267"/>
                                <a:gd name="T39" fmla="*/ 397 h 197"/>
                                <a:gd name="T40" fmla="+- 0 613 491"/>
                                <a:gd name="T41" fmla="*/ T40 w 180"/>
                                <a:gd name="T42" fmla="+- 0 418 267"/>
                                <a:gd name="T43" fmla="*/ 418 h 197"/>
                                <a:gd name="T44" fmla="+- 0 590 491"/>
                                <a:gd name="T45" fmla="*/ T44 w 180"/>
                                <a:gd name="T46" fmla="+- 0 419 267"/>
                                <a:gd name="T47" fmla="*/ 419 h 197"/>
                                <a:gd name="T48" fmla="+- 0 667 491"/>
                                <a:gd name="T49" fmla="*/ T48 w 180"/>
                                <a:gd name="T50" fmla="+- 0 419 267"/>
                                <a:gd name="T51" fmla="*/ 419 h 197"/>
                                <a:gd name="T52" fmla="+- 0 652 491"/>
                                <a:gd name="T53" fmla="*/ T52 w 180"/>
                                <a:gd name="T54" fmla="+- 0 358 267"/>
                                <a:gd name="T55" fmla="*/ 358 h 197"/>
                                <a:gd name="T56" fmla="+- 0 572 491"/>
                                <a:gd name="T57" fmla="*/ T56 w 180"/>
                                <a:gd name="T58" fmla="+- 0 335 267"/>
                                <a:gd name="T59" fmla="*/ 335 h 197"/>
                                <a:gd name="T60" fmla="+- 0 563 491"/>
                                <a:gd name="T61" fmla="*/ T60 w 180"/>
                                <a:gd name="T62" fmla="+- 0 332 267"/>
                                <a:gd name="T63" fmla="*/ 332 h 197"/>
                                <a:gd name="T64" fmla="+- 0 563 491"/>
                                <a:gd name="T65" fmla="*/ T64 w 180"/>
                                <a:gd name="T66" fmla="+- 0 314 267"/>
                                <a:gd name="T67" fmla="*/ 314 h 197"/>
                                <a:gd name="T68" fmla="+- 0 574 491"/>
                                <a:gd name="T69" fmla="*/ T68 w 180"/>
                                <a:gd name="T70" fmla="+- 0 311 267"/>
                                <a:gd name="T71" fmla="*/ 311 h 197"/>
                                <a:gd name="T72" fmla="+- 0 655 491"/>
                                <a:gd name="T73" fmla="*/ T72 w 180"/>
                                <a:gd name="T74" fmla="+- 0 311 267"/>
                                <a:gd name="T75" fmla="*/ 311 h 197"/>
                                <a:gd name="T76" fmla="+- 0 669 491"/>
                                <a:gd name="T77" fmla="*/ T76 w 180"/>
                                <a:gd name="T78" fmla="+- 0 299 267"/>
                                <a:gd name="T79" fmla="*/ 299 h 197"/>
                                <a:gd name="T80" fmla="+- 0 658 491"/>
                                <a:gd name="T81" fmla="*/ T80 w 180"/>
                                <a:gd name="T82" fmla="+- 0 289 267"/>
                                <a:gd name="T83" fmla="*/ 289 h 197"/>
                                <a:gd name="T84" fmla="+- 0 636 491"/>
                                <a:gd name="T85" fmla="*/ T84 w 180"/>
                                <a:gd name="T86" fmla="+- 0 276 267"/>
                                <a:gd name="T87" fmla="*/ 276 h 197"/>
                                <a:gd name="T88" fmla="+- 0 620 491"/>
                                <a:gd name="T89" fmla="*/ T88 w 180"/>
                                <a:gd name="T90" fmla="+- 0 271 267"/>
                                <a:gd name="T91" fmla="*/ 271 h 197"/>
                                <a:gd name="T92" fmla="+- 0 601 491"/>
                                <a:gd name="T93" fmla="*/ T92 w 180"/>
                                <a:gd name="T94" fmla="+- 0 268 267"/>
                                <a:gd name="T95" fmla="*/ 268 h 197"/>
                                <a:gd name="T96" fmla="+- 0 575 491"/>
                                <a:gd name="T97" fmla="*/ T96 w 180"/>
                                <a:gd name="T98" fmla="+- 0 267 267"/>
                                <a:gd name="T99" fmla="*/ 267 h 1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0" h="197">
                                  <a:moveTo>
                                    <a:pt x="84" y="0"/>
                                  </a:moveTo>
                                  <a:lnTo>
                                    <a:pt x="28" y="24"/>
                                  </a:lnTo>
                                  <a:lnTo>
                                    <a:pt x="15" y="57"/>
                                  </a:lnTo>
                                  <a:lnTo>
                                    <a:pt x="18" y="86"/>
                                  </a:lnTo>
                                  <a:lnTo>
                                    <a:pt x="32" y="102"/>
                                  </a:lnTo>
                                  <a:lnTo>
                                    <a:pt x="51" y="112"/>
                                  </a:lnTo>
                                  <a:lnTo>
                                    <a:pt x="70" y="117"/>
                                  </a:lnTo>
                                  <a:lnTo>
                                    <a:pt x="94" y="122"/>
                                  </a:lnTo>
                                  <a:lnTo>
                                    <a:pt x="112" y="126"/>
                                  </a:lnTo>
                                  <a:lnTo>
                                    <a:pt x="122" y="130"/>
                                  </a:lnTo>
                                  <a:lnTo>
                                    <a:pt x="122" y="151"/>
                                  </a:lnTo>
                                  <a:lnTo>
                                    <a:pt x="99" y="152"/>
                                  </a:lnTo>
                                  <a:lnTo>
                                    <a:pt x="176" y="152"/>
                                  </a:lnTo>
                                  <a:lnTo>
                                    <a:pt x="161" y="91"/>
                                  </a:lnTo>
                                  <a:lnTo>
                                    <a:pt x="81" y="68"/>
                                  </a:lnTo>
                                  <a:lnTo>
                                    <a:pt x="72" y="65"/>
                                  </a:lnTo>
                                  <a:lnTo>
                                    <a:pt x="72" y="47"/>
                                  </a:lnTo>
                                  <a:lnTo>
                                    <a:pt x="83" y="44"/>
                                  </a:lnTo>
                                  <a:lnTo>
                                    <a:pt x="164" y="44"/>
                                  </a:lnTo>
                                  <a:lnTo>
                                    <a:pt x="178" y="32"/>
                                  </a:lnTo>
                                  <a:lnTo>
                                    <a:pt x="167" y="22"/>
                                  </a:lnTo>
                                  <a:lnTo>
                                    <a:pt x="145" y="9"/>
                                  </a:lnTo>
                                  <a:lnTo>
                                    <a:pt x="129" y="4"/>
                                  </a:lnTo>
                                  <a:lnTo>
                                    <a:pt x="110" y="1"/>
                                  </a:lnTo>
                                  <a:lnTo>
                                    <a:pt x="8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034083" name="Freeform 117"/>
                          <wps:cNvSpPr>
                            <a:spLocks/>
                          </wps:cNvSpPr>
                          <wps:spPr bwMode="auto">
                            <a:xfrm>
                              <a:off x="491" y="267"/>
                              <a:ext cx="180" cy="197"/>
                            </a:xfrm>
                            <a:custGeom>
                              <a:avLst/>
                              <a:gdLst>
                                <a:gd name="T0" fmla="+- 0 655 491"/>
                                <a:gd name="T1" fmla="*/ T0 w 180"/>
                                <a:gd name="T2" fmla="+- 0 311 267"/>
                                <a:gd name="T3" fmla="*/ 311 h 197"/>
                                <a:gd name="T4" fmla="+- 0 593 491"/>
                                <a:gd name="T5" fmla="*/ T4 w 180"/>
                                <a:gd name="T6" fmla="+- 0 311 267"/>
                                <a:gd name="T7" fmla="*/ 311 h 197"/>
                                <a:gd name="T8" fmla="+- 0 607 491"/>
                                <a:gd name="T9" fmla="*/ T8 w 180"/>
                                <a:gd name="T10" fmla="+- 0 313 267"/>
                                <a:gd name="T11" fmla="*/ 313 h 197"/>
                                <a:gd name="T12" fmla="+- 0 618 491"/>
                                <a:gd name="T13" fmla="*/ T12 w 180"/>
                                <a:gd name="T14" fmla="+- 0 318 267"/>
                                <a:gd name="T15" fmla="*/ 318 h 197"/>
                                <a:gd name="T16" fmla="+- 0 626 491"/>
                                <a:gd name="T17" fmla="*/ T16 w 180"/>
                                <a:gd name="T18" fmla="+- 0 322 267"/>
                                <a:gd name="T19" fmla="*/ 322 h 197"/>
                                <a:gd name="T20" fmla="+- 0 629 491"/>
                                <a:gd name="T21" fmla="*/ T20 w 180"/>
                                <a:gd name="T22" fmla="+- 0 327 267"/>
                                <a:gd name="T23" fmla="*/ 327 h 197"/>
                                <a:gd name="T24" fmla="+- 0 632 491"/>
                                <a:gd name="T25" fmla="*/ T24 w 180"/>
                                <a:gd name="T26" fmla="+- 0 330 267"/>
                                <a:gd name="T27" fmla="*/ 330 h 197"/>
                                <a:gd name="T28" fmla="+- 0 655 491"/>
                                <a:gd name="T29" fmla="*/ T28 w 180"/>
                                <a:gd name="T30" fmla="+- 0 311 267"/>
                                <a:gd name="T31" fmla="*/ 311 h 19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80" h="197">
                                  <a:moveTo>
                                    <a:pt x="164" y="44"/>
                                  </a:moveTo>
                                  <a:lnTo>
                                    <a:pt x="102" y="44"/>
                                  </a:lnTo>
                                  <a:lnTo>
                                    <a:pt x="116" y="46"/>
                                  </a:lnTo>
                                  <a:lnTo>
                                    <a:pt x="127" y="51"/>
                                  </a:lnTo>
                                  <a:lnTo>
                                    <a:pt x="135" y="55"/>
                                  </a:lnTo>
                                  <a:lnTo>
                                    <a:pt x="138" y="60"/>
                                  </a:lnTo>
                                  <a:lnTo>
                                    <a:pt x="141" y="63"/>
                                  </a:lnTo>
                                  <a:lnTo>
                                    <a:pt x="164"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64034084" name="Group 118"/>
                        <wpg:cNvGrpSpPr>
                          <a:grpSpLocks/>
                        </wpg:cNvGrpSpPr>
                        <wpg:grpSpPr bwMode="auto">
                          <a:xfrm>
                            <a:off x="717" y="273"/>
                            <a:ext cx="2" cy="186"/>
                            <a:chOff x="717" y="273"/>
                            <a:chExt cx="2" cy="186"/>
                          </a:xfrm>
                        </wpg:grpSpPr>
                        <wps:wsp>
                          <wps:cNvPr id="1064034085" name="Freeform 119"/>
                          <wps:cNvSpPr>
                            <a:spLocks/>
                          </wps:cNvSpPr>
                          <wps:spPr bwMode="auto">
                            <a:xfrm>
                              <a:off x="717" y="273"/>
                              <a:ext cx="2" cy="186"/>
                            </a:xfrm>
                            <a:custGeom>
                              <a:avLst/>
                              <a:gdLst>
                                <a:gd name="T0" fmla="+- 0 273 273"/>
                                <a:gd name="T1" fmla="*/ 273 h 186"/>
                                <a:gd name="T2" fmla="+- 0 458 273"/>
                                <a:gd name="T3" fmla="*/ 458 h 186"/>
                              </a:gdLst>
                              <a:ahLst/>
                              <a:cxnLst>
                                <a:cxn ang="0">
                                  <a:pos x="0" y="T1"/>
                                </a:cxn>
                                <a:cxn ang="0">
                                  <a:pos x="0" y="T3"/>
                                </a:cxn>
                              </a:cxnLst>
                              <a:rect l="0" t="0" r="r" b="b"/>
                              <a:pathLst>
                                <a:path h="186">
                                  <a:moveTo>
                                    <a:pt x="0" y="0"/>
                                  </a:moveTo>
                                  <a:lnTo>
                                    <a:pt x="0" y="185"/>
                                  </a:lnTo>
                                </a:path>
                              </a:pathLst>
                            </a:custGeom>
                            <a:noFill/>
                            <a:ln w="38671">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64034086" name="Group 120"/>
                        <wpg:cNvGrpSpPr>
                          <a:grpSpLocks/>
                        </wpg:cNvGrpSpPr>
                        <wpg:grpSpPr bwMode="auto">
                          <a:xfrm>
                            <a:off x="762" y="333"/>
                            <a:ext cx="106" cy="128"/>
                            <a:chOff x="762" y="333"/>
                            <a:chExt cx="106" cy="128"/>
                          </a:xfrm>
                        </wpg:grpSpPr>
                        <wps:wsp>
                          <wps:cNvPr id="1064034087" name="Freeform 121"/>
                          <wps:cNvSpPr>
                            <a:spLocks/>
                          </wps:cNvSpPr>
                          <wps:spPr bwMode="auto">
                            <a:xfrm>
                              <a:off x="762" y="333"/>
                              <a:ext cx="106" cy="128"/>
                            </a:xfrm>
                            <a:custGeom>
                              <a:avLst/>
                              <a:gdLst>
                                <a:gd name="T0" fmla="+- 0 785 762"/>
                                <a:gd name="T1" fmla="*/ T0 w 106"/>
                                <a:gd name="T2" fmla="+- 0 415 333"/>
                                <a:gd name="T3" fmla="*/ 415 h 128"/>
                                <a:gd name="T4" fmla="+- 0 762 762"/>
                                <a:gd name="T5" fmla="*/ T4 w 106"/>
                                <a:gd name="T6" fmla="+- 0 419 333"/>
                                <a:gd name="T7" fmla="*/ 419 h 128"/>
                                <a:gd name="T8" fmla="+- 0 764 762"/>
                                <a:gd name="T9" fmla="*/ T8 w 106"/>
                                <a:gd name="T10" fmla="+- 0 439 333"/>
                                <a:gd name="T11" fmla="*/ 439 h 128"/>
                                <a:gd name="T12" fmla="+- 0 776 762"/>
                                <a:gd name="T13" fmla="*/ T12 w 106"/>
                                <a:gd name="T14" fmla="+- 0 450 333"/>
                                <a:gd name="T15" fmla="*/ 450 h 128"/>
                                <a:gd name="T16" fmla="+- 0 781 762"/>
                                <a:gd name="T17" fmla="*/ T16 w 106"/>
                                <a:gd name="T18" fmla="+- 0 453 333"/>
                                <a:gd name="T19" fmla="*/ 453 h 128"/>
                                <a:gd name="T20" fmla="+- 0 793 762"/>
                                <a:gd name="T21" fmla="*/ T20 w 106"/>
                                <a:gd name="T22" fmla="+- 0 458 333"/>
                                <a:gd name="T23" fmla="*/ 458 h 128"/>
                                <a:gd name="T24" fmla="+- 0 812 762"/>
                                <a:gd name="T25" fmla="*/ T24 w 106"/>
                                <a:gd name="T26" fmla="+- 0 460 333"/>
                                <a:gd name="T27" fmla="*/ 460 h 128"/>
                                <a:gd name="T28" fmla="+- 0 841 762"/>
                                <a:gd name="T29" fmla="*/ T28 w 106"/>
                                <a:gd name="T30" fmla="+- 0 459 333"/>
                                <a:gd name="T31" fmla="*/ 459 h 128"/>
                                <a:gd name="T32" fmla="+- 0 857 762"/>
                                <a:gd name="T33" fmla="*/ T32 w 106"/>
                                <a:gd name="T34" fmla="+- 0 448 333"/>
                                <a:gd name="T35" fmla="*/ 448 h 128"/>
                                <a:gd name="T36" fmla="+- 0 858 762"/>
                                <a:gd name="T37" fmla="*/ T36 w 106"/>
                                <a:gd name="T38" fmla="+- 0 446 333"/>
                                <a:gd name="T39" fmla="*/ 446 h 128"/>
                                <a:gd name="T40" fmla="+- 0 811 762"/>
                                <a:gd name="T41" fmla="*/ T40 w 106"/>
                                <a:gd name="T42" fmla="+- 0 446 333"/>
                                <a:gd name="T43" fmla="*/ 446 h 128"/>
                                <a:gd name="T44" fmla="+- 0 802 762"/>
                                <a:gd name="T45" fmla="*/ T44 w 106"/>
                                <a:gd name="T46" fmla="+- 0 445 333"/>
                                <a:gd name="T47" fmla="*/ 445 h 128"/>
                                <a:gd name="T48" fmla="+- 0 785 762"/>
                                <a:gd name="T49" fmla="*/ T48 w 106"/>
                                <a:gd name="T50" fmla="+- 0 431 333"/>
                                <a:gd name="T51" fmla="*/ 431 h 128"/>
                                <a:gd name="T52" fmla="+- 0 785 762"/>
                                <a:gd name="T53" fmla="*/ T52 w 106"/>
                                <a:gd name="T54" fmla="+- 0 419 333"/>
                                <a:gd name="T55" fmla="*/ 419 h 128"/>
                                <a:gd name="T56" fmla="+- 0 785 762"/>
                                <a:gd name="T57" fmla="*/ T56 w 106"/>
                                <a:gd name="T58" fmla="+- 0 415 333"/>
                                <a:gd name="T59" fmla="*/ 415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6" h="128">
                                  <a:moveTo>
                                    <a:pt x="23" y="82"/>
                                  </a:moveTo>
                                  <a:lnTo>
                                    <a:pt x="0" y="86"/>
                                  </a:lnTo>
                                  <a:lnTo>
                                    <a:pt x="2" y="106"/>
                                  </a:lnTo>
                                  <a:lnTo>
                                    <a:pt x="14" y="117"/>
                                  </a:lnTo>
                                  <a:lnTo>
                                    <a:pt x="19" y="120"/>
                                  </a:lnTo>
                                  <a:lnTo>
                                    <a:pt x="31" y="125"/>
                                  </a:lnTo>
                                  <a:lnTo>
                                    <a:pt x="50" y="127"/>
                                  </a:lnTo>
                                  <a:lnTo>
                                    <a:pt x="79" y="126"/>
                                  </a:lnTo>
                                  <a:lnTo>
                                    <a:pt x="95" y="115"/>
                                  </a:lnTo>
                                  <a:lnTo>
                                    <a:pt x="96" y="113"/>
                                  </a:lnTo>
                                  <a:lnTo>
                                    <a:pt x="49" y="113"/>
                                  </a:lnTo>
                                  <a:lnTo>
                                    <a:pt x="40" y="112"/>
                                  </a:lnTo>
                                  <a:lnTo>
                                    <a:pt x="23" y="98"/>
                                  </a:lnTo>
                                  <a:lnTo>
                                    <a:pt x="23" y="86"/>
                                  </a:lnTo>
                                  <a:lnTo>
                                    <a:pt x="23" y="8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034088" name="Freeform 122"/>
                          <wps:cNvSpPr>
                            <a:spLocks/>
                          </wps:cNvSpPr>
                          <wps:spPr bwMode="auto">
                            <a:xfrm>
                              <a:off x="762" y="333"/>
                              <a:ext cx="106" cy="128"/>
                            </a:xfrm>
                            <a:custGeom>
                              <a:avLst/>
                              <a:gdLst>
                                <a:gd name="T0" fmla="+- 0 797 762"/>
                                <a:gd name="T1" fmla="*/ T0 w 106"/>
                                <a:gd name="T2" fmla="+- 0 333 333"/>
                                <a:gd name="T3" fmla="*/ 333 h 128"/>
                                <a:gd name="T4" fmla="+- 0 782 762"/>
                                <a:gd name="T5" fmla="*/ T4 w 106"/>
                                <a:gd name="T6" fmla="+- 0 342 333"/>
                                <a:gd name="T7" fmla="*/ 342 h 128"/>
                                <a:gd name="T8" fmla="+- 0 773 762"/>
                                <a:gd name="T9" fmla="*/ T8 w 106"/>
                                <a:gd name="T10" fmla="+- 0 359 333"/>
                                <a:gd name="T11" fmla="*/ 359 h 128"/>
                                <a:gd name="T12" fmla="+- 0 773 762"/>
                                <a:gd name="T13" fmla="*/ T12 w 106"/>
                                <a:gd name="T14" fmla="+- 0 386 333"/>
                                <a:gd name="T15" fmla="*/ 386 h 128"/>
                                <a:gd name="T16" fmla="+- 0 790 762"/>
                                <a:gd name="T17" fmla="*/ T16 w 106"/>
                                <a:gd name="T18" fmla="+- 0 398 333"/>
                                <a:gd name="T19" fmla="*/ 398 h 128"/>
                                <a:gd name="T20" fmla="+- 0 811 762"/>
                                <a:gd name="T21" fmla="*/ T20 w 106"/>
                                <a:gd name="T22" fmla="+- 0 404 333"/>
                                <a:gd name="T23" fmla="*/ 404 h 128"/>
                                <a:gd name="T24" fmla="+- 0 838 762"/>
                                <a:gd name="T25" fmla="*/ T24 w 106"/>
                                <a:gd name="T26" fmla="+- 0 409 333"/>
                                <a:gd name="T27" fmla="*/ 409 h 128"/>
                                <a:gd name="T28" fmla="+- 0 849 762"/>
                                <a:gd name="T29" fmla="*/ T28 w 106"/>
                                <a:gd name="T30" fmla="+- 0 412 333"/>
                                <a:gd name="T31" fmla="*/ 412 h 128"/>
                                <a:gd name="T32" fmla="+- 0 849 762"/>
                                <a:gd name="T33" fmla="*/ T32 w 106"/>
                                <a:gd name="T34" fmla="+- 0 439 333"/>
                                <a:gd name="T35" fmla="*/ 439 h 128"/>
                                <a:gd name="T36" fmla="+- 0 838 762"/>
                                <a:gd name="T37" fmla="*/ T36 w 106"/>
                                <a:gd name="T38" fmla="+- 0 446 333"/>
                                <a:gd name="T39" fmla="*/ 446 h 128"/>
                                <a:gd name="T40" fmla="+- 0 858 762"/>
                                <a:gd name="T41" fmla="*/ T40 w 106"/>
                                <a:gd name="T42" fmla="+- 0 446 333"/>
                                <a:gd name="T43" fmla="*/ 446 h 128"/>
                                <a:gd name="T44" fmla="+- 0 865 762"/>
                                <a:gd name="T45" fmla="*/ T44 w 106"/>
                                <a:gd name="T46" fmla="+- 0 431 333"/>
                                <a:gd name="T47" fmla="*/ 431 h 128"/>
                                <a:gd name="T48" fmla="+- 0 866 762"/>
                                <a:gd name="T49" fmla="*/ T48 w 106"/>
                                <a:gd name="T50" fmla="+- 0 406 333"/>
                                <a:gd name="T51" fmla="*/ 406 h 128"/>
                                <a:gd name="T52" fmla="+- 0 848 762"/>
                                <a:gd name="T53" fmla="*/ T52 w 106"/>
                                <a:gd name="T54" fmla="+- 0 393 333"/>
                                <a:gd name="T55" fmla="*/ 393 h 128"/>
                                <a:gd name="T56" fmla="+- 0 829 762"/>
                                <a:gd name="T57" fmla="*/ T56 w 106"/>
                                <a:gd name="T58" fmla="+- 0 387 333"/>
                                <a:gd name="T59" fmla="*/ 387 h 128"/>
                                <a:gd name="T60" fmla="+- 0 801 762"/>
                                <a:gd name="T61" fmla="*/ T60 w 106"/>
                                <a:gd name="T62" fmla="+- 0 381 333"/>
                                <a:gd name="T63" fmla="*/ 381 h 128"/>
                                <a:gd name="T64" fmla="+- 0 788 762"/>
                                <a:gd name="T65" fmla="*/ T64 w 106"/>
                                <a:gd name="T66" fmla="+- 0 377 333"/>
                                <a:gd name="T67" fmla="*/ 377 h 128"/>
                                <a:gd name="T68" fmla="+- 0 788 762"/>
                                <a:gd name="T69" fmla="*/ T68 w 106"/>
                                <a:gd name="T70" fmla="+- 0 357 333"/>
                                <a:gd name="T71" fmla="*/ 357 h 128"/>
                                <a:gd name="T72" fmla="+- 0 796 762"/>
                                <a:gd name="T73" fmla="*/ T72 w 106"/>
                                <a:gd name="T74" fmla="+- 0 347 333"/>
                                <a:gd name="T75" fmla="*/ 347 h 128"/>
                                <a:gd name="T76" fmla="+- 0 854 762"/>
                                <a:gd name="T77" fmla="*/ T76 w 106"/>
                                <a:gd name="T78" fmla="+- 0 347 333"/>
                                <a:gd name="T79" fmla="*/ 347 h 128"/>
                                <a:gd name="T80" fmla="+- 0 845 762"/>
                                <a:gd name="T81" fmla="*/ T80 w 106"/>
                                <a:gd name="T82" fmla="+- 0 340 333"/>
                                <a:gd name="T83" fmla="*/ 340 h 128"/>
                                <a:gd name="T84" fmla="+- 0 824 762"/>
                                <a:gd name="T85" fmla="*/ T84 w 106"/>
                                <a:gd name="T86" fmla="+- 0 334 333"/>
                                <a:gd name="T87" fmla="*/ 334 h 128"/>
                                <a:gd name="T88" fmla="+- 0 797 762"/>
                                <a:gd name="T89" fmla="*/ T88 w 106"/>
                                <a:gd name="T90" fmla="+- 0 333 333"/>
                                <a:gd name="T91" fmla="*/ 333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6" h="128">
                                  <a:moveTo>
                                    <a:pt x="35" y="0"/>
                                  </a:moveTo>
                                  <a:lnTo>
                                    <a:pt x="20" y="9"/>
                                  </a:lnTo>
                                  <a:lnTo>
                                    <a:pt x="11" y="26"/>
                                  </a:lnTo>
                                  <a:lnTo>
                                    <a:pt x="11" y="53"/>
                                  </a:lnTo>
                                  <a:lnTo>
                                    <a:pt x="28" y="65"/>
                                  </a:lnTo>
                                  <a:lnTo>
                                    <a:pt x="49" y="71"/>
                                  </a:lnTo>
                                  <a:lnTo>
                                    <a:pt x="76" y="76"/>
                                  </a:lnTo>
                                  <a:lnTo>
                                    <a:pt x="87" y="79"/>
                                  </a:lnTo>
                                  <a:lnTo>
                                    <a:pt x="87" y="106"/>
                                  </a:lnTo>
                                  <a:lnTo>
                                    <a:pt x="76" y="113"/>
                                  </a:lnTo>
                                  <a:lnTo>
                                    <a:pt x="96" y="113"/>
                                  </a:lnTo>
                                  <a:lnTo>
                                    <a:pt x="103" y="98"/>
                                  </a:lnTo>
                                  <a:lnTo>
                                    <a:pt x="104" y="73"/>
                                  </a:lnTo>
                                  <a:lnTo>
                                    <a:pt x="86" y="60"/>
                                  </a:lnTo>
                                  <a:lnTo>
                                    <a:pt x="67" y="54"/>
                                  </a:lnTo>
                                  <a:lnTo>
                                    <a:pt x="39" y="48"/>
                                  </a:lnTo>
                                  <a:lnTo>
                                    <a:pt x="26" y="44"/>
                                  </a:lnTo>
                                  <a:lnTo>
                                    <a:pt x="26" y="24"/>
                                  </a:lnTo>
                                  <a:lnTo>
                                    <a:pt x="34" y="14"/>
                                  </a:lnTo>
                                  <a:lnTo>
                                    <a:pt x="92" y="14"/>
                                  </a:lnTo>
                                  <a:lnTo>
                                    <a:pt x="83" y="7"/>
                                  </a:lnTo>
                                  <a:lnTo>
                                    <a:pt x="62" y="1"/>
                                  </a:lnTo>
                                  <a:lnTo>
                                    <a:pt x="3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034089" name="Freeform 123"/>
                          <wps:cNvSpPr>
                            <a:spLocks/>
                          </wps:cNvSpPr>
                          <wps:spPr bwMode="auto">
                            <a:xfrm>
                              <a:off x="762" y="333"/>
                              <a:ext cx="106" cy="128"/>
                            </a:xfrm>
                            <a:custGeom>
                              <a:avLst/>
                              <a:gdLst>
                                <a:gd name="T0" fmla="+- 0 854 762"/>
                                <a:gd name="T1" fmla="*/ T0 w 106"/>
                                <a:gd name="T2" fmla="+- 0 347 333"/>
                                <a:gd name="T3" fmla="*/ 347 h 128"/>
                                <a:gd name="T4" fmla="+- 0 819 762"/>
                                <a:gd name="T5" fmla="*/ T4 w 106"/>
                                <a:gd name="T6" fmla="+- 0 347 333"/>
                                <a:gd name="T7" fmla="*/ 347 h 128"/>
                                <a:gd name="T8" fmla="+- 0 828 762"/>
                                <a:gd name="T9" fmla="*/ T8 w 106"/>
                                <a:gd name="T10" fmla="+- 0 348 333"/>
                                <a:gd name="T11" fmla="*/ 348 h 128"/>
                                <a:gd name="T12" fmla="+- 0 836 762"/>
                                <a:gd name="T13" fmla="*/ T12 w 106"/>
                                <a:gd name="T14" fmla="+- 0 354 333"/>
                                <a:gd name="T15" fmla="*/ 354 h 128"/>
                                <a:gd name="T16" fmla="+- 0 844 762"/>
                                <a:gd name="T17" fmla="*/ T16 w 106"/>
                                <a:gd name="T18" fmla="+- 0 361 333"/>
                                <a:gd name="T19" fmla="*/ 361 h 128"/>
                                <a:gd name="T20" fmla="+- 0 845 762"/>
                                <a:gd name="T21" fmla="*/ T20 w 106"/>
                                <a:gd name="T22" fmla="+- 0 367 333"/>
                                <a:gd name="T23" fmla="*/ 367 h 128"/>
                                <a:gd name="T24" fmla="+- 0 845 762"/>
                                <a:gd name="T25" fmla="*/ T24 w 106"/>
                                <a:gd name="T26" fmla="+- 0 374 333"/>
                                <a:gd name="T27" fmla="*/ 374 h 128"/>
                                <a:gd name="T28" fmla="+- 0 867 762"/>
                                <a:gd name="T29" fmla="*/ T28 w 106"/>
                                <a:gd name="T30" fmla="+- 0 369 333"/>
                                <a:gd name="T31" fmla="*/ 369 h 128"/>
                                <a:gd name="T32" fmla="+- 0 860 762"/>
                                <a:gd name="T33" fmla="*/ T32 w 106"/>
                                <a:gd name="T34" fmla="+- 0 351 333"/>
                                <a:gd name="T35" fmla="*/ 351 h 128"/>
                                <a:gd name="T36" fmla="+- 0 854 762"/>
                                <a:gd name="T37" fmla="*/ T36 w 106"/>
                                <a:gd name="T38" fmla="+- 0 347 333"/>
                                <a:gd name="T39" fmla="*/ 34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6" h="128">
                                  <a:moveTo>
                                    <a:pt x="92" y="14"/>
                                  </a:moveTo>
                                  <a:lnTo>
                                    <a:pt x="57" y="14"/>
                                  </a:lnTo>
                                  <a:lnTo>
                                    <a:pt x="66" y="15"/>
                                  </a:lnTo>
                                  <a:lnTo>
                                    <a:pt x="74" y="21"/>
                                  </a:lnTo>
                                  <a:lnTo>
                                    <a:pt x="82" y="28"/>
                                  </a:lnTo>
                                  <a:lnTo>
                                    <a:pt x="83" y="34"/>
                                  </a:lnTo>
                                  <a:lnTo>
                                    <a:pt x="83" y="41"/>
                                  </a:lnTo>
                                  <a:lnTo>
                                    <a:pt x="105" y="36"/>
                                  </a:lnTo>
                                  <a:lnTo>
                                    <a:pt x="98" y="18"/>
                                  </a:lnTo>
                                  <a:lnTo>
                                    <a:pt x="92"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64034090" name="Group 124"/>
                        <wpg:cNvGrpSpPr>
                          <a:grpSpLocks/>
                        </wpg:cNvGrpSpPr>
                        <wpg:grpSpPr bwMode="auto">
                          <a:xfrm>
                            <a:off x="880" y="335"/>
                            <a:ext cx="121" cy="128"/>
                            <a:chOff x="880" y="335"/>
                            <a:chExt cx="121" cy="128"/>
                          </a:xfrm>
                        </wpg:grpSpPr>
                        <wps:wsp>
                          <wps:cNvPr id="1064034091" name="Freeform 125"/>
                          <wps:cNvSpPr>
                            <a:spLocks/>
                          </wps:cNvSpPr>
                          <wps:spPr bwMode="auto">
                            <a:xfrm>
                              <a:off x="880" y="335"/>
                              <a:ext cx="121" cy="128"/>
                            </a:xfrm>
                            <a:custGeom>
                              <a:avLst/>
                              <a:gdLst>
                                <a:gd name="T0" fmla="+- 0 918 880"/>
                                <a:gd name="T1" fmla="*/ T0 w 121"/>
                                <a:gd name="T2" fmla="+- 0 335 335"/>
                                <a:gd name="T3" fmla="*/ 335 h 128"/>
                                <a:gd name="T4" fmla="+- 0 900 880"/>
                                <a:gd name="T5" fmla="*/ T4 w 121"/>
                                <a:gd name="T6" fmla="+- 0 346 335"/>
                                <a:gd name="T7" fmla="*/ 346 h 128"/>
                                <a:gd name="T8" fmla="+- 0 888 880"/>
                                <a:gd name="T9" fmla="*/ T8 w 121"/>
                                <a:gd name="T10" fmla="+- 0 364 335"/>
                                <a:gd name="T11" fmla="*/ 364 h 128"/>
                                <a:gd name="T12" fmla="+- 0 882 880"/>
                                <a:gd name="T13" fmla="*/ T12 w 121"/>
                                <a:gd name="T14" fmla="+- 0 385 335"/>
                                <a:gd name="T15" fmla="*/ 385 h 128"/>
                                <a:gd name="T16" fmla="+- 0 880 880"/>
                                <a:gd name="T17" fmla="*/ T16 w 121"/>
                                <a:gd name="T18" fmla="+- 0 407 335"/>
                                <a:gd name="T19" fmla="*/ 407 h 128"/>
                                <a:gd name="T20" fmla="+- 0 886 880"/>
                                <a:gd name="T21" fmla="*/ T20 w 121"/>
                                <a:gd name="T22" fmla="+- 0 428 335"/>
                                <a:gd name="T23" fmla="*/ 428 h 128"/>
                                <a:gd name="T24" fmla="+- 0 897 880"/>
                                <a:gd name="T25" fmla="*/ T24 w 121"/>
                                <a:gd name="T26" fmla="+- 0 446 335"/>
                                <a:gd name="T27" fmla="*/ 446 h 128"/>
                                <a:gd name="T28" fmla="+- 0 916 880"/>
                                <a:gd name="T29" fmla="*/ T28 w 121"/>
                                <a:gd name="T30" fmla="+- 0 458 335"/>
                                <a:gd name="T31" fmla="*/ 458 h 128"/>
                                <a:gd name="T32" fmla="+- 0 941 880"/>
                                <a:gd name="T33" fmla="*/ T32 w 121"/>
                                <a:gd name="T34" fmla="+- 0 462 335"/>
                                <a:gd name="T35" fmla="*/ 462 h 128"/>
                                <a:gd name="T36" fmla="+- 0 958 880"/>
                                <a:gd name="T37" fmla="*/ T36 w 121"/>
                                <a:gd name="T38" fmla="+- 0 460 335"/>
                                <a:gd name="T39" fmla="*/ 460 h 128"/>
                                <a:gd name="T40" fmla="+- 0 976 880"/>
                                <a:gd name="T41" fmla="*/ T40 w 121"/>
                                <a:gd name="T42" fmla="+- 0 451 335"/>
                                <a:gd name="T43" fmla="*/ 451 h 128"/>
                                <a:gd name="T44" fmla="+- 0 982 880"/>
                                <a:gd name="T45" fmla="*/ T44 w 121"/>
                                <a:gd name="T46" fmla="+- 0 444 335"/>
                                <a:gd name="T47" fmla="*/ 444 h 128"/>
                                <a:gd name="T48" fmla="+- 0 930 880"/>
                                <a:gd name="T49" fmla="*/ T48 w 121"/>
                                <a:gd name="T50" fmla="+- 0 444 335"/>
                                <a:gd name="T51" fmla="*/ 444 h 128"/>
                                <a:gd name="T52" fmla="+- 0 914 880"/>
                                <a:gd name="T53" fmla="*/ T52 w 121"/>
                                <a:gd name="T54" fmla="+- 0 434 335"/>
                                <a:gd name="T55" fmla="*/ 434 h 128"/>
                                <a:gd name="T56" fmla="+- 0 906 880"/>
                                <a:gd name="T57" fmla="*/ T56 w 121"/>
                                <a:gd name="T58" fmla="+- 0 415 335"/>
                                <a:gd name="T59" fmla="*/ 415 h 128"/>
                                <a:gd name="T60" fmla="+- 0 903 880"/>
                                <a:gd name="T61" fmla="*/ T60 w 121"/>
                                <a:gd name="T62" fmla="+- 0 387 335"/>
                                <a:gd name="T63" fmla="*/ 387 h 128"/>
                                <a:gd name="T64" fmla="+- 0 909 880"/>
                                <a:gd name="T65" fmla="*/ T64 w 121"/>
                                <a:gd name="T66" fmla="+- 0 367 335"/>
                                <a:gd name="T67" fmla="*/ 367 h 128"/>
                                <a:gd name="T68" fmla="+- 0 924 880"/>
                                <a:gd name="T69" fmla="*/ T68 w 121"/>
                                <a:gd name="T70" fmla="+- 0 353 335"/>
                                <a:gd name="T71" fmla="*/ 353 h 128"/>
                                <a:gd name="T72" fmla="+- 0 949 880"/>
                                <a:gd name="T73" fmla="*/ T72 w 121"/>
                                <a:gd name="T74" fmla="+- 0 348 335"/>
                                <a:gd name="T75" fmla="*/ 348 h 128"/>
                                <a:gd name="T76" fmla="+- 0 978 880"/>
                                <a:gd name="T77" fmla="*/ T76 w 121"/>
                                <a:gd name="T78" fmla="+- 0 348 335"/>
                                <a:gd name="T79" fmla="*/ 348 h 128"/>
                                <a:gd name="T80" fmla="+- 0 972 880"/>
                                <a:gd name="T81" fmla="*/ T80 w 121"/>
                                <a:gd name="T82" fmla="+- 0 343 335"/>
                                <a:gd name="T83" fmla="*/ 343 h 128"/>
                                <a:gd name="T84" fmla="+- 0 949 880"/>
                                <a:gd name="T85" fmla="*/ T84 w 121"/>
                                <a:gd name="T86" fmla="+- 0 336 335"/>
                                <a:gd name="T87" fmla="*/ 336 h 128"/>
                                <a:gd name="T88" fmla="+- 0 918 880"/>
                                <a:gd name="T89" fmla="*/ T88 w 121"/>
                                <a:gd name="T90" fmla="+- 0 335 335"/>
                                <a:gd name="T91" fmla="*/ 335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21" h="128">
                                  <a:moveTo>
                                    <a:pt x="38" y="0"/>
                                  </a:moveTo>
                                  <a:lnTo>
                                    <a:pt x="20" y="11"/>
                                  </a:lnTo>
                                  <a:lnTo>
                                    <a:pt x="8" y="29"/>
                                  </a:lnTo>
                                  <a:lnTo>
                                    <a:pt x="2" y="50"/>
                                  </a:lnTo>
                                  <a:lnTo>
                                    <a:pt x="0" y="72"/>
                                  </a:lnTo>
                                  <a:lnTo>
                                    <a:pt x="6" y="93"/>
                                  </a:lnTo>
                                  <a:lnTo>
                                    <a:pt x="17" y="111"/>
                                  </a:lnTo>
                                  <a:lnTo>
                                    <a:pt x="36" y="123"/>
                                  </a:lnTo>
                                  <a:lnTo>
                                    <a:pt x="61" y="127"/>
                                  </a:lnTo>
                                  <a:lnTo>
                                    <a:pt x="78" y="125"/>
                                  </a:lnTo>
                                  <a:lnTo>
                                    <a:pt x="96" y="116"/>
                                  </a:lnTo>
                                  <a:lnTo>
                                    <a:pt x="102" y="109"/>
                                  </a:lnTo>
                                  <a:lnTo>
                                    <a:pt x="50" y="109"/>
                                  </a:lnTo>
                                  <a:lnTo>
                                    <a:pt x="34" y="99"/>
                                  </a:lnTo>
                                  <a:lnTo>
                                    <a:pt x="26" y="80"/>
                                  </a:lnTo>
                                  <a:lnTo>
                                    <a:pt x="23" y="52"/>
                                  </a:lnTo>
                                  <a:lnTo>
                                    <a:pt x="29" y="32"/>
                                  </a:lnTo>
                                  <a:lnTo>
                                    <a:pt x="44" y="18"/>
                                  </a:lnTo>
                                  <a:lnTo>
                                    <a:pt x="69" y="13"/>
                                  </a:lnTo>
                                  <a:lnTo>
                                    <a:pt x="98" y="13"/>
                                  </a:lnTo>
                                  <a:lnTo>
                                    <a:pt x="92" y="8"/>
                                  </a:lnTo>
                                  <a:lnTo>
                                    <a:pt x="69" y="1"/>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034092" name="Freeform 126"/>
                          <wps:cNvSpPr>
                            <a:spLocks/>
                          </wps:cNvSpPr>
                          <wps:spPr bwMode="auto">
                            <a:xfrm>
                              <a:off x="880" y="335"/>
                              <a:ext cx="121" cy="128"/>
                            </a:xfrm>
                            <a:custGeom>
                              <a:avLst/>
                              <a:gdLst>
                                <a:gd name="T0" fmla="+- 0 978 880"/>
                                <a:gd name="T1" fmla="*/ T0 w 121"/>
                                <a:gd name="T2" fmla="+- 0 348 335"/>
                                <a:gd name="T3" fmla="*/ 348 h 128"/>
                                <a:gd name="T4" fmla="+- 0 949 880"/>
                                <a:gd name="T5" fmla="*/ T4 w 121"/>
                                <a:gd name="T6" fmla="+- 0 348 335"/>
                                <a:gd name="T7" fmla="*/ 348 h 128"/>
                                <a:gd name="T8" fmla="+- 0 966 880"/>
                                <a:gd name="T9" fmla="*/ T8 w 121"/>
                                <a:gd name="T10" fmla="+- 0 356 335"/>
                                <a:gd name="T11" fmla="*/ 356 h 128"/>
                                <a:gd name="T12" fmla="+- 0 977 880"/>
                                <a:gd name="T13" fmla="*/ T12 w 121"/>
                                <a:gd name="T14" fmla="+- 0 379 335"/>
                                <a:gd name="T15" fmla="*/ 379 h 128"/>
                                <a:gd name="T16" fmla="+- 0 978 880"/>
                                <a:gd name="T17" fmla="*/ T16 w 121"/>
                                <a:gd name="T18" fmla="+- 0 383 335"/>
                                <a:gd name="T19" fmla="*/ 383 h 128"/>
                                <a:gd name="T20" fmla="+- 0 979 880"/>
                                <a:gd name="T21" fmla="*/ T20 w 121"/>
                                <a:gd name="T22" fmla="+- 0 388 335"/>
                                <a:gd name="T23" fmla="*/ 388 h 128"/>
                                <a:gd name="T24" fmla="+- 0 978 880"/>
                                <a:gd name="T25" fmla="*/ T24 w 121"/>
                                <a:gd name="T26" fmla="+- 0 403 335"/>
                                <a:gd name="T27" fmla="*/ 403 h 128"/>
                                <a:gd name="T28" fmla="+- 0 974 880"/>
                                <a:gd name="T29" fmla="*/ T28 w 121"/>
                                <a:gd name="T30" fmla="+- 0 420 335"/>
                                <a:gd name="T31" fmla="*/ 420 h 128"/>
                                <a:gd name="T32" fmla="+- 0 960 880"/>
                                <a:gd name="T33" fmla="*/ T32 w 121"/>
                                <a:gd name="T34" fmla="+- 0 437 335"/>
                                <a:gd name="T35" fmla="*/ 437 h 128"/>
                                <a:gd name="T36" fmla="+- 0 930 880"/>
                                <a:gd name="T37" fmla="*/ T36 w 121"/>
                                <a:gd name="T38" fmla="+- 0 444 335"/>
                                <a:gd name="T39" fmla="*/ 444 h 128"/>
                                <a:gd name="T40" fmla="+- 0 982 880"/>
                                <a:gd name="T41" fmla="*/ T40 w 121"/>
                                <a:gd name="T42" fmla="+- 0 444 335"/>
                                <a:gd name="T43" fmla="*/ 444 h 128"/>
                                <a:gd name="T44" fmla="+- 0 990 880"/>
                                <a:gd name="T45" fmla="*/ T44 w 121"/>
                                <a:gd name="T46" fmla="+- 0 436 335"/>
                                <a:gd name="T47" fmla="*/ 436 h 128"/>
                                <a:gd name="T48" fmla="+- 0 998 880"/>
                                <a:gd name="T49" fmla="*/ T48 w 121"/>
                                <a:gd name="T50" fmla="+- 0 414 335"/>
                                <a:gd name="T51" fmla="*/ 414 h 128"/>
                                <a:gd name="T52" fmla="+- 0 1001 880"/>
                                <a:gd name="T53" fmla="*/ T52 w 121"/>
                                <a:gd name="T54" fmla="+- 0 388 335"/>
                                <a:gd name="T55" fmla="*/ 388 h 128"/>
                                <a:gd name="T56" fmla="+- 0 1001 880"/>
                                <a:gd name="T57" fmla="*/ T56 w 121"/>
                                <a:gd name="T58" fmla="+- 0 387 335"/>
                                <a:gd name="T59" fmla="*/ 387 h 128"/>
                                <a:gd name="T60" fmla="+- 0 997 880"/>
                                <a:gd name="T61" fmla="*/ T60 w 121"/>
                                <a:gd name="T62" fmla="+- 0 370 335"/>
                                <a:gd name="T63" fmla="*/ 370 h 128"/>
                                <a:gd name="T64" fmla="+- 0 987 880"/>
                                <a:gd name="T65" fmla="*/ T64 w 121"/>
                                <a:gd name="T66" fmla="+- 0 355 335"/>
                                <a:gd name="T67" fmla="*/ 355 h 128"/>
                                <a:gd name="T68" fmla="+- 0 978 880"/>
                                <a:gd name="T69" fmla="*/ T68 w 121"/>
                                <a:gd name="T70" fmla="+- 0 348 335"/>
                                <a:gd name="T71" fmla="*/ 348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1" h="128">
                                  <a:moveTo>
                                    <a:pt x="98" y="13"/>
                                  </a:moveTo>
                                  <a:lnTo>
                                    <a:pt x="69" y="13"/>
                                  </a:lnTo>
                                  <a:lnTo>
                                    <a:pt x="86" y="21"/>
                                  </a:lnTo>
                                  <a:lnTo>
                                    <a:pt x="97" y="44"/>
                                  </a:lnTo>
                                  <a:lnTo>
                                    <a:pt x="98" y="48"/>
                                  </a:lnTo>
                                  <a:lnTo>
                                    <a:pt x="99" y="53"/>
                                  </a:lnTo>
                                  <a:lnTo>
                                    <a:pt x="98" y="68"/>
                                  </a:lnTo>
                                  <a:lnTo>
                                    <a:pt x="94" y="85"/>
                                  </a:lnTo>
                                  <a:lnTo>
                                    <a:pt x="80" y="102"/>
                                  </a:lnTo>
                                  <a:lnTo>
                                    <a:pt x="50" y="109"/>
                                  </a:lnTo>
                                  <a:lnTo>
                                    <a:pt x="102" y="109"/>
                                  </a:lnTo>
                                  <a:lnTo>
                                    <a:pt x="110" y="101"/>
                                  </a:lnTo>
                                  <a:lnTo>
                                    <a:pt x="118" y="79"/>
                                  </a:lnTo>
                                  <a:lnTo>
                                    <a:pt x="121" y="53"/>
                                  </a:lnTo>
                                  <a:lnTo>
                                    <a:pt x="121" y="52"/>
                                  </a:lnTo>
                                  <a:lnTo>
                                    <a:pt x="117" y="35"/>
                                  </a:lnTo>
                                  <a:lnTo>
                                    <a:pt x="107" y="20"/>
                                  </a:lnTo>
                                  <a:lnTo>
                                    <a:pt x="98"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64034093" name="Group 127"/>
                        <wpg:cNvGrpSpPr>
                          <a:grpSpLocks/>
                        </wpg:cNvGrpSpPr>
                        <wpg:grpSpPr bwMode="auto">
                          <a:xfrm>
                            <a:off x="1006" y="274"/>
                            <a:ext cx="69" cy="185"/>
                            <a:chOff x="1006" y="274"/>
                            <a:chExt cx="69" cy="185"/>
                          </a:xfrm>
                        </wpg:grpSpPr>
                        <wps:wsp>
                          <wps:cNvPr id="1064034094" name="Freeform 128"/>
                          <wps:cNvSpPr>
                            <a:spLocks/>
                          </wps:cNvSpPr>
                          <wps:spPr bwMode="auto">
                            <a:xfrm>
                              <a:off x="1006" y="274"/>
                              <a:ext cx="69" cy="185"/>
                            </a:xfrm>
                            <a:custGeom>
                              <a:avLst/>
                              <a:gdLst>
                                <a:gd name="T0" fmla="+- 0 1048 1006"/>
                                <a:gd name="T1" fmla="*/ T0 w 69"/>
                                <a:gd name="T2" fmla="+- 0 352 274"/>
                                <a:gd name="T3" fmla="*/ 352 h 185"/>
                                <a:gd name="T4" fmla="+- 0 1027 1006"/>
                                <a:gd name="T5" fmla="*/ T4 w 69"/>
                                <a:gd name="T6" fmla="+- 0 352 274"/>
                                <a:gd name="T7" fmla="*/ 352 h 185"/>
                                <a:gd name="T8" fmla="+- 0 1027 1006"/>
                                <a:gd name="T9" fmla="*/ T8 w 69"/>
                                <a:gd name="T10" fmla="+- 0 458 274"/>
                                <a:gd name="T11" fmla="*/ 458 h 185"/>
                                <a:gd name="T12" fmla="+- 0 1048 1006"/>
                                <a:gd name="T13" fmla="*/ T12 w 69"/>
                                <a:gd name="T14" fmla="+- 0 458 274"/>
                                <a:gd name="T15" fmla="*/ 458 h 185"/>
                                <a:gd name="T16" fmla="+- 0 1048 1006"/>
                                <a:gd name="T17" fmla="*/ T16 w 69"/>
                                <a:gd name="T18" fmla="+- 0 352 274"/>
                                <a:gd name="T19" fmla="*/ 352 h 185"/>
                              </a:gdLst>
                              <a:ahLst/>
                              <a:cxnLst>
                                <a:cxn ang="0">
                                  <a:pos x="T1" y="T3"/>
                                </a:cxn>
                                <a:cxn ang="0">
                                  <a:pos x="T5" y="T7"/>
                                </a:cxn>
                                <a:cxn ang="0">
                                  <a:pos x="T9" y="T11"/>
                                </a:cxn>
                                <a:cxn ang="0">
                                  <a:pos x="T13" y="T15"/>
                                </a:cxn>
                                <a:cxn ang="0">
                                  <a:pos x="T17" y="T19"/>
                                </a:cxn>
                              </a:cxnLst>
                              <a:rect l="0" t="0" r="r" b="b"/>
                              <a:pathLst>
                                <a:path w="69" h="185">
                                  <a:moveTo>
                                    <a:pt x="42" y="78"/>
                                  </a:moveTo>
                                  <a:lnTo>
                                    <a:pt x="21" y="78"/>
                                  </a:lnTo>
                                  <a:lnTo>
                                    <a:pt x="21" y="184"/>
                                  </a:lnTo>
                                  <a:lnTo>
                                    <a:pt x="42" y="184"/>
                                  </a:lnTo>
                                  <a:lnTo>
                                    <a:pt x="42" y="7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034095" name="Freeform 129"/>
                          <wps:cNvSpPr>
                            <a:spLocks/>
                          </wps:cNvSpPr>
                          <wps:spPr bwMode="auto">
                            <a:xfrm>
                              <a:off x="1006" y="274"/>
                              <a:ext cx="69" cy="185"/>
                            </a:xfrm>
                            <a:custGeom>
                              <a:avLst/>
                              <a:gdLst>
                                <a:gd name="T0" fmla="+- 0 1071 1006"/>
                                <a:gd name="T1" fmla="*/ T0 w 69"/>
                                <a:gd name="T2" fmla="+- 0 335 274"/>
                                <a:gd name="T3" fmla="*/ 335 h 185"/>
                                <a:gd name="T4" fmla="+- 0 1006 1006"/>
                                <a:gd name="T5" fmla="*/ T4 w 69"/>
                                <a:gd name="T6" fmla="+- 0 335 274"/>
                                <a:gd name="T7" fmla="*/ 335 h 185"/>
                                <a:gd name="T8" fmla="+- 0 1006 1006"/>
                                <a:gd name="T9" fmla="*/ T8 w 69"/>
                                <a:gd name="T10" fmla="+- 0 352 274"/>
                                <a:gd name="T11" fmla="*/ 352 h 185"/>
                                <a:gd name="T12" fmla="+- 0 1071 1006"/>
                                <a:gd name="T13" fmla="*/ T12 w 69"/>
                                <a:gd name="T14" fmla="+- 0 352 274"/>
                                <a:gd name="T15" fmla="*/ 352 h 185"/>
                                <a:gd name="T16" fmla="+- 0 1071 1006"/>
                                <a:gd name="T17" fmla="*/ T16 w 69"/>
                                <a:gd name="T18" fmla="+- 0 335 274"/>
                                <a:gd name="T19" fmla="*/ 335 h 185"/>
                              </a:gdLst>
                              <a:ahLst/>
                              <a:cxnLst>
                                <a:cxn ang="0">
                                  <a:pos x="T1" y="T3"/>
                                </a:cxn>
                                <a:cxn ang="0">
                                  <a:pos x="T5" y="T7"/>
                                </a:cxn>
                                <a:cxn ang="0">
                                  <a:pos x="T9" y="T11"/>
                                </a:cxn>
                                <a:cxn ang="0">
                                  <a:pos x="T13" y="T15"/>
                                </a:cxn>
                                <a:cxn ang="0">
                                  <a:pos x="T17" y="T19"/>
                                </a:cxn>
                              </a:cxnLst>
                              <a:rect l="0" t="0" r="r" b="b"/>
                              <a:pathLst>
                                <a:path w="69" h="185">
                                  <a:moveTo>
                                    <a:pt x="65" y="61"/>
                                  </a:moveTo>
                                  <a:lnTo>
                                    <a:pt x="0" y="61"/>
                                  </a:lnTo>
                                  <a:lnTo>
                                    <a:pt x="0" y="78"/>
                                  </a:lnTo>
                                  <a:lnTo>
                                    <a:pt x="65" y="78"/>
                                  </a:lnTo>
                                  <a:lnTo>
                                    <a:pt x="65" y="6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034096" name="Freeform 130"/>
                          <wps:cNvSpPr>
                            <a:spLocks/>
                          </wps:cNvSpPr>
                          <wps:spPr bwMode="auto">
                            <a:xfrm>
                              <a:off x="1006" y="274"/>
                              <a:ext cx="69" cy="185"/>
                            </a:xfrm>
                            <a:custGeom>
                              <a:avLst/>
                              <a:gdLst>
                                <a:gd name="T0" fmla="+- 0 1066 1006"/>
                                <a:gd name="T1" fmla="*/ T0 w 69"/>
                                <a:gd name="T2" fmla="+- 0 274 274"/>
                                <a:gd name="T3" fmla="*/ 274 h 185"/>
                                <a:gd name="T4" fmla="+- 0 1047 1006"/>
                                <a:gd name="T5" fmla="*/ T4 w 69"/>
                                <a:gd name="T6" fmla="+- 0 276 274"/>
                                <a:gd name="T7" fmla="*/ 276 h 185"/>
                                <a:gd name="T8" fmla="+- 0 1030 1006"/>
                                <a:gd name="T9" fmla="*/ T8 w 69"/>
                                <a:gd name="T10" fmla="+- 0 291 274"/>
                                <a:gd name="T11" fmla="*/ 291 h 185"/>
                                <a:gd name="T12" fmla="+- 0 1028 1006"/>
                                <a:gd name="T13" fmla="*/ T12 w 69"/>
                                <a:gd name="T14" fmla="+- 0 309 274"/>
                                <a:gd name="T15" fmla="*/ 309 h 185"/>
                                <a:gd name="T16" fmla="+- 0 1027 1006"/>
                                <a:gd name="T17" fmla="*/ T16 w 69"/>
                                <a:gd name="T18" fmla="+- 0 335 274"/>
                                <a:gd name="T19" fmla="*/ 335 h 185"/>
                                <a:gd name="T20" fmla="+- 0 1048 1006"/>
                                <a:gd name="T21" fmla="*/ T20 w 69"/>
                                <a:gd name="T22" fmla="+- 0 335 274"/>
                                <a:gd name="T23" fmla="*/ 335 h 185"/>
                                <a:gd name="T24" fmla="+- 0 1048 1006"/>
                                <a:gd name="T25" fmla="*/ T24 w 69"/>
                                <a:gd name="T26" fmla="+- 0 303 274"/>
                                <a:gd name="T27" fmla="*/ 303 h 185"/>
                                <a:gd name="T28" fmla="+- 0 1048 1006"/>
                                <a:gd name="T29" fmla="*/ T28 w 69"/>
                                <a:gd name="T30" fmla="+- 0 291 274"/>
                                <a:gd name="T31" fmla="*/ 291 h 185"/>
                                <a:gd name="T32" fmla="+- 0 1075 1006"/>
                                <a:gd name="T33" fmla="*/ T32 w 69"/>
                                <a:gd name="T34" fmla="+- 0 291 274"/>
                                <a:gd name="T35" fmla="*/ 291 h 185"/>
                                <a:gd name="T36" fmla="+- 0 1075 1006"/>
                                <a:gd name="T37" fmla="*/ T36 w 69"/>
                                <a:gd name="T38" fmla="+- 0 276 274"/>
                                <a:gd name="T39" fmla="*/ 276 h 185"/>
                                <a:gd name="T40" fmla="+- 0 1071 1006"/>
                                <a:gd name="T41" fmla="*/ T40 w 69"/>
                                <a:gd name="T42" fmla="+- 0 275 274"/>
                                <a:gd name="T43" fmla="*/ 275 h 185"/>
                                <a:gd name="T44" fmla="+- 0 1066 1006"/>
                                <a:gd name="T45" fmla="*/ T44 w 69"/>
                                <a:gd name="T46" fmla="+- 0 274 274"/>
                                <a:gd name="T47" fmla="*/ 274 h 1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185">
                                  <a:moveTo>
                                    <a:pt x="60" y="0"/>
                                  </a:moveTo>
                                  <a:lnTo>
                                    <a:pt x="41" y="2"/>
                                  </a:lnTo>
                                  <a:lnTo>
                                    <a:pt x="24" y="17"/>
                                  </a:lnTo>
                                  <a:lnTo>
                                    <a:pt x="22" y="35"/>
                                  </a:lnTo>
                                  <a:lnTo>
                                    <a:pt x="21" y="61"/>
                                  </a:lnTo>
                                  <a:lnTo>
                                    <a:pt x="42" y="61"/>
                                  </a:lnTo>
                                  <a:lnTo>
                                    <a:pt x="42" y="29"/>
                                  </a:lnTo>
                                  <a:lnTo>
                                    <a:pt x="42" y="17"/>
                                  </a:lnTo>
                                  <a:lnTo>
                                    <a:pt x="69" y="17"/>
                                  </a:lnTo>
                                  <a:lnTo>
                                    <a:pt x="69" y="2"/>
                                  </a:lnTo>
                                  <a:lnTo>
                                    <a:pt x="65" y="1"/>
                                  </a:lnTo>
                                  <a:lnTo>
                                    <a:pt x="6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034097" name="Freeform 131"/>
                          <wps:cNvSpPr>
                            <a:spLocks/>
                          </wps:cNvSpPr>
                          <wps:spPr bwMode="auto">
                            <a:xfrm>
                              <a:off x="1006" y="274"/>
                              <a:ext cx="69" cy="185"/>
                            </a:xfrm>
                            <a:custGeom>
                              <a:avLst/>
                              <a:gdLst>
                                <a:gd name="T0" fmla="+- 0 1075 1006"/>
                                <a:gd name="T1" fmla="*/ T0 w 69"/>
                                <a:gd name="T2" fmla="+- 0 291 274"/>
                                <a:gd name="T3" fmla="*/ 291 h 185"/>
                                <a:gd name="T4" fmla="+- 0 1066 1006"/>
                                <a:gd name="T5" fmla="*/ T4 w 69"/>
                                <a:gd name="T6" fmla="+- 0 291 274"/>
                                <a:gd name="T7" fmla="*/ 291 h 185"/>
                                <a:gd name="T8" fmla="+- 0 1071 1006"/>
                                <a:gd name="T9" fmla="*/ T8 w 69"/>
                                <a:gd name="T10" fmla="+- 0 291 274"/>
                                <a:gd name="T11" fmla="*/ 291 h 185"/>
                                <a:gd name="T12" fmla="+- 0 1075 1006"/>
                                <a:gd name="T13" fmla="*/ T12 w 69"/>
                                <a:gd name="T14" fmla="+- 0 292 274"/>
                                <a:gd name="T15" fmla="*/ 292 h 185"/>
                                <a:gd name="T16" fmla="+- 0 1075 1006"/>
                                <a:gd name="T17" fmla="*/ T16 w 69"/>
                                <a:gd name="T18" fmla="+- 0 291 274"/>
                                <a:gd name="T19" fmla="*/ 291 h 185"/>
                              </a:gdLst>
                              <a:ahLst/>
                              <a:cxnLst>
                                <a:cxn ang="0">
                                  <a:pos x="T1" y="T3"/>
                                </a:cxn>
                                <a:cxn ang="0">
                                  <a:pos x="T5" y="T7"/>
                                </a:cxn>
                                <a:cxn ang="0">
                                  <a:pos x="T9" y="T11"/>
                                </a:cxn>
                                <a:cxn ang="0">
                                  <a:pos x="T13" y="T15"/>
                                </a:cxn>
                                <a:cxn ang="0">
                                  <a:pos x="T17" y="T19"/>
                                </a:cxn>
                              </a:cxnLst>
                              <a:rect l="0" t="0" r="r" b="b"/>
                              <a:pathLst>
                                <a:path w="69" h="185">
                                  <a:moveTo>
                                    <a:pt x="69" y="17"/>
                                  </a:moveTo>
                                  <a:lnTo>
                                    <a:pt x="60" y="17"/>
                                  </a:lnTo>
                                  <a:lnTo>
                                    <a:pt x="65" y="17"/>
                                  </a:lnTo>
                                  <a:lnTo>
                                    <a:pt x="69" y="18"/>
                                  </a:lnTo>
                                  <a:lnTo>
                                    <a:pt x="69" y="1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64034098" name="Group 132"/>
                        <wpg:cNvGrpSpPr>
                          <a:grpSpLocks/>
                        </wpg:cNvGrpSpPr>
                        <wpg:grpSpPr bwMode="auto">
                          <a:xfrm>
                            <a:off x="1081" y="295"/>
                            <a:ext cx="64" cy="166"/>
                            <a:chOff x="1081" y="295"/>
                            <a:chExt cx="64" cy="166"/>
                          </a:xfrm>
                        </wpg:grpSpPr>
                        <wps:wsp>
                          <wps:cNvPr id="1064034099" name="Freeform 133"/>
                          <wps:cNvSpPr>
                            <a:spLocks/>
                          </wps:cNvSpPr>
                          <wps:spPr bwMode="auto">
                            <a:xfrm>
                              <a:off x="1081" y="295"/>
                              <a:ext cx="64" cy="166"/>
                            </a:xfrm>
                            <a:custGeom>
                              <a:avLst/>
                              <a:gdLst>
                                <a:gd name="T0" fmla="+- 0 1123 1081"/>
                                <a:gd name="T1" fmla="*/ T0 w 64"/>
                                <a:gd name="T2" fmla="+- 0 352 295"/>
                                <a:gd name="T3" fmla="*/ 352 h 166"/>
                                <a:gd name="T4" fmla="+- 0 1101 1081"/>
                                <a:gd name="T5" fmla="*/ T4 w 64"/>
                                <a:gd name="T6" fmla="+- 0 352 295"/>
                                <a:gd name="T7" fmla="*/ 352 h 166"/>
                                <a:gd name="T8" fmla="+- 0 1101 1081"/>
                                <a:gd name="T9" fmla="*/ T8 w 64"/>
                                <a:gd name="T10" fmla="+- 0 441 295"/>
                                <a:gd name="T11" fmla="*/ 441 h 166"/>
                                <a:gd name="T12" fmla="+- 0 1101 1081"/>
                                <a:gd name="T13" fmla="*/ T12 w 64"/>
                                <a:gd name="T14" fmla="+- 0 461 295"/>
                                <a:gd name="T15" fmla="*/ 461 h 166"/>
                                <a:gd name="T16" fmla="+- 0 1133 1081"/>
                                <a:gd name="T17" fmla="*/ T16 w 64"/>
                                <a:gd name="T18" fmla="+- 0 461 295"/>
                                <a:gd name="T19" fmla="*/ 461 h 166"/>
                                <a:gd name="T20" fmla="+- 0 1142 1081"/>
                                <a:gd name="T21" fmla="*/ T20 w 64"/>
                                <a:gd name="T22" fmla="+- 0 459 295"/>
                                <a:gd name="T23" fmla="*/ 459 h 166"/>
                                <a:gd name="T24" fmla="+- 0 1145 1081"/>
                                <a:gd name="T25" fmla="*/ T24 w 64"/>
                                <a:gd name="T26" fmla="+- 0 458 295"/>
                                <a:gd name="T27" fmla="*/ 458 h 166"/>
                                <a:gd name="T28" fmla="+- 0 1145 1081"/>
                                <a:gd name="T29" fmla="*/ T28 w 64"/>
                                <a:gd name="T30" fmla="+- 0 444 295"/>
                                <a:gd name="T31" fmla="*/ 444 h 166"/>
                                <a:gd name="T32" fmla="+- 0 1123 1081"/>
                                <a:gd name="T33" fmla="*/ T32 w 64"/>
                                <a:gd name="T34" fmla="+- 0 444 295"/>
                                <a:gd name="T35" fmla="*/ 444 h 166"/>
                                <a:gd name="T36" fmla="+- 0 1123 1081"/>
                                <a:gd name="T37" fmla="*/ T36 w 64"/>
                                <a:gd name="T38" fmla="+- 0 352 295"/>
                                <a:gd name="T39" fmla="*/ 352 h 1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4" h="166">
                                  <a:moveTo>
                                    <a:pt x="42" y="57"/>
                                  </a:moveTo>
                                  <a:lnTo>
                                    <a:pt x="20" y="57"/>
                                  </a:lnTo>
                                  <a:lnTo>
                                    <a:pt x="20" y="146"/>
                                  </a:lnTo>
                                  <a:lnTo>
                                    <a:pt x="20" y="166"/>
                                  </a:lnTo>
                                  <a:lnTo>
                                    <a:pt x="52" y="166"/>
                                  </a:lnTo>
                                  <a:lnTo>
                                    <a:pt x="61" y="164"/>
                                  </a:lnTo>
                                  <a:lnTo>
                                    <a:pt x="64" y="163"/>
                                  </a:lnTo>
                                  <a:lnTo>
                                    <a:pt x="64" y="149"/>
                                  </a:lnTo>
                                  <a:lnTo>
                                    <a:pt x="42" y="149"/>
                                  </a:lnTo>
                                  <a:lnTo>
                                    <a:pt x="42" y="5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034100" name="Freeform 134"/>
                          <wps:cNvSpPr>
                            <a:spLocks/>
                          </wps:cNvSpPr>
                          <wps:spPr bwMode="auto">
                            <a:xfrm>
                              <a:off x="1081" y="295"/>
                              <a:ext cx="64" cy="166"/>
                            </a:xfrm>
                            <a:custGeom>
                              <a:avLst/>
                              <a:gdLst>
                                <a:gd name="T0" fmla="+- 0 1145 1081"/>
                                <a:gd name="T1" fmla="*/ T0 w 64"/>
                                <a:gd name="T2" fmla="+- 0 441 295"/>
                                <a:gd name="T3" fmla="*/ 441 h 166"/>
                                <a:gd name="T4" fmla="+- 0 1136 1081"/>
                                <a:gd name="T5" fmla="*/ T4 w 64"/>
                                <a:gd name="T6" fmla="+- 0 444 295"/>
                                <a:gd name="T7" fmla="*/ 444 h 166"/>
                                <a:gd name="T8" fmla="+- 0 1145 1081"/>
                                <a:gd name="T9" fmla="*/ T8 w 64"/>
                                <a:gd name="T10" fmla="+- 0 444 295"/>
                                <a:gd name="T11" fmla="*/ 444 h 166"/>
                                <a:gd name="T12" fmla="+- 0 1145 1081"/>
                                <a:gd name="T13" fmla="*/ T12 w 64"/>
                                <a:gd name="T14" fmla="+- 0 441 295"/>
                                <a:gd name="T15" fmla="*/ 441 h 166"/>
                              </a:gdLst>
                              <a:ahLst/>
                              <a:cxnLst>
                                <a:cxn ang="0">
                                  <a:pos x="T1" y="T3"/>
                                </a:cxn>
                                <a:cxn ang="0">
                                  <a:pos x="T5" y="T7"/>
                                </a:cxn>
                                <a:cxn ang="0">
                                  <a:pos x="T9" y="T11"/>
                                </a:cxn>
                                <a:cxn ang="0">
                                  <a:pos x="T13" y="T15"/>
                                </a:cxn>
                              </a:cxnLst>
                              <a:rect l="0" t="0" r="r" b="b"/>
                              <a:pathLst>
                                <a:path w="64" h="166">
                                  <a:moveTo>
                                    <a:pt x="64" y="146"/>
                                  </a:moveTo>
                                  <a:lnTo>
                                    <a:pt x="55" y="149"/>
                                  </a:lnTo>
                                  <a:lnTo>
                                    <a:pt x="64" y="149"/>
                                  </a:lnTo>
                                  <a:lnTo>
                                    <a:pt x="64" y="14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034101" name="Freeform 135"/>
                          <wps:cNvSpPr>
                            <a:spLocks/>
                          </wps:cNvSpPr>
                          <wps:spPr bwMode="auto">
                            <a:xfrm>
                              <a:off x="1081" y="295"/>
                              <a:ext cx="64" cy="166"/>
                            </a:xfrm>
                            <a:custGeom>
                              <a:avLst/>
                              <a:gdLst>
                                <a:gd name="T0" fmla="+- 0 1145 1081"/>
                                <a:gd name="T1" fmla="*/ T0 w 64"/>
                                <a:gd name="T2" fmla="+- 0 335 295"/>
                                <a:gd name="T3" fmla="*/ 335 h 166"/>
                                <a:gd name="T4" fmla="+- 0 1081 1081"/>
                                <a:gd name="T5" fmla="*/ T4 w 64"/>
                                <a:gd name="T6" fmla="+- 0 335 295"/>
                                <a:gd name="T7" fmla="*/ 335 h 166"/>
                                <a:gd name="T8" fmla="+- 0 1081 1081"/>
                                <a:gd name="T9" fmla="*/ T8 w 64"/>
                                <a:gd name="T10" fmla="+- 0 352 295"/>
                                <a:gd name="T11" fmla="*/ 352 h 166"/>
                                <a:gd name="T12" fmla="+- 0 1145 1081"/>
                                <a:gd name="T13" fmla="*/ T12 w 64"/>
                                <a:gd name="T14" fmla="+- 0 352 295"/>
                                <a:gd name="T15" fmla="*/ 352 h 166"/>
                                <a:gd name="T16" fmla="+- 0 1145 1081"/>
                                <a:gd name="T17" fmla="*/ T16 w 64"/>
                                <a:gd name="T18" fmla="+- 0 335 295"/>
                                <a:gd name="T19" fmla="*/ 335 h 166"/>
                              </a:gdLst>
                              <a:ahLst/>
                              <a:cxnLst>
                                <a:cxn ang="0">
                                  <a:pos x="T1" y="T3"/>
                                </a:cxn>
                                <a:cxn ang="0">
                                  <a:pos x="T5" y="T7"/>
                                </a:cxn>
                                <a:cxn ang="0">
                                  <a:pos x="T9" y="T11"/>
                                </a:cxn>
                                <a:cxn ang="0">
                                  <a:pos x="T13" y="T15"/>
                                </a:cxn>
                                <a:cxn ang="0">
                                  <a:pos x="T17" y="T19"/>
                                </a:cxn>
                              </a:cxnLst>
                              <a:rect l="0" t="0" r="r" b="b"/>
                              <a:pathLst>
                                <a:path w="64" h="166">
                                  <a:moveTo>
                                    <a:pt x="64" y="40"/>
                                  </a:moveTo>
                                  <a:lnTo>
                                    <a:pt x="0" y="40"/>
                                  </a:lnTo>
                                  <a:lnTo>
                                    <a:pt x="0" y="57"/>
                                  </a:lnTo>
                                  <a:lnTo>
                                    <a:pt x="64" y="57"/>
                                  </a:lnTo>
                                  <a:lnTo>
                                    <a:pt x="64" y="4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034102" name="Freeform 136"/>
                          <wps:cNvSpPr>
                            <a:spLocks/>
                          </wps:cNvSpPr>
                          <wps:spPr bwMode="auto">
                            <a:xfrm>
                              <a:off x="1081" y="295"/>
                              <a:ext cx="64" cy="166"/>
                            </a:xfrm>
                            <a:custGeom>
                              <a:avLst/>
                              <a:gdLst>
                                <a:gd name="T0" fmla="+- 0 1123 1081"/>
                                <a:gd name="T1" fmla="*/ T0 w 64"/>
                                <a:gd name="T2" fmla="+- 0 295 295"/>
                                <a:gd name="T3" fmla="*/ 295 h 166"/>
                                <a:gd name="T4" fmla="+- 0 1101 1081"/>
                                <a:gd name="T5" fmla="*/ T4 w 64"/>
                                <a:gd name="T6" fmla="+- 0 295 295"/>
                                <a:gd name="T7" fmla="*/ 295 h 166"/>
                                <a:gd name="T8" fmla="+- 0 1101 1081"/>
                                <a:gd name="T9" fmla="*/ T8 w 64"/>
                                <a:gd name="T10" fmla="+- 0 335 295"/>
                                <a:gd name="T11" fmla="*/ 335 h 166"/>
                                <a:gd name="T12" fmla="+- 0 1123 1081"/>
                                <a:gd name="T13" fmla="*/ T12 w 64"/>
                                <a:gd name="T14" fmla="+- 0 335 295"/>
                                <a:gd name="T15" fmla="*/ 335 h 166"/>
                                <a:gd name="T16" fmla="+- 0 1123 1081"/>
                                <a:gd name="T17" fmla="*/ T16 w 64"/>
                                <a:gd name="T18" fmla="+- 0 295 295"/>
                                <a:gd name="T19" fmla="*/ 295 h 166"/>
                              </a:gdLst>
                              <a:ahLst/>
                              <a:cxnLst>
                                <a:cxn ang="0">
                                  <a:pos x="T1" y="T3"/>
                                </a:cxn>
                                <a:cxn ang="0">
                                  <a:pos x="T5" y="T7"/>
                                </a:cxn>
                                <a:cxn ang="0">
                                  <a:pos x="T9" y="T11"/>
                                </a:cxn>
                                <a:cxn ang="0">
                                  <a:pos x="T13" y="T15"/>
                                </a:cxn>
                                <a:cxn ang="0">
                                  <a:pos x="T17" y="T19"/>
                                </a:cxn>
                              </a:cxnLst>
                              <a:rect l="0" t="0" r="r" b="b"/>
                              <a:pathLst>
                                <a:path w="64" h="166">
                                  <a:moveTo>
                                    <a:pt x="42" y="0"/>
                                  </a:moveTo>
                                  <a:lnTo>
                                    <a:pt x="20" y="0"/>
                                  </a:lnTo>
                                  <a:lnTo>
                                    <a:pt x="20" y="40"/>
                                  </a:lnTo>
                                  <a:lnTo>
                                    <a:pt x="42" y="40"/>
                                  </a:lnTo>
                                  <a:lnTo>
                                    <a:pt x="4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64034103" name="Group 137"/>
                        <wpg:cNvGrpSpPr>
                          <a:grpSpLocks/>
                        </wpg:cNvGrpSpPr>
                        <wpg:grpSpPr bwMode="auto">
                          <a:xfrm>
                            <a:off x="0" y="0"/>
                            <a:ext cx="4867" cy="1105"/>
                            <a:chOff x="0" y="0"/>
                            <a:chExt cx="4867" cy="1105"/>
                          </a:xfrm>
                        </wpg:grpSpPr>
                        <wps:wsp>
                          <wps:cNvPr id="1064034104" name="Freeform 138"/>
                          <wps:cNvSpPr>
                            <a:spLocks/>
                          </wps:cNvSpPr>
                          <wps:spPr bwMode="auto">
                            <a:xfrm>
                              <a:off x="1160" y="416"/>
                              <a:ext cx="44" cy="43"/>
                            </a:xfrm>
                            <a:custGeom>
                              <a:avLst/>
                              <a:gdLst>
                                <a:gd name="T0" fmla="+- 0 1194 1160"/>
                                <a:gd name="T1" fmla="*/ T0 w 44"/>
                                <a:gd name="T2" fmla="+- 0 416 416"/>
                                <a:gd name="T3" fmla="*/ 416 h 43"/>
                                <a:gd name="T4" fmla="+- 0 1170 1160"/>
                                <a:gd name="T5" fmla="*/ T4 w 44"/>
                                <a:gd name="T6" fmla="+- 0 416 416"/>
                                <a:gd name="T7" fmla="*/ 416 h 43"/>
                                <a:gd name="T8" fmla="+- 0 1160 1160"/>
                                <a:gd name="T9" fmla="*/ T8 w 44"/>
                                <a:gd name="T10" fmla="+- 0 425 416"/>
                                <a:gd name="T11" fmla="*/ 425 h 43"/>
                                <a:gd name="T12" fmla="+- 0 1160 1160"/>
                                <a:gd name="T13" fmla="*/ T12 w 44"/>
                                <a:gd name="T14" fmla="+- 0 450 416"/>
                                <a:gd name="T15" fmla="*/ 450 h 43"/>
                                <a:gd name="T16" fmla="+- 0 1170 1160"/>
                                <a:gd name="T17" fmla="*/ T16 w 44"/>
                                <a:gd name="T18" fmla="+- 0 459 416"/>
                                <a:gd name="T19" fmla="*/ 459 h 43"/>
                                <a:gd name="T20" fmla="+- 0 1194 1160"/>
                                <a:gd name="T21" fmla="*/ T20 w 44"/>
                                <a:gd name="T22" fmla="+- 0 459 416"/>
                                <a:gd name="T23" fmla="*/ 459 h 43"/>
                                <a:gd name="T24" fmla="+- 0 1198 1160"/>
                                <a:gd name="T25" fmla="*/ T24 w 44"/>
                                <a:gd name="T26" fmla="+- 0 455 416"/>
                                <a:gd name="T27" fmla="*/ 455 h 43"/>
                                <a:gd name="T28" fmla="+- 0 1172 1160"/>
                                <a:gd name="T29" fmla="*/ T28 w 44"/>
                                <a:gd name="T30" fmla="+- 0 455 416"/>
                                <a:gd name="T31" fmla="*/ 455 h 43"/>
                                <a:gd name="T32" fmla="+- 0 1165 1160"/>
                                <a:gd name="T33" fmla="*/ T32 w 44"/>
                                <a:gd name="T34" fmla="+- 0 447 416"/>
                                <a:gd name="T35" fmla="*/ 447 h 43"/>
                                <a:gd name="T36" fmla="+- 0 1165 1160"/>
                                <a:gd name="T37" fmla="*/ T36 w 44"/>
                                <a:gd name="T38" fmla="+- 0 427 416"/>
                                <a:gd name="T39" fmla="*/ 427 h 43"/>
                                <a:gd name="T40" fmla="+- 0 1172 1160"/>
                                <a:gd name="T41" fmla="*/ T40 w 44"/>
                                <a:gd name="T42" fmla="+- 0 419 416"/>
                                <a:gd name="T43" fmla="*/ 419 h 43"/>
                                <a:gd name="T44" fmla="+- 0 1198 1160"/>
                                <a:gd name="T45" fmla="*/ T44 w 44"/>
                                <a:gd name="T46" fmla="+- 0 419 416"/>
                                <a:gd name="T47" fmla="*/ 419 h 43"/>
                                <a:gd name="T48" fmla="+- 0 1194 1160"/>
                                <a:gd name="T49" fmla="*/ T48 w 44"/>
                                <a:gd name="T50" fmla="+- 0 416 416"/>
                                <a:gd name="T51" fmla="*/ 416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3">
                                  <a:moveTo>
                                    <a:pt x="34" y="0"/>
                                  </a:moveTo>
                                  <a:lnTo>
                                    <a:pt x="10" y="0"/>
                                  </a:lnTo>
                                  <a:lnTo>
                                    <a:pt x="0" y="9"/>
                                  </a:lnTo>
                                  <a:lnTo>
                                    <a:pt x="0" y="34"/>
                                  </a:lnTo>
                                  <a:lnTo>
                                    <a:pt x="10" y="43"/>
                                  </a:lnTo>
                                  <a:lnTo>
                                    <a:pt x="34" y="43"/>
                                  </a:lnTo>
                                  <a:lnTo>
                                    <a:pt x="38" y="39"/>
                                  </a:lnTo>
                                  <a:lnTo>
                                    <a:pt x="12" y="39"/>
                                  </a:lnTo>
                                  <a:lnTo>
                                    <a:pt x="5" y="31"/>
                                  </a:lnTo>
                                  <a:lnTo>
                                    <a:pt x="5" y="11"/>
                                  </a:lnTo>
                                  <a:lnTo>
                                    <a:pt x="12" y="3"/>
                                  </a:lnTo>
                                  <a:lnTo>
                                    <a:pt x="38" y="3"/>
                                  </a:lnTo>
                                  <a:lnTo>
                                    <a:pt x="3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034105" name="Freeform 139"/>
                          <wps:cNvSpPr>
                            <a:spLocks/>
                          </wps:cNvSpPr>
                          <wps:spPr bwMode="auto">
                            <a:xfrm>
                              <a:off x="1160" y="416"/>
                              <a:ext cx="44" cy="43"/>
                            </a:xfrm>
                            <a:custGeom>
                              <a:avLst/>
                              <a:gdLst>
                                <a:gd name="T0" fmla="+- 0 1198 1160"/>
                                <a:gd name="T1" fmla="*/ T0 w 44"/>
                                <a:gd name="T2" fmla="+- 0 419 416"/>
                                <a:gd name="T3" fmla="*/ 419 h 43"/>
                                <a:gd name="T4" fmla="+- 0 1192 1160"/>
                                <a:gd name="T5" fmla="*/ T4 w 44"/>
                                <a:gd name="T6" fmla="+- 0 419 416"/>
                                <a:gd name="T7" fmla="*/ 419 h 43"/>
                                <a:gd name="T8" fmla="+- 0 1199 1160"/>
                                <a:gd name="T9" fmla="*/ T8 w 44"/>
                                <a:gd name="T10" fmla="+- 0 427 416"/>
                                <a:gd name="T11" fmla="*/ 427 h 43"/>
                                <a:gd name="T12" fmla="+- 0 1199 1160"/>
                                <a:gd name="T13" fmla="*/ T12 w 44"/>
                                <a:gd name="T14" fmla="+- 0 447 416"/>
                                <a:gd name="T15" fmla="*/ 447 h 43"/>
                                <a:gd name="T16" fmla="+- 0 1192 1160"/>
                                <a:gd name="T17" fmla="*/ T16 w 44"/>
                                <a:gd name="T18" fmla="+- 0 455 416"/>
                                <a:gd name="T19" fmla="*/ 455 h 43"/>
                                <a:gd name="T20" fmla="+- 0 1198 1160"/>
                                <a:gd name="T21" fmla="*/ T20 w 44"/>
                                <a:gd name="T22" fmla="+- 0 455 416"/>
                                <a:gd name="T23" fmla="*/ 455 h 43"/>
                                <a:gd name="T24" fmla="+- 0 1204 1160"/>
                                <a:gd name="T25" fmla="*/ T24 w 44"/>
                                <a:gd name="T26" fmla="+- 0 450 416"/>
                                <a:gd name="T27" fmla="*/ 450 h 43"/>
                                <a:gd name="T28" fmla="+- 0 1204 1160"/>
                                <a:gd name="T29" fmla="*/ T28 w 44"/>
                                <a:gd name="T30" fmla="+- 0 425 416"/>
                                <a:gd name="T31" fmla="*/ 425 h 43"/>
                                <a:gd name="T32" fmla="+- 0 1198 1160"/>
                                <a:gd name="T33" fmla="*/ T32 w 44"/>
                                <a:gd name="T34" fmla="+- 0 419 416"/>
                                <a:gd name="T35" fmla="*/ 41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3">
                                  <a:moveTo>
                                    <a:pt x="38" y="3"/>
                                  </a:moveTo>
                                  <a:lnTo>
                                    <a:pt x="32" y="3"/>
                                  </a:lnTo>
                                  <a:lnTo>
                                    <a:pt x="39" y="11"/>
                                  </a:lnTo>
                                  <a:lnTo>
                                    <a:pt x="39" y="31"/>
                                  </a:lnTo>
                                  <a:lnTo>
                                    <a:pt x="32" y="39"/>
                                  </a:lnTo>
                                  <a:lnTo>
                                    <a:pt x="38" y="39"/>
                                  </a:lnTo>
                                  <a:lnTo>
                                    <a:pt x="44" y="34"/>
                                  </a:lnTo>
                                  <a:lnTo>
                                    <a:pt x="44" y="9"/>
                                  </a:lnTo>
                                  <a:lnTo>
                                    <a:pt x="38"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034106" name="Freeform 140"/>
                          <wps:cNvSpPr>
                            <a:spLocks/>
                          </wps:cNvSpPr>
                          <wps:spPr bwMode="auto">
                            <a:xfrm>
                              <a:off x="1160" y="416"/>
                              <a:ext cx="44" cy="43"/>
                            </a:xfrm>
                            <a:custGeom>
                              <a:avLst/>
                              <a:gdLst>
                                <a:gd name="T0" fmla="+- 0 1189 1160"/>
                                <a:gd name="T1" fmla="*/ T0 w 44"/>
                                <a:gd name="T2" fmla="+- 0 425 416"/>
                                <a:gd name="T3" fmla="*/ 425 h 43"/>
                                <a:gd name="T4" fmla="+- 0 1174 1160"/>
                                <a:gd name="T5" fmla="*/ T4 w 44"/>
                                <a:gd name="T6" fmla="+- 0 425 416"/>
                                <a:gd name="T7" fmla="*/ 425 h 43"/>
                                <a:gd name="T8" fmla="+- 0 1174 1160"/>
                                <a:gd name="T9" fmla="*/ T8 w 44"/>
                                <a:gd name="T10" fmla="+- 0 450 416"/>
                                <a:gd name="T11" fmla="*/ 450 h 43"/>
                                <a:gd name="T12" fmla="+- 0 1177 1160"/>
                                <a:gd name="T13" fmla="*/ T12 w 44"/>
                                <a:gd name="T14" fmla="+- 0 450 416"/>
                                <a:gd name="T15" fmla="*/ 450 h 43"/>
                                <a:gd name="T16" fmla="+- 0 1177 1160"/>
                                <a:gd name="T17" fmla="*/ T16 w 44"/>
                                <a:gd name="T18" fmla="+- 0 439 416"/>
                                <a:gd name="T19" fmla="*/ 439 h 43"/>
                                <a:gd name="T20" fmla="+- 0 1186 1160"/>
                                <a:gd name="T21" fmla="*/ T20 w 44"/>
                                <a:gd name="T22" fmla="+- 0 439 416"/>
                                <a:gd name="T23" fmla="*/ 439 h 43"/>
                                <a:gd name="T24" fmla="+- 0 1189 1160"/>
                                <a:gd name="T25" fmla="*/ T24 w 44"/>
                                <a:gd name="T26" fmla="+- 0 438 416"/>
                                <a:gd name="T27" fmla="*/ 438 h 43"/>
                                <a:gd name="T28" fmla="+- 0 1192 1160"/>
                                <a:gd name="T29" fmla="*/ T28 w 44"/>
                                <a:gd name="T30" fmla="+- 0 436 416"/>
                                <a:gd name="T31" fmla="*/ 436 h 43"/>
                                <a:gd name="T32" fmla="+- 0 1192 1160"/>
                                <a:gd name="T33" fmla="*/ T32 w 44"/>
                                <a:gd name="T34" fmla="+- 0 436 416"/>
                                <a:gd name="T35" fmla="*/ 436 h 43"/>
                                <a:gd name="T36" fmla="+- 0 1177 1160"/>
                                <a:gd name="T37" fmla="*/ T36 w 44"/>
                                <a:gd name="T38" fmla="+- 0 436 416"/>
                                <a:gd name="T39" fmla="*/ 436 h 43"/>
                                <a:gd name="T40" fmla="+- 0 1177 1160"/>
                                <a:gd name="T41" fmla="*/ T40 w 44"/>
                                <a:gd name="T42" fmla="+- 0 428 416"/>
                                <a:gd name="T43" fmla="*/ 428 h 43"/>
                                <a:gd name="T44" fmla="+- 0 1192 1160"/>
                                <a:gd name="T45" fmla="*/ T44 w 44"/>
                                <a:gd name="T46" fmla="+- 0 428 416"/>
                                <a:gd name="T47" fmla="*/ 428 h 43"/>
                                <a:gd name="T48" fmla="+- 0 1192 1160"/>
                                <a:gd name="T49" fmla="*/ T48 w 44"/>
                                <a:gd name="T50" fmla="+- 0 427 416"/>
                                <a:gd name="T51" fmla="*/ 427 h 43"/>
                                <a:gd name="T52" fmla="+- 0 1189 1160"/>
                                <a:gd name="T53" fmla="*/ T52 w 44"/>
                                <a:gd name="T54" fmla="+- 0 425 416"/>
                                <a:gd name="T55" fmla="*/ 425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4" h="43">
                                  <a:moveTo>
                                    <a:pt x="29" y="9"/>
                                  </a:moveTo>
                                  <a:lnTo>
                                    <a:pt x="14" y="9"/>
                                  </a:lnTo>
                                  <a:lnTo>
                                    <a:pt x="14" y="34"/>
                                  </a:lnTo>
                                  <a:lnTo>
                                    <a:pt x="17" y="34"/>
                                  </a:lnTo>
                                  <a:lnTo>
                                    <a:pt x="17" y="23"/>
                                  </a:lnTo>
                                  <a:lnTo>
                                    <a:pt x="26" y="23"/>
                                  </a:lnTo>
                                  <a:lnTo>
                                    <a:pt x="29" y="22"/>
                                  </a:lnTo>
                                  <a:lnTo>
                                    <a:pt x="32" y="20"/>
                                  </a:lnTo>
                                  <a:lnTo>
                                    <a:pt x="17" y="20"/>
                                  </a:lnTo>
                                  <a:lnTo>
                                    <a:pt x="17" y="12"/>
                                  </a:lnTo>
                                  <a:lnTo>
                                    <a:pt x="32" y="12"/>
                                  </a:lnTo>
                                  <a:lnTo>
                                    <a:pt x="32" y="11"/>
                                  </a:lnTo>
                                  <a:lnTo>
                                    <a:pt x="29" y="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034107" name="Freeform 141"/>
                          <wps:cNvSpPr>
                            <a:spLocks/>
                          </wps:cNvSpPr>
                          <wps:spPr bwMode="auto">
                            <a:xfrm>
                              <a:off x="1160" y="416"/>
                              <a:ext cx="44" cy="43"/>
                            </a:xfrm>
                            <a:custGeom>
                              <a:avLst/>
                              <a:gdLst>
                                <a:gd name="T0" fmla="+- 0 1186 1160"/>
                                <a:gd name="T1" fmla="*/ T0 w 44"/>
                                <a:gd name="T2" fmla="+- 0 439 416"/>
                                <a:gd name="T3" fmla="*/ 439 h 43"/>
                                <a:gd name="T4" fmla="+- 0 1182 1160"/>
                                <a:gd name="T5" fmla="*/ T4 w 44"/>
                                <a:gd name="T6" fmla="+- 0 439 416"/>
                                <a:gd name="T7" fmla="*/ 439 h 43"/>
                                <a:gd name="T8" fmla="+- 0 1188 1160"/>
                                <a:gd name="T9" fmla="*/ T8 w 44"/>
                                <a:gd name="T10" fmla="+- 0 450 416"/>
                                <a:gd name="T11" fmla="*/ 450 h 43"/>
                                <a:gd name="T12" fmla="+- 0 1192 1160"/>
                                <a:gd name="T13" fmla="*/ T12 w 44"/>
                                <a:gd name="T14" fmla="+- 0 450 416"/>
                                <a:gd name="T15" fmla="*/ 450 h 43"/>
                                <a:gd name="T16" fmla="+- 0 1186 1160"/>
                                <a:gd name="T17" fmla="*/ T16 w 44"/>
                                <a:gd name="T18" fmla="+- 0 439 416"/>
                                <a:gd name="T19" fmla="*/ 439 h 43"/>
                              </a:gdLst>
                              <a:ahLst/>
                              <a:cxnLst>
                                <a:cxn ang="0">
                                  <a:pos x="T1" y="T3"/>
                                </a:cxn>
                                <a:cxn ang="0">
                                  <a:pos x="T5" y="T7"/>
                                </a:cxn>
                                <a:cxn ang="0">
                                  <a:pos x="T9" y="T11"/>
                                </a:cxn>
                                <a:cxn ang="0">
                                  <a:pos x="T13" y="T15"/>
                                </a:cxn>
                                <a:cxn ang="0">
                                  <a:pos x="T17" y="T19"/>
                                </a:cxn>
                              </a:cxnLst>
                              <a:rect l="0" t="0" r="r" b="b"/>
                              <a:pathLst>
                                <a:path w="44" h="43">
                                  <a:moveTo>
                                    <a:pt x="26" y="23"/>
                                  </a:moveTo>
                                  <a:lnTo>
                                    <a:pt x="22" y="23"/>
                                  </a:lnTo>
                                  <a:lnTo>
                                    <a:pt x="28" y="34"/>
                                  </a:lnTo>
                                  <a:lnTo>
                                    <a:pt x="32" y="34"/>
                                  </a:lnTo>
                                  <a:lnTo>
                                    <a:pt x="26" y="2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034108" name="Freeform 142"/>
                          <wps:cNvSpPr>
                            <a:spLocks/>
                          </wps:cNvSpPr>
                          <wps:spPr bwMode="auto">
                            <a:xfrm>
                              <a:off x="1160" y="416"/>
                              <a:ext cx="44" cy="43"/>
                            </a:xfrm>
                            <a:custGeom>
                              <a:avLst/>
                              <a:gdLst>
                                <a:gd name="T0" fmla="+- 0 1192 1160"/>
                                <a:gd name="T1" fmla="*/ T0 w 44"/>
                                <a:gd name="T2" fmla="+- 0 428 416"/>
                                <a:gd name="T3" fmla="*/ 428 h 43"/>
                                <a:gd name="T4" fmla="+- 0 1185 1160"/>
                                <a:gd name="T5" fmla="*/ T4 w 44"/>
                                <a:gd name="T6" fmla="+- 0 428 416"/>
                                <a:gd name="T7" fmla="*/ 428 h 43"/>
                                <a:gd name="T8" fmla="+- 0 1188 1160"/>
                                <a:gd name="T9" fmla="*/ T8 w 44"/>
                                <a:gd name="T10" fmla="+- 0 429 416"/>
                                <a:gd name="T11" fmla="*/ 429 h 43"/>
                                <a:gd name="T12" fmla="+- 0 1188 1160"/>
                                <a:gd name="T13" fmla="*/ T12 w 44"/>
                                <a:gd name="T14" fmla="+- 0 435 416"/>
                                <a:gd name="T15" fmla="*/ 435 h 43"/>
                                <a:gd name="T16" fmla="+- 0 1185 1160"/>
                                <a:gd name="T17" fmla="*/ T16 w 44"/>
                                <a:gd name="T18" fmla="+- 0 436 416"/>
                                <a:gd name="T19" fmla="*/ 436 h 43"/>
                                <a:gd name="T20" fmla="+- 0 1192 1160"/>
                                <a:gd name="T21" fmla="*/ T20 w 44"/>
                                <a:gd name="T22" fmla="+- 0 436 416"/>
                                <a:gd name="T23" fmla="*/ 436 h 43"/>
                                <a:gd name="T24" fmla="+- 0 1192 1160"/>
                                <a:gd name="T25" fmla="*/ T24 w 44"/>
                                <a:gd name="T26" fmla="+- 0 428 416"/>
                                <a:gd name="T27" fmla="*/ 428 h 43"/>
                              </a:gdLst>
                              <a:ahLst/>
                              <a:cxnLst>
                                <a:cxn ang="0">
                                  <a:pos x="T1" y="T3"/>
                                </a:cxn>
                                <a:cxn ang="0">
                                  <a:pos x="T5" y="T7"/>
                                </a:cxn>
                                <a:cxn ang="0">
                                  <a:pos x="T9" y="T11"/>
                                </a:cxn>
                                <a:cxn ang="0">
                                  <a:pos x="T13" y="T15"/>
                                </a:cxn>
                                <a:cxn ang="0">
                                  <a:pos x="T17" y="T19"/>
                                </a:cxn>
                                <a:cxn ang="0">
                                  <a:pos x="T21" y="T23"/>
                                </a:cxn>
                                <a:cxn ang="0">
                                  <a:pos x="T25" y="T27"/>
                                </a:cxn>
                              </a:cxnLst>
                              <a:rect l="0" t="0" r="r" b="b"/>
                              <a:pathLst>
                                <a:path w="44" h="43">
                                  <a:moveTo>
                                    <a:pt x="32" y="12"/>
                                  </a:moveTo>
                                  <a:lnTo>
                                    <a:pt x="25" y="12"/>
                                  </a:lnTo>
                                  <a:lnTo>
                                    <a:pt x="28" y="13"/>
                                  </a:lnTo>
                                  <a:lnTo>
                                    <a:pt x="28" y="19"/>
                                  </a:lnTo>
                                  <a:lnTo>
                                    <a:pt x="25" y="20"/>
                                  </a:lnTo>
                                  <a:lnTo>
                                    <a:pt x="32" y="20"/>
                                  </a:lnTo>
                                  <a:lnTo>
                                    <a:pt x="32" y="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034109" name="Text Box 143"/>
                          <wps:cNvSpPr txBox="1">
                            <a:spLocks noChangeArrowheads="1"/>
                          </wps:cNvSpPr>
                          <wps:spPr bwMode="auto">
                            <a:xfrm>
                              <a:off x="0" y="0"/>
                              <a:ext cx="4867" cy="1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FCF222" w14:textId="77777777" w:rsidR="005D2808" w:rsidRDefault="005D2808" w:rsidP="009729F5">
                                <w:pPr>
                                  <w:rPr>
                                    <w:rFonts w:ascii="Times New Roman" w:eastAsia="Times New Roman" w:hAnsi="Times New Roman" w:cs="Times New Roman"/>
                                    <w:sz w:val="30"/>
                                    <w:szCs w:val="30"/>
                                  </w:rPr>
                                </w:pPr>
                              </w:p>
                              <w:p w14:paraId="63E1F73D" w14:textId="77777777" w:rsidR="005D2808" w:rsidRDefault="005D2808" w:rsidP="009729F5">
                                <w:pPr>
                                  <w:spacing w:before="175"/>
                                  <w:ind w:left="287"/>
                                  <w:rPr>
                                    <w:rFonts w:ascii="Proxima Nova Lt" w:eastAsia="Proxima Nova Lt" w:hAnsi="Proxima Nova Lt" w:cs="Proxima Nova Lt"/>
                                    <w:sz w:val="30"/>
                                    <w:szCs w:val="30"/>
                                  </w:rPr>
                                </w:pPr>
                                <w:r>
                                  <w:rPr>
                                    <w:rFonts w:ascii="Proxima Nova Lt"/>
                                    <w:b/>
                                    <w:color w:val="FFFFFF"/>
                                    <w:sz w:val="30"/>
                                  </w:rPr>
                                  <w:t>PI</w:t>
                                </w:r>
                                <w:r>
                                  <w:rPr>
                                    <w:rFonts w:ascii="Proxima Nova Lt"/>
                                    <w:b/>
                                    <w:color w:val="FFFFFF"/>
                                    <w:spacing w:val="15"/>
                                    <w:sz w:val="30"/>
                                  </w:rPr>
                                  <w:t xml:space="preserve"> </w:t>
                                </w:r>
                                <w:r>
                                  <w:rPr>
                                    <w:rFonts w:ascii="Proxima Nova Lt"/>
                                    <w:b/>
                                    <w:color w:val="FFFFFF"/>
                                    <w:spacing w:val="-3"/>
                                    <w:sz w:val="30"/>
                                  </w:rPr>
                                  <w:t>SYSTEM</w:t>
                                </w:r>
                                <w:r>
                                  <w:rPr>
                                    <w:rFonts w:ascii="Proxima Nova Lt"/>
                                    <w:b/>
                                    <w:color w:val="FFFFFF"/>
                                    <w:spacing w:val="15"/>
                                    <w:sz w:val="30"/>
                                  </w:rPr>
                                  <w:t xml:space="preserve"> </w:t>
                                </w:r>
                                <w:r>
                                  <w:rPr>
                                    <w:rFonts w:ascii="Proxima Nova Lt"/>
                                    <w:b/>
                                    <w:color w:val="FFFFFF"/>
                                    <w:sz w:val="30"/>
                                  </w:rPr>
                                  <w:t>LEARNING</w:t>
                                </w:r>
                              </w:p>
                            </w:txbxContent>
                          </wps:txbx>
                          <wps:bodyPr rot="0" vert="horz" wrap="square" lIns="0" tIns="0" rIns="0" bIns="0" anchor="t" anchorCtr="0" upright="1">
                            <a:noAutofit/>
                          </wps:bodyPr>
                        </wps:wsp>
                      </wpg:grpSp>
                    </wpg:wgp>
                  </a:graphicData>
                </a:graphic>
              </wp:inline>
            </w:drawing>
          </mc:Choice>
          <mc:Fallback>
            <w:pict>
              <v:group w14:anchorId="1C137E65" id="Group 108" o:spid="_x0000_s1026" style="width:243.35pt;height:55.25pt;mso-position-horizontal-relative:char;mso-position-vertical-relative:line" coordsize="4867,1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">
                <v:group id="Group 109" o:spid="_x0000_s1027" style="position:absolute;width:4867;height:1105" coordsize="4867,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">
                  <v:shape id="Freeform 110" o:spid="_x0000_s1028" style="position:absolute;width:4867;height:1105;visibility:visible;mso-wrap-style:square;v-text-anchor:top" coordsize="4867,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" path="m4867,l,,,1104r3762,l4867,xe" fillcolor="#24499c" stroked="f">
                    <v:path arrowok="t" o:connecttype="custom" o:connectlocs="4867,0;0,0;0,1104;3762,1104;4867,0" o:connectangles="0,0,0,0,0"/>
                  </v:shape>
                </v:group>
                <v:group id="Group 111" o:spid="_x0000_s1029" style="position:absolute;left:293;top:266;width:200;height:199" coordorigin="293,266" coordsize="20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">
                  <v:shape id="Freeform 112" o:spid="_x0000_s1030" style="position:absolute;left:293;top:266;width:200;height:199;visibility:visible;mso-wrap-style:square;v-text-anchor:top" coordsize="20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" path="m97,l32,24,2,79,,102r2,18l30,174r73,24l130,195r23,-9l170,173r14,-17l186,151r-93,l74,143,63,125,59,100,60,86,69,63,84,51r19,-4l187,47r-4,-8l169,24,150,11,126,3,97,xe" stroked="f">
                    <v:path arrowok="t" o:connecttype="custom" o:connectlocs="97,266;32,290;2,345;0,368;2,386;30,440;103,464;130,461;153,452;170,439;184,422;186,417;93,417;74,409;63,391;59,366;60,352;69,329;84,317;103,313;187,313;183,305;169,290;150,277;126,269;97,266" o:connectangles="0,0,0,0,0,0,0,0,0,0,0,0,0,0,0,0,0,0,0,0,0,0,0,0,0,0"/>
                  </v:shape>
                  <v:shape id="Freeform 113" o:spid="_x0000_s1031" style="position:absolute;left:293;top:266;width:200;height:199;visibility:visible;mso-wrap-style:square;v-text-anchor:top" coordsize="20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" path="m187,47r-84,l120,52r17,22l139,86r1,10l139,114r-8,20l115,147r-22,4l186,151r7,-13l198,118r2,-18l200,96,198,77,192,57,187,47xe" stroked="f">
                    <v:path arrowok="t" o:connecttype="custom" o:connectlocs="187,313;103,313;120,318;137,340;139,352;140,362;139,380;131,400;115,413;93,417;186,417;193,404;198,384;200,366;200,362;198,343;192,323;187,313" o:connectangles="0,0,0,0,0,0,0,0,0,0,0,0,0,0,0,0,0,0"/>
                  </v:shape>
                </v:group>
                <v:group id="Group 114" o:spid="_x0000_s1032" style="position:absolute;left:491;top:267;width:180;height:197" coordorigin="491,267" coordsize="18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">
                  <v:shape id="Freeform 115" o:spid="_x0000_s1033" style="position:absolute;left:491;top:267;width:180;height:197;visibility:visible;mso-wrap-style:square;v-text-anchor:top" coordsize="18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" path="m42,127l,159r10,11l27,182r25,10l72,196r20,1l104,197r63,-29l176,152r-91,l76,150,52,142r-4,-7l42,127xe" stroked="f">
                    <v:path arrowok="t" o:connecttype="custom" o:connectlocs="42,394;0,426;10,437;27,449;52,459;72,463;92,464;104,464;167,435;176,419;85,419;76,417;52,409;48,402;42,394" o:connectangles="0,0,0,0,0,0,0,0,0,0,0,0,0,0,0"/>
                  </v:shape>
                  <v:shape id="Freeform 116" o:spid="_x0000_s1034" style="position:absolute;left:491;top:267;width:180;height:197;visibility:visible;mso-wrap-style:square;v-text-anchor:top" coordsize="18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" path="m84,l28,24,15,57r3,29l32,102r19,10l70,117r24,5l112,126r10,4l122,151r-23,1l176,152,161,91,81,68,72,65r,-18l83,44r81,l178,32,167,22,145,9,129,4,110,1,84,xe" stroked="f">
                    <v:path arrowok="t" o:connecttype="custom" o:connectlocs="84,267;28,291;15,324;18,353;32,369;51,379;70,384;94,389;112,393;122,397;122,418;99,419;176,419;161,358;81,335;72,332;72,314;83,311;164,311;178,299;167,289;145,276;129,271;110,268;84,267" o:connectangles="0,0,0,0,0,0,0,0,0,0,0,0,0,0,0,0,0,0,0,0,0,0,0,0,0"/>
                  </v:shape>
                  <v:shape id="Freeform 117" o:spid="_x0000_s1035" style="position:absolute;left:491;top:267;width:180;height:197;visibility:visible;mso-wrap-style:square;v-text-anchor:top" coordsize="18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" path="m164,44r-62,l116,46r11,5l135,55r3,5l141,63,164,44xe" stroked="f">
                    <v:path arrowok="t" o:connecttype="custom" o:connectlocs="164,311;102,311;116,313;127,318;135,322;138,327;141,330;164,311" o:connectangles="0,0,0,0,0,0,0,0"/>
                  </v:shape>
                </v:group>
                <v:group id="Group 118" o:spid="_x0000_s1036" style="position:absolute;left:717;top:273;width:2;height:186" coordorigin="717,273" coordsize="2,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">
                  <v:shape id="Freeform 119" o:spid="_x0000_s1037" style="position:absolute;left:717;top:273;width:2;height:186;visibility:visible;mso-wrap-style:square;v-text-anchor:top" coordsize="2,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" path="m,l,185e" filled="f" strokecolor="white" strokeweight="1.0742mm">
                    <v:path arrowok="t" o:connecttype="custom" o:connectlocs="0,273;0,458" o:connectangles="0,0"/>
                  </v:shape>
                </v:group>
                <v:group id="Group 120" o:spid="_x0000_s1038" style="position:absolute;left:762;top:333;width:106;height:128" coordorigin="762,333" coordsize="10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">
                  <v:shape id="Freeform 121" o:spid="_x0000_s1039" style="position:absolute;left:762;top:333;width:106;height:128;visibility:visible;mso-wrap-style:square;v-text-anchor:top" coordsize="10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" path="m23,82l,86r2,20l14,117r5,3l31,125r19,2l79,126,95,115r1,-2l49,113r-9,-1l23,98r,-12l23,82xe" stroked="f">
                    <v:path arrowok="t" o:connecttype="custom" o:connectlocs="23,415;0,419;2,439;14,450;19,453;31,458;50,460;79,459;95,448;96,446;49,446;40,445;23,431;23,419;23,415" o:connectangles="0,0,0,0,0,0,0,0,0,0,0,0,0,0,0"/>
                  </v:shape>
                  <v:shape id="Freeform 122" o:spid="_x0000_s1040" style="position:absolute;left:762;top:333;width:106;height:128;visibility:visible;mso-wrap-style:square;v-text-anchor:top" coordsize="10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" path="m35,l20,9,11,26r,27l28,65r21,6l76,76r11,3l87,106r-11,7l96,113r7,-15l104,73,86,60,67,54,39,48,26,44r,-20l34,14r58,l83,7,62,1,35,xe" stroked="f">
                    <v:path arrowok="t" o:connecttype="custom" o:connectlocs="35,333;20,342;11,359;11,386;28,398;49,404;76,409;87,412;87,439;76,446;96,446;103,431;104,406;86,393;67,387;39,381;26,377;26,357;34,347;92,347;83,340;62,334;35,333" o:connectangles="0,0,0,0,0,0,0,0,0,0,0,0,0,0,0,0,0,0,0,0,0,0,0"/>
                  </v:shape>
                  <v:shape id="Freeform 123" o:spid="_x0000_s1041" style="position:absolute;left:762;top:333;width:106;height:128;visibility:visible;mso-wrap-style:square;v-text-anchor:top" coordsize="10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" path="m92,14r-35,l66,15r8,6l82,28r1,6l83,41r22,-5l98,18,92,14xe" stroked="f">
                    <v:path arrowok="t" o:connecttype="custom" o:connectlocs="92,347;57,347;66,348;74,354;82,361;83,367;83,374;105,369;98,351;92,347" o:connectangles="0,0,0,0,0,0,0,0,0,0"/>
                  </v:shape>
                </v:group>
                <v:group id="Group 124" o:spid="_x0000_s1042" style="position:absolute;left:880;top:335;width:121;height:128" coordorigin="880,335" coordsize="12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">
                  <v:shape id="Freeform 125" o:spid="_x0000_s1043" style="position:absolute;left:880;top:335;width:121;height:128;visibility:visible;mso-wrap-style:square;v-text-anchor:top" coordsize="12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" path="m38,l20,11,8,29,2,50,,72,6,93r11,18l36,123r25,4l78,125r18,-9l102,109r-52,l34,99,26,80,23,52,29,32,44,18,69,13r29,l92,8,69,1,38,xe" stroked="f">
                    <v:path arrowok="t" o:connecttype="custom" o:connectlocs="38,335;20,346;8,364;2,385;0,407;6,428;17,446;36,458;61,462;78,460;96,451;102,444;50,444;34,434;26,415;23,387;29,367;44,353;69,348;98,348;92,343;69,336;38,335" o:connectangles="0,0,0,0,0,0,0,0,0,0,0,0,0,0,0,0,0,0,0,0,0,0,0"/>
                  </v:shape>
                  <v:shape id="Freeform 126" o:spid="_x0000_s1044" style="position:absolute;left:880;top:335;width:121;height:128;visibility:visible;mso-wrap-style:square;v-text-anchor:top" coordsize="12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" path="m98,13r-29,l86,21,97,44r1,4l99,53,98,68,94,85,80,102r-30,7l102,109r8,-8l118,79r3,-26l121,52,117,35,107,20,98,13xe" stroked="f">
                    <v:path arrowok="t" o:connecttype="custom" o:connectlocs="98,348;69,348;86,356;97,379;98,383;99,388;98,403;94,420;80,437;50,444;102,444;110,436;118,414;121,388;121,387;117,370;107,355;98,348" o:connectangles="0,0,0,0,0,0,0,0,0,0,0,0,0,0,0,0,0,0"/>
                  </v:shape>
                </v:group>
                <v:group id="Group 127" o:spid="_x0000_s1045" style="position:absolute;left:1006;top:274;width:69;height:185" coordorigin="1006,274" coordsize="6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">
                  <v:shape id="Freeform 128" o:spid="_x0000_s1046" style="position:absolute;left:1006;top:274;width:69;height:185;visibility:visible;mso-wrap-style:square;v-text-anchor:top" coordsize="6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" path="m42,78r-21,l21,184r21,l42,78xe" stroked="f">
                    <v:path arrowok="t" o:connecttype="custom" o:connectlocs="42,352;21,352;21,458;42,458;42,352" o:connectangles="0,0,0,0,0"/>
                  </v:shape>
                  <v:shape id="Freeform 129" o:spid="_x0000_s1047" style="position:absolute;left:1006;top:274;width:69;height:185;visibility:visible;mso-wrap-style:square;v-text-anchor:top" coordsize="6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" path="m65,61l,61,,78r65,l65,61xe" stroked="f">
                    <v:path arrowok="t" o:connecttype="custom" o:connectlocs="65,335;0,335;0,352;65,352;65,335" o:connectangles="0,0,0,0,0"/>
                  </v:shape>
                  <v:shape id="Freeform 130" o:spid="_x0000_s1048" style="position:absolute;left:1006;top:274;width:69;height:185;visibility:visible;mso-wrap-style:square;v-text-anchor:top" coordsize="6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" path="m60,l41,2,24,17,22,35,21,61r21,l42,29r,-12l69,17,69,2,65,1,60,xe" stroked="f">
                    <v:path arrowok="t" o:connecttype="custom" o:connectlocs="60,274;41,276;24,291;22,309;21,335;42,335;42,303;42,291;69,291;69,276;65,275;60,274" o:connectangles="0,0,0,0,0,0,0,0,0,0,0,0"/>
                  </v:shape>
                  <v:shape id="Freeform 131" o:spid="_x0000_s1049" style="position:absolute;left:1006;top:274;width:69;height:185;visibility:visible;mso-wrap-style:square;v-text-anchor:top" coordsize="6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" path="m69,17r-9,l65,17r4,1l69,17xe" stroked="f">
                    <v:path arrowok="t" o:connecttype="custom" o:connectlocs="69,291;60,291;65,291;69,292;69,291" o:connectangles="0,0,0,0,0"/>
                  </v:shape>
                </v:group>
                <v:group id="Group 132" o:spid="_x0000_s1050" style="position:absolute;left:1081;top:295;width:64;height:166" coordorigin="1081,295" coordsize="64,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">
                  <v:shape id="Freeform 133" o:spid="_x0000_s1051" style="position:absolute;left:1081;top:295;width:64;height:166;visibility:visible;mso-wrap-style:square;v-text-anchor:top" coordsize="64,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" path="m42,57r-22,l20,146r,20l52,166r9,-2l64,163r,-14l42,149r,-92xe" stroked="f">
                    <v:path arrowok="t" o:connecttype="custom" o:connectlocs="42,352;20,352;20,441;20,461;52,461;61,459;64,458;64,444;42,444;42,352" o:connectangles="0,0,0,0,0,0,0,0,0,0"/>
                  </v:shape>
                  <v:shape id="Freeform 134" o:spid="_x0000_s1052" style="position:absolute;left:1081;top:295;width:64;height:166;visibility:visible;mso-wrap-style:square;v-text-anchor:top" coordsize="64,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" path="m64,146r-9,3l64,149r,-3xe" stroked="f">
                    <v:path arrowok="t" o:connecttype="custom" o:connectlocs="64,441;55,444;64,444;64,441" o:connectangles="0,0,0,0"/>
                  </v:shape>
                  <v:shape id="Freeform 135" o:spid="_x0000_s1053" style="position:absolute;left:1081;top:295;width:64;height:166;visibility:visible;mso-wrap-style:square;v-text-anchor:top" coordsize="64,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" path="m64,40l,40,,57r64,l64,40xe" stroked="f">
                    <v:path arrowok="t" o:connecttype="custom" o:connectlocs="64,335;0,335;0,352;64,352;64,335" o:connectangles="0,0,0,0,0"/>
                  </v:shape>
                  <v:shape id="Freeform 136" o:spid="_x0000_s1054" style="position:absolute;left:1081;top:295;width:64;height:166;visibility:visible;mso-wrap-style:square;v-text-anchor:top" coordsize="64,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" path="m42,l20,r,40l42,40,42,xe" stroked="f">
                    <v:path arrowok="t" o:connecttype="custom" o:connectlocs="42,295;20,295;20,335;42,335;42,295" o:connectangles="0,0,0,0,0"/>
                  </v:shape>
                </v:group>
                <v:group id="Group 137" o:spid="_x0000_s1055" style="position:absolute;width:4867;height:1105" coordsize="4867,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">
                  <v:shape id="Freeform 138" o:spid="_x0000_s1056" style="position:absolute;left:1160;top:416;width:44;height:43;visibility:visible;mso-wrap-style:square;v-text-anchor:top" coordsize="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" path="m34,l10,,,9,,34r10,9l34,43r4,-4l12,39,5,31,5,11,12,3r26,l34,xe" stroked="f">
                    <v:path arrowok="t" o:connecttype="custom" o:connectlocs="34,416;10,416;0,425;0,450;10,459;34,459;38,455;12,455;5,447;5,427;12,419;38,419;34,416" o:connectangles="0,0,0,0,0,0,0,0,0,0,0,0,0"/>
                  </v:shape>
                  <v:shape id="Freeform 139" o:spid="_x0000_s1057" style="position:absolute;left:1160;top:416;width:44;height:43;visibility:visible;mso-wrap-style:square;v-text-anchor:top" coordsize="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" path="m38,3r-6,l39,11r,20l32,39r6,l44,34,44,9,38,3xe" stroked="f">
                    <v:path arrowok="t" o:connecttype="custom" o:connectlocs="38,419;32,419;39,427;39,447;32,455;38,455;44,450;44,425;38,419" o:connectangles="0,0,0,0,0,0,0,0,0"/>
                  </v:shape>
                  <v:shape id="Freeform 140" o:spid="_x0000_s1058" style="position:absolute;left:1160;top:416;width:44;height:43;visibility:visible;mso-wrap-style:square;v-text-anchor:top" coordsize="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" path="m29,9l14,9r,25l17,34r,-11l26,23r3,-1l32,20r-15,l17,12r15,l32,11,29,9xe" stroked="f">
                    <v:path arrowok="t" o:connecttype="custom" o:connectlocs="29,425;14,425;14,450;17,450;17,439;26,439;29,438;32,436;32,436;17,436;17,428;32,428;32,427;29,425" o:connectangles="0,0,0,0,0,0,0,0,0,0,0,0,0,0"/>
                  </v:shape>
                  <v:shape id="Freeform 141" o:spid="_x0000_s1059" style="position:absolute;left:1160;top:416;width:44;height:43;visibility:visible;mso-wrap-style:square;v-text-anchor:top" coordsize="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" path="m26,23r-4,l28,34r4,l26,23xe" stroked="f">
                    <v:path arrowok="t" o:connecttype="custom" o:connectlocs="26,439;22,439;28,450;32,450;26,439" o:connectangles="0,0,0,0,0"/>
                  </v:shape>
                  <v:shape id="Freeform 142" o:spid="_x0000_s1060" style="position:absolute;left:1160;top:416;width:44;height:43;visibility:visible;mso-wrap-style:square;v-text-anchor:top" coordsize="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" path="m32,12r-7,l28,13r,6l25,20r7,l32,12xe" stroked="f">
                    <v:path arrowok="t" o:connecttype="custom" o:connectlocs="32,428;25,428;28,429;28,435;25,436;32,436;32,428" o:connectangles="0,0,0,0,0,0,0"/>
                  </v:shape>
                  <v:shapetype id="_x0000_t202" coordsize="21600,21600" o:spt="202" path="m,l,21600r21600,l21600,xe">
                    <v:stroke joinstyle="miter"/>
                    <v:path gradientshapeok="t" o:connecttype="rect"/>
                  </v:shapetype>
                  <v:shape id="Text Box 143" o:spid="_x0000_s1061" type="#_x0000_t202" style="position:absolute;width:4867;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" filled="f" stroked="f">
                    <v:textbox inset="0,0,0,0">
                      <w:txbxContent>
                        <w:p w14:paraId="55FCF222" w14:textId="77777777" w:rsidR="005D2808" w:rsidRDefault="005D2808" w:rsidP="009729F5">
                          <w:pPr>
                            <w:rPr>
                              <w:rFonts w:ascii="Times New Roman" w:eastAsia="Times New Roman" w:hAnsi="Times New Roman" w:cs="Times New Roman"/>
                              <w:sz w:val="30"/>
                              <w:szCs w:val="30"/>
                            </w:rPr>
                          </w:pPr>
                        </w:p>
                        <w:p w14:paraId="63E1F73D" w14:textId="77777777" w:rsidR="005D2808" w:rsidRDefault="005D2808" w:rsidP="009729F5">
                          <w:pPr>
                            <w:spacing w:before="175"/>
                            <w:ind w:left="287"/>
                            <w:rPr>
                              <w:rFonts w:ascii="Proxima Nova Lt" w:eastAsia="Proxima Nova Lt" w:hAnsi="Proxima Nova Lt" w:cs="Proxima Nova Lt"/>
                              <w:sz w:val="30"/>
                              <w:szCs w:val="30"/>
                            </w:rPr>
                          </w:pPr>
                          <w:r>
                            <w:rPr>
                              <w:rFonts w:ascii="Proxima Nova Lt"/>
                              <w:b/>
                              <w:color w:val="FFFFFF"/>
                              <w:sz w:val="30"/>
                            </w:rPr>
                            <w:t>PI</w:t>
                          </w:r>
                          <w:r>
                            <w:rPr>
                              <w:rFonts w:ascii="Proxima Nova Lt"/>
                              <w:b/>
                              <w:color w:val="FFFFFF"/>
                              <w:spacing w:val="15"/>
                              <w:sz w:val="30"/>
                            </w:rPr>
                            <w:t xml:space="preserve"> </w:t>
                          </w:r>
                          <w:r>
                            <w:rPr>
                              <w:rFonts w:ascii="Proxima Nova Lt"/>
                              <w:b/>
                              <w:color w:val="FFFFFF"/>
                              <w:spacing w:val="-3"/>
                              <w:sz w:val="30"/>
                            </w:rPr>
                            <w:t>SYSTEM</w:t>
                          </w:r>
                          <w:r>
                            <w:rPr>
                              <w:rFonts w:ascii="Proxima Nova Lt"/>
                              <w:b/>
                              <w:color w:val="FFFFFF"/>
                              <w:spacing w:val="15"/>
                              <w:sz w:val="30"/>
                            </w:rPr>
                            <w:t xml:space="preserve"> </w:t>
                          </w:r>
                          <w:r>
                            <w:rPr>
                              <w:rFonts w:ascii="Proxima Nova Lt"/>
                              <w:b/>
                              <w:color w:val="FFFFFF"/>
                              <w:sz w:val="30"/>
                            </w:rPr>
                            <w:t>LEARNING</w:t>
                          </w:r>
                        </w:p>
                      </w:txbxContent>
                    </v:textbox>
                  </v:shape>
                </v:group>
                <w10:anchorlock/>
              </v:group>
            </w:pict>
          </mc:Fallback>
        </mc:AlternateContent>
      </w:r>
    </w:p>
    <w:p w14:paraId="4A773072" w14:textId="77777777" w:rsidR="009729F5" w:rsidRPr="00A550E3" w:rsidRDefault="009729F5" w:rsidP="003341C6">
      <w:pPr>
        <w:widowControl w:val="0"/>
        <w:spacing w:before="6" w:line="240" w:lineRule="auto"/>
        <w:rPr>
          <w:rFonts w:ascii="Times New Roman" w:eastAsia="Times New Roman" w:hAnsi="Times New Roman" w:cs="Times New Roman"/>
          <w:sz w:val="29"/>
          <w:szCs w:val="29"/>
        </w:rPr>
      </w:pPr>
      <w:r w:rsidRPr="00A550E3">
        <w:rPr>
          <w:rFonts w:ascii="Calibri" w:eastAsia="Calibri" w:hAnsi="Calibri" w:cs="Times New Roman"/>
          <w:noProof/>
          <w:lang w:eastAsia="ko-KR"/>
        </w:rPr>
        <mc:AlternateContent>
          <mc:Choice Requires="wpg">
            <w:drawing>
              <wp:anchor distT="0" distB="0" distL="114300" distR="114300" simplePos="0" relativeHeight="251658240" behindDoc="0" locked="0" layoutInCell="1" allowOverlap="1" wp14:anchorId="08CBFDD6" wp14:editId="14D5C0E1">
                <wp:simplePos x="0" y="0"/>
                <wp:positionH relativeFrom="page">
                  <wp:posOffset>1299845</wp:posOffset>
                </wp:positionH>
                <wp:positionV relativeFrom="paragraph">
                  <wp:posOffset>-424815</wp:posOffset>
                </wp:positionV>
                <wp:extent cx="5029200" cy="3029585"/>
                <wp:effectExtent l="0" t="0" r="0" b="18415"/>
                <wp:wrapNone/>
                <wp:docPr id="10640341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3029585"/>
                          <a:chOff x="0" y="2278"/>
                          <a:chExt cx="7920" cy="4771"/>
                        </a:xfrm>
                      </wpg:grpSpPr>
                      <pic:pic xmlns:pic="http://schemas.openxmlformats.org/drawingml/2006/picture">
                        <pic:nvPicPr>
                          <pic:cNvPr id="1064034111" name="Picture 4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10" y="3815"/>
                            <a:ext cx="2673" cy="2817"/>
                          </a:xfrm>
                          <a:prstGeom prst="rect">
                            <a:avLst/>
                          </a:prstGeom>
                          <a:noFill/>
                          <a:extLst>
                            <a:ext uri="{909E8E84-426E-40DD-AFC4-6F175D3DCCD1}">
                              <a14:hiddenFill xmlns:a14="http://schemas.microsoft.com/office/drawing/2010/main">
                                <a:solidFill>
                                  <a:srgbClr val="FFFFFF"/>
                                </a:solidFill>
                              </a14:hiddenFill>
                            </a:ext>
                          </a:extLst>
                        </pic:spPr>
                      </pic:pic>
                      <wpg:grpSp>
                        <wpg:cNvPr id="1064034112" name="Group 47"/>
                        <wpg:cNvGrpSpPr>
                          <a:grpSpLocks/>
                        </wpg:cNvGrpSpPr>
                        <wpg:grpSpPr bwMode="auto">
                          <a:xfrm>
                            <a:off x="5227" y="2819"/>
                            <a:ext cx="650" cy="546"/>
                            <a:chOff x="5227" y="2819"/>
                            <a:chExt cx="650" cy="546"/>
                          </a:xfrm>
                        </wpg:grpSpPr>
                        <wps:wsp>
                          <wps:cNvPr id="1064034113" name="Freeform 48"/>
                          <wps:cNvSpPr>
                            <a:spLocks/>
                          </wps:cNvSpPr>
                          <wps:spPr bwMode="auto">
                            <a:xfrm>
                              <a:off x="5227" y="2819"/>
                              <a:ext cx="650" cy="546"/>
                            </a:xfrm>
                            <a:custGeom>
                              <a:avLst/>
                              <a:gdLst>
                                <a:gd name="T0" fmla="+- 0 5416 5227"/>
                                <a:gd name="T1" fmla="*/ T0 w 650"/>
                                <a:gd name="T2" fmla="+- 0 2819 2819"/>
                                <a:gd name="T3" fmla="*/ 2819 h 546"/>
                                <a:gd name="T4" fmla="+- 0 5349 5227"/>
                                <a:gd name="T5" fmla="*/ T4 w 650"/>
                                <a:gd name="T6" fmla="+- 0 2831 2819"/>
                                <a:gd name="T7" fmla="*/ 2831 h 546"/>
                                <a:gd name="T8" fmla="+- 0 5294 5227"/>
                                <a:gd name="T9" fmla="*/ T8 w 650"/>
                                <a:gd name="T10" fmla="+- 0 2865 2819"/>
                                <a:gd name="T11" fmla="*/ 2865 h 546"/>
                                <a:gd name="T12" fmla="+- 0 5253 5227"/>
                                <a:gd name="T13" fmla="*/ T12 w 650"/>
                                <a:gd name="T14" fmla="+- 0 2915 2819"/>
                                <a:gd name="T15" fmla="*/ 2915 h 546"/>
                                <a:gd name="T16" fmla="+- 0 5231 5227"/>
                                <a:gd name="T17" fmla="*/ T16 w 650"/>
                                <a:gd name="T18" fmla="+- 0 2978 2819"/>
                                <a:gd name="T19" fmla="*/ 2978 h 546"/>
                                <a:gd name="T20" fmla="+- 0 5227 5227"/>
                                <a:gd name="T21" fmla="*/ T20 w 650"/>
                                <a:gd name="T22" fmla="+- 0 3364 2819"/>
                                <a:gd name="T23" fmla="*/ 3364 h 546"/>
                                <a:gd name="T24" fmla="+- 0 5877 5227"/>
                                <a:gd name="T25" fmla="*/ T24 w 650"/>
                                <a:gd name="T26" fmla="+- 0 3364 2819"/>
                                <a:gd name="T27" fmla="*/ 3364 h 546"/>
                                <a:gd name="T28" fmla="+- 0 5877 5227"/>
                                <a:gd name="T29" fmla="*/ T28 w 650"/>
                                <a:gd name="T30" fmla="+- 0 3015 2819"/>
                                <a:gd name="T31" fmla="*/ 3015 h 546"/>
                                <a:gd name="T32" fmla="+- 0 5876 5227"/>
                                <a:gd name="T33" fmla="*/ T32 w 650"/>
                                <a:gd name="T34" fmla="+- 0 2992 2819"/>
                                <a:gd name="T35" fmla="*/ 2992 h 546"/>
                                <a:gd name="T36" fmla="+- 0 5858 5227"/>
                                <a:gd name="T37" fmla="*/ T36 w 650"/>
                                <a:gd name="T38" fmla="+- 0 2927 2819"/>
                                <a:gd name="T39" fmla="*/ 2927 h 546"/>
                                <a:gd name="T40" fmla="+- 0 5821 5227"/>
                                <a:gd name="T41" fmla="*/ T40 w 650"/>
                                <a:gd name="T42" fmla="+- 0 2873 2819"/>
                                <a:gd name="T43" fmla="*/ 2873 h 546"/>
                                <a:gd name="T44" fmla="+- 0 5768 5227"/>
                                <a:gd name="T45" fmla="*/ T44 w 650"/>
                                <a:gd name="T46" fmla="+- 0 2836 2819"/>
                                <a:gd name="T47" fmla="*/ 2836 h 546"/>
                                <a:gd name="T48" fmla="+- 0 5703 5227"/>
                                <a:gd name="T49" fmla="*/ T48 w 650"/>
                                <a:gd name="T50" fmla="+- 0 2819 2819"/>
                                <a:gd name="T51" fmla="*/ 2819 h 546"/>
                                <a:gd name="T52" fmla="+- 0 5416 5227"/>
                                <a:gd name="T53" fmla="*/ T52 w 650"/>
                                <a:gd name="T54" fmla="+- 0 2819 2819"/>
                                <a:gd name="T55" fmla="*/ 2819 h 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50" h="546">
                                  <a:moveTo>
                                    <a:pt x="189" y="0"/>
                                  </a:moveTo>
                                  <a:lnTo>
                                    <a:pt x="122" y="12"/>
                                  </a:lnTo>
                                  <a:lnTo>
                                    <a:pt x="67" y="46"/>
                                  </a:lnTo>
                                  <a:lnTo>
                                    <a:pt x="26" y="96"/>
                                  </a:lnTo>
                                  <a:lnTo>
                                    <a:pt x="4" y="159"/>
                                  </a:lnTo>
                                  <a:lnTo>
                                    <a:pt x="0" y="545"/>
                                  </a:lnTo>
                                  <a:lnTo>
                                    <a:pt x="650" y="545"/>
                                  </a:lnTo>
                                  <a:lnTo>
                                    <a:pt x="650" y="196"/>
                                  </a:lnTo>
                                  <a:lnTo>
                                    <a:pt x="649" y="173"/>
                                  </a:lnTo>
                                  <a:lnTo>
                                    <a:pt x="631" y="108"/>
                                  </a:lnTo>
                                  <a:lnTo>
                                    <a:pt x="594" y="54"/>
                                  </a:lnTo>
                                  <a:lnTo>
                                    <a:pt x="541" y="17"/>
                                  </a:lnTo>
                                  <a:lnTo>
                                    <a:pt x="476" y="0"/>
                                  </a:lnTo>
                                  <a:lnTo>
                                    <a:pt x="189" y="0"/>
                                  </a:lnTo>
                                  <a:close/>
                                </a:path>
                              </a:pathLst>
                            </a:custGeom>
                            <a:solidFill>
                              <a:srgbClr val="3870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64034114" name="Group 43"/>
                        <wpg:cNvGrpSpPr>
                          <a:grpSpLocks/>
                        </wpg:cNvGrpSpPr>
                        <wpg:grpSpPr bwMode="auto">
                          <a:xfrm>
                            <a:off x="5318" y="2278"/>
                            <a:ext cx="478" cy="201"/>
                            <a:chOff x="5318" y="2278"/>
                            <a:chExt cx="478" cy="201"/>
                          </a:xfrm>
                        </wpg:grpSpPr>
                        <wps:wsp>
                          <wps:cNvPr id="1064034115" name="Freeform 46"/>
                          <wps:cNvSpPr>
                            <a:spLocks/>
                          </wps:cNvSpPr>
                          <wps:spPr bwMode="auto">
                            <a:xfrm>
                              <a:off x="5318" y="2278"/>
                              <a:ext cx="478" cy="201"/>
                            </a:xfrm>
                            <a:custGeom>
                              <a:avLst/>
                              <a:gdLst>
                                <a:gd name="T0" fmla="+- 0 5571 5318"/>
                                <a:gd name="T1" fmla="*/ T0 w 478"/>
                                <a:gd name="T2" fmla="+- 0 2278 2278"/>
                                <a:gd name="T3" fmla="*/ 2278 h 201"/>
                                <a:gd name="T4" fmla="+- 0 5500 5318"/>
                                <a:gd name="T5" fmla="*/ T4 w 478"/>
                                <a:gd name="T6" fmla="+- 0 2286 2278"/>
                                <a:gd name="T7" fmla="*/ 2286 h 201"/>
                                <a:gd name="T8" fmla="+- 0 5439 5318"/>
                                <a:gd name="T9" fmla="*/ T8 w 478"/>
                                <a:gd name="T10" fmla="+- 0 2310 2278"/>
                                <a:gd name="T11" fmla="*/ 2310 h 201"/>
                                <a:gd name="T12" fmla="+- 0 5387 5318"/>
                                <a:gd name="T13" fmla="*/ T12 w 478"/>
                                <a:gd name="T14" fmla="+- 0 2347 2278"/>
                                <a:gd name="T15" fmla="*/ 2347 h 201"/>
                                <a:gd name="T16" fmla="+- 0 5348 5318"/>
                                <a:gd name="T17" fmla="*/ T16 w 478"/>
                                <a:gd name="T18" fmla="+- 0 2396 2278"/>
                                <a:gd name="T19" fmla="*/ 2396 h 201"/>
                                <a:gd name="T20" fmla="+- 0 5323 5318"/>
                                <a:gd name="T21" fmla="*/ T20 w 478"/>
                                <a:gd name="T22" fmla="+- 0 2453 2278"/>
                                <a:gd name="T23" fmla="*/ 2453 h 201"/>
                                <a:gd name="T24" fmla="+- 0 5318 5318"/>
                                <a:gd name="T25" fmla="*/ T24 w 478"/>
                                <a:gd name="T26" fmla="+- 0 2474 2278"/>
                                <a:gd name="T27" fmla="*/ 2474 h 201"/>
                                <a:gd name="T28" fmla="+- 0 5356 5318"/>
                                <a:gd name="T29" fmla="*/ T28 w 478"/>
                                <a:gd name="T30" fmla="+- 0 2478 2278"/>
                                <a:gd name="T31" fmla="*/ 2478 h 201"/>
                                <a:gd name="T32" fmla="+- 0 5367 5318"/>
                                <a:gd name="T33" fmla="*/ T32 w 478"/>
                                <a:gd name="T34" fmla="+- 0 2460 2278"/>
                                <a:gd name="T35" fmla="*/ 2460 h 201"/>
                                <a:gd name="T36" fmla="+- 0 5385 5318"/>
                                <a:gd name="T37" fmla="*/ T36 w 478"/>
                                <a:gd name="T38" fmla="+- 0 2449 2278"/>
                                <a:gd name="T39" fmla="*/ 2449 h 201"/>
                                <a:gd name="T40" fmla="+- 0 5401 5318"/>
                                <a:gd name="T41" fmla="*/ T40 w 478"/>
                                <a:gd name="T42" fmla="+- 0 2446 2278"/>
                                <a:gd name="T43" fmla="*/ 2446 h 201"/>
                                <a:gd name="T44" fmla="+- 0 5788 5318"/>
                                <a:gd name="T45" fmla="*/ T44 w 478"/>
                                <a:gd name="T46" fmla="+- 0 2446 2278"/>
                                <a:gd name="T47" fmla="*/ 2446 h 201"/>
                                <a:gd name="T48" fmla="+- 0 5785 5318"/>
                                <a:gd name="T49" fmla="*/ T48 w 478"/>
                                <a:gd name="T50" fmla="+- 0 2436 2278"/>
                                <a:gd name="T51" fmla="*/ 2436 h 201"/>
                                <a:gd name="T52" fmla="+- 0 5754 5318"/>
                                <a:gd name="T53" fmla="*/ T52 w 478"/>
                                <a:gd name="T54" fmla="+- 0 2379 2278"/>
                                <a:gd name="T55" fmla="*/ 2379 h 201"/>
                                <a:gd name="T56" fmla="+- 0 5711 5318"/>
                                <a:gd name="T57" fmla="*/ T56 w 478"/>
                                <a:gd name="T58" fmla="+- 0 2332 2278"/>
                                <a:gd name="T59" fmla="*/ 2332 h 201"/>
                                <a:gd name="T60" fmla="+- 0 5656 5318"/>
                                <a:gd name="T61" fmla="*/ T60 w 478"/>
                                <a:gd name="T62" fmla="+- 0 2298 2278"/>
                                <a:gd name="T63" fmla="*/ 2298 h 201"/>
                                <a:gd name="T64" fmla="+- 0 5594 5318"/>
                                <a:gd name="T65" fmla="*/ T64 w 478"/>
                                <a:gd name="T66" fmla="+- 0 2280 2278"/>
                                <a:gd name="T67" fmla="*/ 2280 h 201"/>
                                <a:gd name="T68" fmla="+- 0 5571 5318"/>
                                <a:gd name="T69" fmla="*/ T68 w 478"/>
                                <a:gd name="T70" fmla="+- 0 2278 2278"/>
                                <a:gd name="T71" fmla="*/ 2278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78" h="201">
                                  <a:moveTo>
                                    <a:pt x="253" y="0"/>
                                  </a:moveTo>
                                  <a:lnTo>
                                    <a:pt x="182" y="8"/>
                                  </a:lnTo>
                                  <a:lnTo>
                                    <a:pt x="121" y="32"/>
                                  </a:lnTo>
                                  <a:lnTo>
                                    <a:pt x="69" y="69"/>
                                  </a:lnTo>
                                  <a:lnTo>
                                    <a:pt x="30" y="118"/>
                                  </a:lnTo>
                                  <a:lnTo>
                                    <a:pt x="5" y="175"/>
                                  </a:lnTo>
                                  <a:lnTo>
                                    <a:pt x="0" y="196"/>
                                  </a:lnTo>
                                  <a:lnTo>
                                    <a:pt x="38" y="200"/>
                                  </a:lnTo>
                                  <a:lnTo>
                                    <a:pt x="49" y="182"/>
                                  </a:lnTo>
                                  <a:lnTo>
                                    <a:pt x="67" y="171"/>
                                  </a:lnTo>
                                  <a:lnTo>
                                    <a:pt x="83" y="168"/>
                                  </a:lnTo>
                                  <a:lnTo>
                                    <a:pt x="470" y="168"/>
                                  </a:lnTo>
                                  <a:lnTo>
                                    <a:pt x="467" y="158"/>
                                  </a:lnTo>
                                  <a:lnTo>
                                    <a:pt x="436" y="101"/>
                                  </a:lnTo>
                                  <a:lnTo>
                                    <a:pt x="393" y="54"/>
                                  </a:lnTo>
                                  <a:lnTo>
                                    <a:pt x="338" y="20"/>
                                  </a:lnTo>
                                  <a:lnTo>
                                    <a:pt x="276" y="2"/>
                                  </a:lnTo>
                                  <a:lnTo>
                                    <a:pt x="253" y="0"/>
                                  </a:lnTo>
                                  <a:close/>
                                </a:path>
                              </a:pathLst>
                            </a:custGeom>
                            <a:solidFill>
                              <a:srgbClr val="3870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034116" name="Freeform 45"/>
                          <wps:cNvSpPr>
                            <a:spLocks/>
                          </wps:cNvSpPr>
                          <wps:spPr bwMode="auto">
                            <a:xfrm>
                              <a:off x="5318" y="2278"/>
                              <a:ext cx="478" cy="201"/>
                            </a:xfrm>
                            <a:custGeom>
                              <a:avLst/>
                              <a:gdLst>
                                <a:gd name="T0" fmla="+- 0 5712 5318"/>
                                <a:gd name="T1" fmla="*/ T0 w 478"/>
                                <a:gd name="T2" fmla="+- 0 2446 2278"/>
                                <a:gd name="T3" fmla="*/ 2446 h 201"/>
                                <a:gd name="T4" fmla="+- 0 5476 5318"/>
                                <a:gd name="T5" fmla="*/ T4 w 478"/>
                                <a:gd name="T6" fmla="+- 0 2446 2278"/>
                                <a:gd name="T7" fmla="*/ 2446 h 201"/>
                                <a:gd name="T8" fmla="+- 0 5497 5318"/>
                                <a:gd name="T9" fmla="*/ T8 w 478"/>
                                <a:gd name="T10" fmla="+- 0 2451 2278"/>
                                <a:gd name="T11" fmla="*/ 2451 h 201"/>
                                <a:gd name="T12" fmla="+- 0 5514 5318"/>
                                <a:gd name="T13" fmla="*/ T12 w 478"/>
                                <a:gd name="T14" fmla="+- 0 2464 2278"/>
                                <a:gd name="T15" fmla="*/ 2464 h 201"/>
                                <a:gd name="T16" fmla="+- 0 5592 5318"/>
                                <a:gd name="T17" fmla="*/ T16 w 478"/>
                                <a:gd name="T18" fmla="+- 0 2478 2278"/>
                                <a:gd name="T19" fmla="*/ 2478 h 201"/>
                                <a:gd name="T20" fmla="+- 0 5603 5318"/>
                                <a:gd name="T21" fmla="*/ T20 w 478"/>
                                <a:gd name="T22" fmla="+- 0 2460 2278"/>
                                <a:gd name="T23" fmla="*/ 2460 h 201"/>
                                <a:gd name="T24" fmla="+- 0 5621 5318"/>
                                <a:gd name="T25" fmla="*/ T24 w 478"/>
                                <a:gd name="T26" fmla="+- 0 2449 2278"/>
                                <a:gd name="T27" fmla="*/ 2449 h 201"/>
                                <a:gd name="T28" fmla="+- 0 5712 5318"/>
                                <a:gd name="T29" fmla="*/ T28 w 478"/>
                                <a:gd name="T30" fmla="+- 0 2446 2278"/>
                                <a:gd name="T31" fmla="*/ 2446 h 2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78" h="201">
                                  <a:moveTo>
                                    <a:pt x="394" y="168"/>
                                  </a:moveTo>
                                  <a:lnTo>
                                    <a:pt x="158" y="168"/>
                                  </a:lnTo>
                                  <a:lnTo>
                                    <a:pt x="179" y="173"/>
                                  </a:lnTo>
                                  <a:lnTo>
                                    <a:pt x="196" y="186"/>
                                  </a:lnTo>
                                  <a:lnTo>
                                    <a:pt x="274" y="200"/>
                                  </a:lnTo>
                                  <a:lnTo>
                                    <a:pt x="285" y="182"/>
                                  </a:lnTo>
                                  <a:lnTo>
                                    <a:pt x="303" y="171"/>
                                  </a:lnTo>
                                  <a:lnTo>
                                    <a:pt x="394" y="168"/>
                                  </a:lnTo>
                                  <a:close/>
                                </a:path>
                              </a:pathLst>
                            </a:custGeom>
                            <a:solidFill>
                              <a:srgbClr val="3870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034117" name="Freeform 44"/>
                          <wps:cNvSpPr>
                            <a:spLocks/>
                          </wps:cNvSpPr>
                          <wps:spPr bwMode="auto">
                            <a:xfrm>
                              <a:off x="5318" y="2278"/>
                              <a:ext cx="478" cy="201"/>
                            </a:xfrm>
                            <a:custGeom>
                              <a:avLst/>
                              <a:gdLst>
                                <a:gd name="T0" fmla="+- 0 5788 5318"/>
                                <a:gd name="T1" fmla="*/ T0 w 478"/>
                                <a:gd name="T2" fmla="+- 0 2446 2278"/>
                                <a:gd name="T3" fmla="*/ 2446 h 201"/>
                                <a:gd name="T4" fmla="+- 0 5712 5318"/>
                                <a:gd name="T5" fmla="*/ T4 w 478"/>
                                <a:gd name="T6" fmla="+- 0 2446 2278"/>
                                <a:gd name="T7" fmla="*/ 2446 h 201"/>
                                <a:gd name="T8" fmla="+- 0 5733 5318"/>
                                <a:gd name="T9" fmla="*/ T8 w 478"/>
                                <a:gd name="T10" fmla="+- 0 2451 2278"/>
                                <a:gd name="T11" fmla="*/ 2451 h 201"/>
                                <a:gd name="T12" fmla="+- 0 5750 5318"/>
                                <a:gd name="T13" fmla="*/ T12 w 478"/>
                                <a:gd name="T14" fmla="+- 0 2464 2278"/>
                                <a:gd name="T15" fmla="*/ 2464 h 201"/>
                                <a:gd name="T16" fmla="+- 0 5796 5318"/>
                                <a:gd name="T17" fmla="*/ T16 w 478"/>
                                <a:gd name="T18" fmla="+- 0 2478 2278"/>
                                <a:gd name="T19" fmla="*/ 2478 h 201"/>
                                <a:gd name="T20" fmla="+- 0 5791 5318"/>
                                <a:gd name="T21" fmla="*/ T20 w 478"/>
                                <a:gd name="T22" fmla="+- 0 2457 2278"/>
                                <a:gd name="T23" fmla="*/ 2457 h 201"/>
                                <a:gd name="T24" fmla="+- 0 5788 5318"/>
                                <a:gd name="T25" fmla="*/ T24 w 478"/>
                                <a:gd name="T26" fmla="+- 0 2446 2278"/>
                                <a:gd name="T27" fmla="*/ 2446 h 201"/>
                              </a:gdLst>
                              <a:ahLst/>
                              <a:cxnLst>
                                <a:cxn ang="0">
                                  <a:pos x="T1" y="T3"/>
                                </a:cxn>
                                <a:cxn ang="0">
                                  <a:pos x="T5" y="T7"/>
                                </a:cxn>
                                <a:cxn ang="0">
                                  <a:pos x="T9" y="T11"/>
                                </a:cxn>
                                <a:cxn ang="0">
                                  <a:pos x="T13" y="T15"/>
                                </a:cxn>
                                <a:cxn ang="0">
                                  <a:pos x="T17" y="T19"/>
                                </a:cxn>
                                <a:cxn ang="0">
                                  <a:pos x="T21" y="T23"/>
                                </a:cxn>
                                <a:cxn ang="0">
                                  <a:pos x="T25" y="T27"/>
                                </a:cxn>
                              </a:cxnLst>
                              <a:rect l="0" t="0" r="r" b="b"/>
                              <a:pathLst>
                                <a:path w="478" h="201">
                                  <a:moveTo>
                                    <a:pt x="470" y="168"/>
                                  </a:moveTo>
                                  <a:lnTo>
                                    <a:pt x="394" y="168"/>
                                  </a:lnTo>
                                  <a:lnTo>
                                    <a:pt x="415" y="173"/>
                                  </a:lnTo>
                                  <a:lnTo>
                                    <a:pt x="432" y="186"/>
                                  </a:lnTo>
                                  <a:lnTo>
                                    <a:pt x="478" y="200"/>
                                  </a:lnTo>
                                  <a:lnTo>
                                    <a:pt x="473" y="179"/>
                                  </a:lnTo>
                                  <a:lnTo>
                                    <a:pt x="470" y="168"/>
                                  </a:lnTo>
                                  <a:close/>
                                </a:path>
                              </a:pathLst>
                            </a:custGeom>
                            <a:solidFill>
                              <a:srgbClr val="3870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64034118" name="Group 41"/>
                        <wpg:cNvGrpSpPr>
                          <a:grpSpLocks/>
                        </wpg:cNvGrpSpPr>
                        <wpg:grpSpPr bwMode="auto">
                          <a:xfrm>
                            <a:off x="5385" y="2478"/>
                            <a:ext cx="108" cy="65"/>
                            <a:chOff x="5385" y="2478"/>
                            <a:chExt cx="108" cy="65"/>
                          </a:xfrm>
                        </wpg:grpSpPr>
                        <wps:wsp>
                          <wps:cNvPr id="1064034119" name="Freeform 42"/>
                          <wps:cNvSpPr>
                            <a:spLocks/>
                          </wps:cNvSpPr>
                          <wps:spPr bwMode="auto">
                            <a:xfrm>
                              <a:off x="5385" y="2478"/>
                              <a:ext cx="108" cy="65"/>
                            </a:xfrm>
                            <a:custGeom>
                              <a:avLst/>
                              <a:gdLst>
                                <a:gd name="T0" fmla="+- 0 5485 5385"/>
                                <a:gd name="T1" fmla="*/ T0 w 108"/>
                                <a:gd name="T2" fmla="+- 0 2478 2478"/>
                                <a:gd name="T3" fmla="*/ 2478 h 65"/>
                                <a:gd name="T4" fmla="+- 0 5392 5385"/>
                                <a:gd name="T5" fmla="*/ T4 w 108"/>
                                <a:gd name="T6" fmla="+- 0 2478 2478"/>
                                <a:gd name="T7" fmla="*/ 2478 h 65"/>
                                <a:gd name="T8" fmla="+- 0 5385 5385"/>
                                <a:gd name="T9" fmla="*/ T8 w 108"/>
                                <a:gd name="T10" fmla="+- 0 2485 2478"/>
                                <a:gd name="T11" fmla="*/ 2485 h 65"/>
                                <a:gd name="T12" fmla="+- 0 5385 5385"/>
                                <a:gd name="T13" fmla="*/ T12 w 108"/>
                                <a:gd name="T14" fmla="+- 0 2535 2478"/>
                                <a:gd name="T15" fmla="*/ 2535 h 65"/>
                                <a:gd name="T16" fmla="+- 0 5392 5385"/>
                                <a:gd name="T17" fmla="*/ T16 w 108"/>
                                <a:gd name="T18" fmla="+- 0 2543 2478"/>
                                <a:gd name="T19" fmla="*/ 2543 h 65"/>
                                <a:gd name="T20" fmla="+- 0 5485 5385"/>
                                <a:gd name="T21" fmla="*/ T20 w 108"/>
                                <a:gd name="T22" fmla="+- 0 2543 2478"/>
                                <a:gd name="T23" fmla="*/ 2543 h 65"/>
                                <a:gd name="T24" fmla="+- 0 5492 5385"/>
                                <a:gd name="T25" fmla="*/ T24 w 108"/>
                                <a:gd name="T26" fmla="+- 0 2535 2478"/>
                                <a:gd name="T27" fmla="*/ 2535 h 65"/>
                                <a:gd name="T28" fmla="+- 0 5492 5385"/>
                                <a:gd name="T29" fmla="*/ T28 w 108"/>
                                <a:gd name="T30" fmla="+- 0 2485 2478"/>
                                <a:gd name="T31" fmla="*/ 2485 h 65"/>
                                <a:gd name="T32" fmla="+- 0 5485 5385"/>
                                <a:gd name="T33" fmla="*/ T32 w 108"/>
                                <a:gd name="T34" fmla="+- 0 2478 2478"/>
                                <a:gd name="T35" fmla="*/ 2478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8" h="65">
                                  <a:moveTo>
                                    <a:pt x="100" y="0"/>
                                  </a:moveTo>
                                  <a:lnTo>
                                    <a:pt x="7" y="0"/>
                                  </a:lnTo>
                                  <a:lnTo>
                                    <a:pt x="0" y="7"/>
                                  </a:lnTo>
                                  <a:lnTo>
                                    <a:pt x="0" y="57"/>
                                  </a:lnTo>
                                  <a:lnTo>
                                    <a:pt x="7" y="65"/>
                                  </a:lnTo>
                                  <a:lnTo>
                                    <a:pt x="100" y="65"/>
                                  </a:lnTo>
                                  <a:lnTo>
                                    <a:pt x="107" y="57"/>
                                  </a:lnTo>
                                  <a:lnTo>
                                    <a:pt x="107" y="7"/>
                                  </a:lnTo>
                                  <a:lnTo>
                                    <a:pt x="100" y="0"/>
                                  </a:lnTo>
                                  <a:close/>
                                </a:path>
                              </a:pathLst>
                            </a:custGeom>
                            <a:solidFill>
                              <a:srgbClr val="3870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64034120" name="Group 39"/>
                        <wpg:cNvGrpSpPr>
                          <a:grpSpLocks/>
                        </wpg:cNvGrpSpPr>
                        <wpg:grpSpPr bwMode="auto">
                          <a:xfrm>
                            <a:off x="5621" y="2478"/>
                            <a:ext cx="108" cy="65"/>
                            <a:chOff x="5621" y="2478"/>
                            <a:chExt cx="108" cy="65"/>
                          </a:xfrm>
                        </wpg:grpSpPr>
                        <wps:wsp>
                          <wps:cNvPr id="1064034121" name="Freeform 40"/>
                          <wps:cNvSpPr>
                            <a:spLocks/>
                          </wps:cNvSpPr>
                          <wps:spPr bwMode="auto">
                            <a:xfrm>
                              <a:off x="5621" y="2478"/>
                              <a:ext cx="108" cy="65"/>
                            </a:xfrm>
                            <a:custGeom>
                              <a:avLst/>
                              <a:gdLst>
                                <a:gd name="T0" fmla="+- 0 5721 5621"/>
                                <a:gd name="T1" fmla="*/ T0 w 108"/>
                                <a:gd name="T2" fmla="+- 0 2478 2478"/>
                                <a:gd name="T3" fmla="*/ 2478 h 65"/>
                                <a:gd name="T4" fmla="+- 0 5628 5621"/>
                                <a:gd name="T5" fmla="*/ T4 w 108"/>
                                <a:gd name="T6" fmla="+- 0 2478 2478"/>
                                <a:gd name="T7" fmla="*/ 2478 h 65"/>
                                <a:gd name="T8" fmla="+- 0 5621 5621"/>
                                <a:gd name="T9" fmla="*/ T8 w 108"/>
                                <a:gd name="T10" fmla="+- 0 2485 2478"/>
                                <a:gd name="T11" fmla="*/ 2485 h 65"/>
                                <a:gd name="T12" fmla="+- 0 5621 5621"/>
                                <a:gd name="T13" fmla="*/ T12 w 108"/>
                                <a:gd name="T14" fmla="+- 0 2535 2478"/>
                                <a:gd name="T15" fmla="*/ 2535 h 65"/>
                                <a:gd name="T16" fmla="+- 0 5628 5621"/>
                                <a:gd name="T17" fmla="*/ T16 w 108"/>
                                <a:gd name="T18" fmla="+- 0 2543 2478"/>
                                <a:gd name="T19" fmla="*/ 2543 h 65"/>
                                <a:gd name="T20" fmla="+- 0 5721 5621"/>
                                <a:gd name="T21" fmla="*/ T20 w 108"/>
                                <a:gd name="T22" fmla="+- 0 2543 2478"/>
                                <a:gd name="T23" fmla="*/ 2543 h 65"/>
                                <a:gd name="T24" fmla="+- 0 5728 5621"/>
                                <a:gd name="T25" fmla="*/ T24 w 108"/>
                                <a:gd name="T26" fmla="+- 0 2535 2478"/>
                                <a:gd name="T27" fmla="*/ 2535 h 65"/>
                                <a:gd name="T28" fmla="+- 0 5728 5621"/>
                                <a:gd name="T29" fmla="*/ T28 w 108"/>
                                <a:gd name="T30" fmla="+- 0 2485 2478"/>
                                <a:gd name="T31" fmla="*/ 2485 h 65"/>
                                <a:gd name="T32" fmla="+- 0 5721 5621"/>
                                <a:gd name="T33" fmla="*/ T32 w 108"/>
                                <a:gd name="T34" fmla="+- 0 2478 2478"/>
                                <a:gd name="T35" fmla="*/ 2478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8" h="65">
                                  <a:moveTo>
                                    <a:pt x="100" y="0"/>
                                  </a:moveTo>
                                  <a:lnTo>
                                    <a:pt x="7" y="0"/>
                                  </a:lnTo>
                                  <a:lnTo>
                                    <a:pt x="0" y="7"/>
                                  </a:lnTo>
                                  <a:lnTo>
                                    <a:pt x="0" y="57"/>
                                  </a:lnTo>
                                  <a:lnTo>
                                    <a:pt x="7" y="65"/>
                                  </a:lnTo>
                                  <a:lnTo>
                                    <a:pt x="100" y="65"/>
                                  </a:lnTo>
                                  <a:lnTo>
                                    <a:pt x="107" y="57"/>
                                  </a:lnTo>
                                  <a:lnTo>
                                    <a:pt x="107" y="7"/>
                                  </a:lnTo>
                                  <a:lnTo>
                                    <a:pt x="100" y="0"/>
                                  </a:lnTo>
                                  <a:close/>
                                </a:path>
                              </a:pathLst>
                            </a:custGeom>
                            <a:solidFill>
                              <a:srgbClr val="3870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64034122" name="Group 35"/>
                        <wpg:cNvGrpSpPr>
                          <a:grpSpLocks/>
                        </wpg:cNvGrpSpPr>
                        <wpg:grpSpPr bwMode="auto">
                          <a:xfrm>
                            <a:off x="5314" y="2510"/>
                            <a:ext cx="486" cy="253"/>
                            <a:chOff x="5314" y="2510"/>
                            <a:chExt cx="486" cy="253"/>
                          </a:xfrm>
                        </wpg:grpSpPr>
                        <wps:wsp>
                          <wps:cNvPr id="1064034123" name="Freeform 38"/>
                          <wps:cNvSpPr>
                            <a:spLocks/>
                          </wps:cNvSpPr>
                          <wps:spPr bwMode="auto">
                            <a:xfrm>
                              <a:off x="5314" y="2510"/>
                              <a:ext cx="486" cy="253"/>
                            </a:xfrm>
                            <a:custGeom>
                              <a:avLst/>
                              <a:gdLst>
                                <a:gd name="T0" fmla="+- 0 5353 5314"/>
                                <a:gd name="T1" fmla="*/ T0 w 486"/>
                                <a:gd name="T2" fmla="+- 0 2510 2510"/>
                                <a:gd name="T3" fmla="*/ 2510 h 253"/>
                                <a:gd name="T4" fmla="+- 0 5314 5314"/>
                                <a:gd name="T5" fmla="*/ T4 w 486"/>
                                <a:gd name="T6" fmla="+- 0 2510 2510"/>
                                <a:gd name="T7" fmla="*/ 2510 h 253"/>
                                <a:gd name="T8" fmla="+- 0 5314 5314"/>
                                <a:gd name="T9" fmla="*/ T8 w 486"/>
                                <a:gd name="T10" fmla="+- 0 2524 2510"/>
                                <a:gd name="T11" fmla="*/ 2524 h 253"/>
                                <a:gd name="T12" fmla="+- 0 5323 5314"/>
                                <a:gd name="T13" fmla="*/ T12 w 486"/>
                                <a:gd name="T14" fmla="+- 0 2588 2510"/>
                                <a:gd name="T15" fmla="*/ 2588 h 253"/>
                                <a:gd name="T16" fmla="+- 0 5350 5314"/>
                                <a:gd name="T17" fmla="*/ T16 w 486"/>
                                <a:gd name="T18" fmla="+- 0 2648 2510"/>
                                <a:gd name="T19" fmla="*/ 2648 h 253"/>
                                <a:gd name="T20" fmla="+- 0 5391 5314"/>
                                <a:gd name="T21" fmla="*/ T20 w 486"/>
                                <a:gd name="T22" fmla="+- 0 2698 2510"/>
                                <a:gd name="T23" fmla="*/ 2698 h 253"/>
                                <a:gd name="T24" fmla="+- 0 5445 5314"/>
                                <a:gd name="T25" fmla="*/ T24 w 486"/>
                                <a:gd name="T26" fmla="+- 0 2736 2510"/>
                                <a:gd name="T27" fmla="*/ 2736 h 253"/>
                                <a:gd name="T28" fmla="+- 0 5507 5314"/>
                                <a:gd name="T29" fmla="*/ T28 w 486"/>
                                <a:gd name="T30" fmla="+- 0 2758 2510"/>
                                <a:gd name="T31" fmla="*/ 2758 h 253"/>
                                <a:gd name="T32" fmla="+- 0 5557 5314"/>
                                <a:gd name="T33" fmla="*/ T32 w 486"/>
                                <a:gd name="T34" fmla="+- 0 2763 2510"/>
                                <a:gd name="T35" fmla="*/ 2763 h 253"/>
                                <a:gd name="T36" fmla="+- 0 5580 5314"/>
                                <a:gd name="T37" fmla="*/ T36 w 486"/>
                                <a:gd name="T38" fmla="+- 0 2762 2510"/>
                                <a:gd name="T39" fmla="*/ 2762 h 253"/>
                                <a:gd name="T40" fmla="+- 0 5645 5314"/>
                                <a:gd name="T41" fmla="*/ T40 w 486"/>
                                <a:gd name="T42" fmla="+- 0 2746 2510"/>
                                <a:gd name="T43" fmla="*/ 2746 h 253"/>
                                <a:gd name="T44" fmla="+- 0 5703 5314"/>
                                <a:gd name="T45" fmla="*/ T44 w 486"/>
                                <a:gd name="T46" fmla="+- 0 2714 2510"/>
                                <a:gd name="T47" fmla="*/ 2714 h 253"/>
                                <a:gd name="T48" fmla="+- 0 5749 5314"/>
                                <a:gd name="T49" fmla="*/ T48 w 486"/>
                                <a:gd name="T50" fmla="+- 0 2669 2510"/>
                                <a:gd name="T51" fmla="*/ 2669 h 253"/>
                                <a:gd name="T52" fmla="+- 0 5782 5314"/>
                                <a:gd name="T53" fmla="*/ T52 w 486"/>
                                <a:gd name="T54" fmla="+- 0 2612 2510"/>
                                <a:gd name="T55" fmla="*/ 2612 h 253"/>
                                <a:gd name="T56" fmla="+- 0 5793 5314"/>
                                <a:gd name="T57" fmla="*/ T56 w 486"/>
                                <a:gd name="T58" fmla="+- 0 2575 2510"/>
                                <a:gd name="T59" fmla="*/ 2575 h 253"/>
                                <a:gd name="T60" fmla="+- 0 5401 5314"/>
                                <a:gd name="T61" fmla="*/ T60 w 486"/>
                                <a:gd name="T62" fmla="+- 0 2575 2510"/>
                                <a:gd name="T63" fmla="*/ 2575 h 253"/>
                                <a:gd name="T64" fmla="+- 0 5380 5314"/>
                                <a:gd name="T65" fmla="*/ T64 w 486"/>
                                <a:gd name="T66" fmla="+- 0 2570 2510"/>
                                <a:gd name="T67" fmla="*/ 2570 h 253"/>
                                <a:gd name="T68" fmla="+- 0 5363 5314"/>
                                <a:gd name="T69" fmla="*/ T68 w 486"/>
                                <a:gd name="T70" fmla="+- 0 2556 2510"/>
                                <a:gd name="T71" fmla="*/ 2556 h 253"/>
                                <a:gd name="T72" fmla="+- 0 5354 5314"/>
                                <a:gd name="T73" fmla="*/ T72 w 486"/>
                                <a:gd name="T74" fmla="+- 0 2536 2510"/>
                                <a:gd name="T75" fmla="*/ 2536 h 253"/>
                                <a:gd name="T76" fmla="+- 0 5353 5314"/>
                                <a:gd name="T77" fmla="*/ T76 w 486"/>
                                <a:gd name="T78" fmla="+- 0 2510 2510"/>
                                <a:gd name="T79" fmla="*/ 2510 h 2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86" h="253">
                                  <a:moveTo>
                                    <a:pt x="39" y="0"/>
                                  </a:moveTo>
                                  <a:lnTo>
                                    <a:pt x="0" y="0"/>
                                  </a:lnTo>
                                  <a:lnTo>
                                    <a:pt x="0" y="14"/>
                                  </a:lnTo>
                                  <a:lnTo>
                                    <a:pt x="9" y="78"/>
                                  </a:lnTo>
                                  <a:lnTo>
                                    <a:pt x="36" y="138"/>
                                  </a:lnTo>
                                  <a:lnTo>
                                    <a:pt x="77" y="188"/>
                                  </a:lnTo>
                                  <a:lnTo>
                                    <a:pt x="131" y="226"/>
                                  </a:lnTo>
                                  <a:lnTo>
                                    <a:pt x="193" y="248"/>
                                  </a:lnTo>
                                  <a:lnTo>
                                    <a:pt x="243" y="253"/>
                                  </a:lnTo>
                                  <a:lnTo>
                                    <a:pt x="266" y="252"/>
                                  </a:lnTo>
                                  <a:lnTo>
                                    <a:pt x="331" y="236"/>
                                  </a:lnTo>
                                  <a:lnTo>
                                    <a:pt x="389" y="204"/>
                                  </a:lnTo>
                                  <a:lnTo>
                                    <a:pt x="435" y="159"/>
                                  </a:lnTo>
                                  <a:lnTo>
                                    <a:pt x="468" y="102"/>
                                  </a:lnTo>
                                  <a:lnTo>
                                    <a:pt x="479" y="65"/>
                                  </a:lnTo>
                                  <a:lnTo>
                                    <a:pt x="87" y="65"/>
                                  </a:lnTo>
                                  <a:lnTo>
                                    <a:pt x="66" y="60"/>
                                  </a:lnTo>
                                  <a:lnTo>
                                    <a:pt x="49" y="46"/>
                                  </a:lnTo>
                                  <a:lnTo>
                                    <a:pt x="40" y="26"/>
                                  </a:lnTo>
                                  <a:lnTo>
                                    <a:pt x="39" y="0"/>
                                  </a:lnTo>
                                  <a:close/>
                                </a:path>
                              </a:pathLst>
                            </a:custGeom>
                            <a:solidFill>
                              <a:srgbClr val="3870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034124" name="Freeform 37"/>
                          <wps:cNvSpPr>
                            <a:spLocks/>
                          </wps:cNvSpPr>
                          <wps:spPr bwMode="auto">
                            <a:xfrm>
                              <a:off x="5314" y="2510"/>
                              <a:ext cx="486" cy="253"/>
                            </a:xfrm>
                            <a:custGeom>
                              <a:avLst/>
                              <a:gdLst>
                                <a:gd name="T0" fmla="+- 0 5589 5314"/>
                                <a:gd name="T1" fmla="*/ T0 w 486"/>
                                <a:gd name="T2" fmla="+- 0 2510 2510"/>
                                <a:gd name="T3" fmla="*/ 2510 h 253"/>
                                <a:gd name="T4" fmla="+- 0 5525 5314"/>
                                <a:gd name="T5" fmla="*/ T4 w 486"/>
                                <a:gd name="T6" fmla="+- 0 2510 2510"/>
                                <a:gd name="T7" fmla="*/ 2510 h 253"/>
                                <a:gd name="T8" fmla="+- 0 5525 5314"/>
                                <a:gd name="T9" fmla="*/ T8 w 486"/>
                                <a:gd name="T10" fmla="+- 0 2526 2510"/>
                                <a:gd name="T11" fmla="*/ 2526 h 253"/>
                                <a:gd name="T12" fmla="+- 0 5519 5314"/>
                                <a:gd name="T13" fmla="*/ T12 w 486"/>
                                <a:gd name="T14" fmla="+- 0 2548 2510"/>
                                <a:gd name="T15" fmla="*/ 2548 h 253"/>
                                <a:gd name="T16" fmla="+- 0 5506 5314"/>
                                <a:gd name="T17" fmla="*/ T16 w 486"/>
                                <a:gd name="T18" fmla="+- 0 2565 2510"/>
                                <a:gd name="T19" fmla="*/ 2565 h 253"/>
                                <a:gd name="T20" fmla="+- 0 5486 5314"/>
                                <a:gd name="T21" fmla="*/ T20 w 486"/>
                                <a:gd name="T22" fmla="+- 0 2574 2510"/>
                                <a:gd name="T23" fmla="*/ 2574 h 253"/>
                                <a:gd name="T24" fmla="+- 0 5401 5314"/>
                                <a:gd name="T25" fmla="*/ T24 w 486"/>
                                <a:gd name="T26" fmla="+- 0 2575 2510"/>
                                <a:gd name="T27" fmla="*/ 2575 h 253"/>
                                <a:gd name="T28" fmla="+- 0 5637 5314"/>
                                <a:gd name="T29" fmla="*/ T28 w 486"/>
                                <a:gd name="T30" fmla="+- 0 2575 2510"/>
                                <a:gd name="T31" fmla="*/ 2575 h 253"/>
                                <a:gd name="T32" fmla="+- 0 5616 5314"/>
                                <a:gd name="T33" fmla="*/ T32 w 486"/>
                                <a:gd name="T34" fmla="+- 0 2570 2510"/>
                                <a:gd name="T35" fmla="*/ 2570 h 253"/>
                                <a:gd name="T36" fmla="+- 0 5599 5314"/>
                                <a:gd name="T37" fmla="*/ T36 w 486"/>
                                <a:gd name="T38" fmla="+- 0 2556 2510"/>
                                <a:gd name="T39" fmla="*/ 2556 h 253"/>
                                <a:gd name="T40" fmla="+- 0 5590 5314"/>
                                <a:gd name="T41" fmla="*/ T40 w 486"/>
                                <a:gd name="T42" fmla="+- 0 2536 2510"/>
                                <a:gd name="T43" fmla="*/ 2536 h 253"/>
                                <a:gd name="T44" fmla="+- 0 5589 5314"/>
                                <a:gd name="T45" fmla="*/ T44 w 486"/>
                                <a:gd name="T46" fmla="+- 0 2510 2510"/>
                                <a:gd name="T47" fmla="*/ 2510 h 2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86" h="253">
                                  <a:moveTo>
                                    <a:pt x="275" y="0"/>
                                  </a:moveTo>
                                  <a:lnTo>
                                    <a:pt x="211" y="0"/>
                                  </a:lnTo>
                                  <a:lnTo>
                                    <a:pt x="211" y="16"/>
                                  </a:lnTo>
                                  <a:lnTo>
                                    <a:pt x="205" y="38"/>
                                  </a:lnTo>
                                  <a:lnTo>
                                    <a:pt x="192" y="55"/>
                                  </a:lnTo>
                                  <a:lnTo>
                                    <a:pt x="172" y="64"/>
                                  </a:lnTo>
                                  <a:lnTo>
                                    <a:pt x="87" y="65"/>
                                  </a:lnTo>
                                  <a:lnTo>
                                    <a:pt x="323" y="65"/>
                                  </a:lnTo>
                                  <a:lnTo>
                                    <a:pt x="302" y="60"/>
                                  </a:lnTo>
                                  <a:lnTo>
                                    <a:pt x="285" y="46"/>
                                  </a:lnTo>
                                  <a:lnTo>
                                    <a:pt x="276" y="26"/>
                                  </a:lnTo>
                                  <a:lnTo>
                                    <a:pt x="275" y="0"/>
                                  </a:lnTo>
                                  <a:close/>
                                </a:path>
                              </a:pathLst>
                            </a:custGeom>
                            <a:solidFill>
                              <a:srgbClr val="3870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034125" name="Freeform 36"/>
                          <wps:cNvSpPr>
                            <a:spLocks/>
                          </wps:cNvSpPr>
                          <wps:spPr bwMode="auto">
                            <a:xfrm>
                              <a:off x="5314" y="2510"/>
                              <a:ext cx="486" cy="253"/>
                            </a:xfrm>
                            <a:custGeom>
                              <a:avLst/>
                              <a:gdLst>
                                <a:gd name="T0" fmla="+- 0 5799 5314"/>
                                <a:gd name="T1" fmla="*/ T0 w 486"/>
                                <a:gd name="T2" fmla="+- 0 2510 2510"/>
                                <a:gd name="T3" fmla="*/ 2510 h 253"/>
                                <a:gd name="T4" fmla="+- 0 5761 5314"/>
                                <a:gd name="T5" fmla="*/ T4 w 486"/>
                                <a:gd name="T6" fmla="+- 0 2510 2510"/>
                                <a:gd name="T7" fmla="*/ 2510 h 253"/>
                                <a:gd name="T8" fmla="+- 0 5761 5314"/>
                                <a:gd name="T9" fmla="*/ T8 w 486"/>
                                <a:gd name="T10" fmla="+- 0 2526 2510"/>
                                <a:gd name="T11" fmla="*/ 2526 h 253"/>
                                <a:gd name="T12" fmla="+- 0 5755 5314"/>
                                <a:gd name="T13" fmla="*/ T12 w 486"/>
                                <a:gd name="T14" fmla="+- 0 2548 2510"/>
                                <a:gd name="T15" fmla="*/ 2548 h 253"/>
                                <a:gd name="T16" fmla="+- 0 5742 5314"/>
                                <a:gd name="T17" fmla="*/ T16 w 486"/>
                                <a:gd name="T18" fmla="+- 0 2565 2510"/>
                                <a:gd name="T19" fmla="*/ 2565 h 253"/>
                                <a:gd name="T20" fmla="+- 0 5722 5314"/>
                                <a:gd name="T21" fmla="*/ T20 w 486"/>
                                <a:gd name="T22" fmla="+- 0 2574 2510"/>
                                <a:gd name="T23" fmla="*/ 2574 h 253"/>
                                <a:gd name="T24" fmla="+- 0 5637 5314"/>
                                <a:gd name="T25" fmla="*/ T24 w 486"/>
                                <a:gd name="T26" fmla="+- 0 2575 2510"/>
                                <a:gd name="T27" fmla="*/ 2575 h 253"/>
                                <a:gd name="T28" fmla="+- 0 5793 5314"/>
                                <a:gd name="T29" fmla="*/ T28 w 486"/>
                                <a:gd name="T30" fmla="+- 0 2575 2510"/>
                                <a:gd name="T31" fmla="*/ 2575 h 253"/>
                                <a:gd name="T32" fmla="+- 0 5795 5314"/>
                                <a:gd name="T33" fmla="*/ T32 w 486"/>
                                <a:gd name="T34" fmla="+- 0 2570 2510"/>
                                <a:gd name="T35" fmla="*/ 2570 h 253"/>
                                <a:gd name="T36" fmla="+- 0 5798 5314"/>
                                <a:gd name="T37" fmla="*/ T36 w 486"/>
                                <a:gd name="T38" fmla="+- 0 2547 2510"/>
                                <a:gd name="T39" fmla="*/ 2547 h 253"/>
                                <a:gd name="T40" fmla="+- 0 5799 5314"/>
                                <a:gd name="T41" fmla="*/ T40 w 486"/>
                                <a:gd name="T42" fmla="+- 0 2526 2510"/>
                                <a:gd name="T43" fmla="*/ 2526 h 253"/>
                                <a:gd name="T44" fmla="+- 0 5799 5314"/>
                                <a:gd name="T45" fmla="*/ T44 w 486"/>
                                <a:gd name="T46" fmla="+- 0 2510 2510"/>
                                <a:gd name="T47" fmla="*/ 2510 h 2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86" h="253">
                                  <a:moveTo>
                                    <a:pt x="485" y="0"/>
                                  </a:moveTo>
                                  <a:lnTo>
                                    <a:pt x="447" y="0"/>
                                  </a:lnTo>
                                  <a:lnTo>
                                    <a:pt x="447" y="16"/>
                                  </a:lnTo>
                                  <a:lnTo>
                                    <a:pt x="441" y="38"/>
                                  </a:lnTo>
                                  <a:lnTo>
                                    <a:pt x="428" y="55"/>
                                  </a:lnTo>
                                  <a:lnTo>
                                    <a:pt x="408" y="64"/>
                                  </a:lnTo>
                                  <a:lnTo>
                                    <a:pt x="323" y="65"/>
                                  </a:lnTo>
                                  <a:lnTo>
                                    <a:pt x="479" y="65"/>
                                  </a:lnTo>
                                  <a:lnTo>
                                    <a:pt x="481" y="60"/>
                                  </a:lnTo>
                                  <a:lnTo>
                                    <a:pt x="484" y="37"/>
                                  </a:lnTo>
                                  <a:lnTo>
                                    <a:pt x="485" y="16"/>
                                  </a:lnTo>
                                  <a:lnTo>
                                    <a:pt x="485" y="0"/>
                                  </a:lnTo>
                                  <a:close/>
                                </a:path>
                              </a:pathLst>
                            </a:custGeom>
                            <a:solidFill>
                              <a:srgbClr val="3870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64034126" name="Group 33"/>
                        <wpg:cNvGrpSpPr>
                          <a:grpSpLocks/>
                        </wpg:cNvGrpSpPr>
                        <wpg:grpSpPr bwMode="auto">
                          <a:xfrm>
                            <a:off x="6017" y="2819"/>
                            <a:ext cx="650" cy="546"/>
                            <a:chOff x="6017" y="2819"/>
                            <a:chExt cx="650" cy="546"/>
                          </a:xfrm>
                        </wpg:grpSpPr>
                        <wps:wsp>
                          <wps:cNvPr id="1064034127" name="Freeform 34"/>
                          <wps:cNvSpPr>
                            <a:spLocks/>
                          </wps:cNvSpPr>
                          <wps:spPr bwMode="auto">
                            <a:xfrm>
                              <a:off x="6017" y="2819"/>
                              <a:ext cx="650" cy="546"/>
                            </a:xfrm>
                            <a:custGeom>
                              <a:avLst/>
                              <a:gdLst>
                                <a:gd name="T0" fmla="+- 0 6205 6017"/>
                                <a:gd name="T1" fmla="*/ T0 w 650"/>
                                <a:gd name="T2" fmla="+- 0 2819 2819"/>
                                <a:gd name="T3" fmla="*/ 2819 h 546"/>
                                <a:gd name="T4" fmla="+- 0 6139 6017"/>
                                <a:gd name="T5" fmla="*/ T4 w 650"/>
                                <a:gd name="T6" fmla="+- 0 2831 2819"/>
                                <a:gd name="T7" fmla="*/ 2831 h 546"/>
                                <a:gd name="T8" fmla="+- 0 6083 6017"/>
                                <a:gd name="T9" fmla="*/ T8 w 650"/>
                                <a:gd name="T10" fmla="+- 0 2865 2819"/>
                                <a:gd name="T11" fmla="*/ 2865 h 546"/>
                                <a:gd name="T12" fmla="+- 0 6042 6017"/>
                                <a:gd name="T13" fmla="*/ T12 w 650"/>
                                <a:gd name="T14" fmla="+- 0 2915 2819"/>
                                <a:gd name="T15" fmla="*/ 2915 h 546"/>
                                <a:gd name="T16" fmla="+- 0 6020 6017"/>
                                <a:gd name="T17" fmla="*/ T16 w 650"/>
                                <a:gd name="T18" fmla="+- 0 2978 2819"/>
                                <a:gd name="T19" fmla="*/ 2978 h 546"/>
                                <a:gd name="T20" fmla="+- 0 6017 6017"/>
                                <a:gd name="T21" fmla="*/ T20 w 650"/>
                                <a:gd name="T22" fmla="+- 0 3364 2819"/>
                                <a:gd name="T23" fmla="*/ 3364 h 546"/>
                                <a:gd name="T24" fmla="+- 0 6666 6017"/>
                                <a:gd name="T25" fmla="*/ T24 w 650"/>
                                <a:gd name="T26" fmla="+- 0 3364 2819"/>
                                <a:gd name="T27" fmla="*/ 3364 h 546"/>
                                <a:gd name="T28" fmla="+- 0 6666 6017"/>
                                <a:gd name="T29" fmla="*/ T28 w 650"/>
                                <a:gd name="T30" fmla="+- 0 3015 2819"/>
                                <a:gd name="T31" fmla="*/ 3015 h 546"/>
                                <a:gd name="T32" fmla="+- 0 6665 6017"/>
                                <a:gd name="T33" fmla="*/ T32 w 650"/>
                                <a:gd name="T34" fmla="+- 0 2992 2819"/>
                                <a:gd name="T35" fmla="*/ 2992 h 546"/>
                                <a:gd name="T36" fmla="+- 0 6647 6017"/>
                                <a:gd name="T37" fmla="*/ T36 w 650"/>
                                <a:gd name="T38" fmla="+- 0 2927 2819"/>
                                <a:gd name="T39" fmla="*/ 2927 h 546"/>
                                <a:gd name="T40" fmla="+- 0 6610 6017"/>
                                <a:gd name="T41" fmla="*/ T40 w 650"/>
                                <a:gd name="T42" fmla="+- 0 2873 2819"/>
                                <a:gd name="T43" fmla="*/ 2873 h 546"/>
                                <a:gd name="T44" fmla="+- 0 6557 6017"/>
                                <a:gd name="T45" fmla="*/ T44 w 650"/>
                                <a:gd name="T46" fmla="+- 0 2836 2819"/>
                                <a:gd name="T47" fmla="*/ 2836 h 546"/>
                                <a:gd name="T48" fmla="+- 0 6493 6017"/>
                                <a:gd name="T49" fmla="*/ T48 w 650"/>
                                <a:gd name="T50" fmla="+- 0 2819 2819"/>
                                <a:gd name="T51" fmla="*/ 2819 h 546"/>
                                <a:gd name="T52" fmla="+- 0 6205 6017"/>
                                <a:gd name="T53" fmla="*/ T52 w 650"/>
                                <a:gd name="T54" fmla="+- 0 2819 2819"/>
                                <a:gd name="T55" fmla="*/ 2819 h 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50" h="546">
                                  <a:moveTo>
                                    <a:pt x="188" y="0"/>
                                  </a:moveTo>
                                  <a:lnTo>
                                    <a:pt x="122" y="12"/>
                                  </a:lnTo>
                                  <a:lnTo>
                                    <a:pt x="66" y="46"/>
                                  </a:lnTo>
                                  <a:lnTo>
                                    <a:pt x="25" y="96"/>
                                  </a:lnTo>
                                  <a:lnTo>
                                    <a:pt x="3" y="159"/>
                                  </a:lnTo>
                                  <a:lnTo>
                                    <a:pt x="0" y="545"/>
                                  </a:lnTo>
                                  <a:lnTo>
                                    <a:pt x="649" y="545"/>
                                  </a:lnTo>
                                  <a:lnTo>
                                    <a:pt x="649" y="196"/>
                                  </a:lnTo>
                                  <a:lnTo>
                                    <a:pt x="648" y="173"/>
                                  </a:lnTo>
                                  <a:lnTo>
                                    <a:pt x="630" y="108"/>
                                  </a:lnTo>
                                  <a:lnTo>
                                    <a:pt x="593" y="54"/>
                                  </a:lnTo>
                                  <a:lnTo>
                                    <a:pt x="540" y="17"/>
                                  </a:lnTo>
                                  <a:lnTo>
                                    <a:pt x="476" y="0"/>
                                  </a:lnTo>
                                  <a:lnTo>
                                    <a:pt x="188" y="0"/>
                                  </a:lnTo>
                                  <a:close/>
                                </a:path>
                              </a:pathLst>
                            </a:custGeom>
                            <a:solidFill>
                              <a:srgbClr val="3870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64034128" name="Group 29"/>
                        <wpg:cNvGrpSpPr>
                          <a:grpSpLocks/>
                        </wpg:cNvGrpSpPr>
                        <wpg:grpSpPr bwMode="auto">
                          <a:xfrm>
                            <a:off x="6108" y="2278"/>
                            <a:ext cx="478" cy="201"/>
                            <a:chOff x="6108" y="2278"/>
                            <a:chExt cx="478" cy="201"/>
                          </a:xfrm>
                        </wpg:grpSpPr>
                        <wps:wsp>
                          <wps:cNvPr id="1064034129" name="Freeform 32"/>
                          <wps:cNvSpPr>
                            <a:spLocks/>
                          </wps:cNvSpPr>
                          <wps:spPr bwMode="auto">
                            <a:xfrm>
                              <a:off x="6108" y="2278"/>
                              <a:ext cx="478" cy="201"/>
                            </a:xfrm>
                            <a:custGeom>
                              <a:avLst/>
                              <a:gdLst>
                                <a:gd name="T0" fmla="+- 0 6360 6108"/>
                                <a:gd name="T1" fmla="*/ T0 w 478"/>
                                <a:gd name="T2" fmla="+- 0 2278 2278"/>
                                <a:gd name="T3" fmla="*/ 2278 h 201"/>
                                <a:gd name="T4" fmla="+- 0 6290 6108"/>
                                <a:gd name="T5" fmla="*/ T4 w 478"/>
                                <a:gd name="T6" fmla="+- 0 2286 2278"/>
                                <a:gd name="T7" fmla="*/ 2286 h 201"/>
                                <a:gd name="T8" fmla="+- 0 6228 6108"/>
                                <a:gd name="T9" fmla="*/ T8 w 478"/>
                                <a:gd name="T10" fmla="+- 0 2310 2278"/>
                                <a:gd name="T11" fmla="*/ 2310 h 201"/>
                                <a:gd name="T12" fmla="+- 0 6176 6108"/>
                                <a:gd name="T13" fmla="*/ T12 w 478"/>
                                <a:gd name="T14" fmla="+- 0 2347 2278"/>
                                <a:gd name="T15" fmla="*/ 2347 h 201"/>
                                <a:gd name="T16" fmla="+- 0 6137 6108"/>
                                <a:gd name="T17" fmla="*/ T16 w 478"/>
                                <a:gd name="T18" fmla="+- 0 2396 2278"/>
                                <a:gd name="T19" fmla="*/ 2396 h 201"/>
                                <a:gd name="T20" fmla="+- 0 6112 6108"/>
                                <a:gd name="T21" fmla="*/ T20 w 478"/>
                                <a:gd name="T22" fmla="+- 0 2453 2278"/>
                                <a:gd name="T23" fmla="*/ 2453 h 201"/>
                                <a:gd name="T24" fmla="+- 0 6108 6108"/>
                                <a:gd name="T25" fmla="*/ T24 w 478"/>
                                <a:gd name="T26" fmla="+- 0 2474 2278"/>
                                <a:gd name="T27" fmla="*/ 2474 h 201"/>
                                <a:gd name="T28" fmla="+- 0 6145 6108"/>
                                <a:gd name="T29" fmla="*/ T28 w 478"/>
                                <a:gd name="T30" fmla="+- 0 2478 2278"/>
                                <a:gd name="T31" fmla="*/ 2478 h 201"/>
                                <a:gd name="T32" fmla="+- 0 6156 6108"/>
                                <a:gd name="T33" fmla="*/ T32 w 478"/>
                                <a:gd name="T34" fmla="+- 0 2460 2278"/>
                                <a:gd name="T35" fmla="*/ 2460 h 201"/>
                                <a:gd name="T36" fmla="+- 0 6174 6108"/>
                                <a:gd name="T37" fmla="*/ T36 w 478"/>
                                <a:gd name="T38" fmla="+- 0 2449 2278"/>
                                <a:gd name="T39" fmla="*/ 2449 h 201"/>
                                <a:gd name="T40" fmla="+- 0 6191 6108"/>
                                <a:gd name="T41" fmla="*/ T40 w 478"/>
                                <a:gd name="T42" fmla="+- 0 2446 2278"/>
                                <a:gd name="T43" fmla="*/ 2446 h 201"/>
                                <a:gd name="T44" fmla="+- 0 6577 6108"/>
                                <a:gd name="T45" fmla="*/ T44 w 478"/>
                                <a:gd name="T46" fmla="+- 0 2446 2278"/>
                                <a:gd name="T47" fmla="*/ 2446 h 201"/>
                                <a:gd name="T48" fmla="+- 0 6574 6108"/>
                                <a:gd name="T49" fmla="*/ T48 w 478"/>
                                <a:gd name="T50" fmla="+- 0 2436 2278"/>
                                <a:gd name="T51" fmla="*/ 2436 h 201"/>
                                <a:gd name="T52" fmla="+- 0 6544 6108"/>
                                <a:gd name="T53" fmla="*/ T52 w 478"/>
                                <a:gd name="T54" fmla="+- 0 2379 2278"/>
                                <a:gd name="T55" fmla="*/ 2379 h 201"/>
                                <a:gd name="T56" fmla="+- 0 6500 6108"/>
                                <a:gd name="T57" fmla="*/ T56 w 478"/>
                                <a:gd name="T58" fmla="+- 0 2332 2278"/>
                                <a:gd name="T59" fmla="*/ 2332 h 201"/>
                                <a:gd name="T60" fmla="+- 0 6446 6108"/>
                                <a:gd name="T61" fmla="*/ T60 w 478"/>
                                <a:gd name="T62" fmla="+- 0 2298 2278"/>
                                <a:gd name="T63" fmla="*/ 2298 h 201"/>
                                <a:gd name="T64" fmla="+- 0 6383 6108"/>
                                <a:gd name="T65" fmla="*/ T64 w 478"/>
                                <a:gd name="T66" fmla="+- 0 2280 2278"/>
                                <a:gd name="T67" fmla="*/ 2280 h 201"/>
                                <a:gd name="T68" fmla="+- 0 6360 6108"/>
                                <a:gd name="T69" fmla="*/ T68 w 478"/>
                                <a:gd name="T70" fmla="+- 0 2278 2278"/>
                                <a:gd name="T71" fmla="*/ 2278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78" h="201">
                                  <a:moveTo>
                                    <a:pt x="252" y="0"/>
                                  </a:moveTo>
                                  <a:lnTo>
                                    <a:pt x="182" y="8"/>
                                  </a:lnTo>
                                  <a:lnTo>
                                    <a:pt x="120" y="32"/>
                                  </a:lnTo>
                                  <a:lnTo>
                                    <a:pt x="68" y="69"/>
                                  </a:lnTo>
                                  <a:lnTo>
                                    <a:pt x="29" y="118"/>
                                  </a:lnTo>
                                  <a:lnTo>
                                    <a:pt x="4" y="175"/>
                                  </a:lnTo>
                                  <a:lnTo>
                                    <a:pt x="0" y="196"/>
                                  </a:lnTo>
                                  <a:lnTo>
                                    <a:pt x="37" y="200"/>
                                  </a:lnTo>
                                  <a:lnTo>
                                    <a:pt x="48" y="182"/>
                                  </a:lnTo>
                                  <a:lnTo>
                                    <a:pt x="66" y="171"/>
                                  </a:lnTo>
                                  <a:lnTo>
                                    <a:pt x="83" y="168"/>
                                  </a:lnTo>
                                  <a:lnTo>
                                    <a:pt x="469" y="168"/>
                                  </a:lnTo>
                                  <a:lnTo>
                                    <a:pt x="466" y="158"/>
                                  </a:lnTo>
                                  <a:lnTo>
                                    <a:pt x="436" y="101"/>
                                  </a:lnTo>
                                  <a:lnTo>
                                    <a:pt x="392" y="54"/>
                                  </a:lnTo>
                                  <a:lnTo>
                                    <a:pt x="338" y="20"/>
                                  </a:lnTo>
                                  <a:lnTo>
                                    <a:pt x="275" y="2"/>
                                  </a:lnTo>
                                  <a:lnTo>
                                    <a:pt x="252" y="0"/>
                                  </a:lnTo>
                                  <a:close/>
                                </a:path>
                              </a:pathLst>
                            </a:custGeom>
                            <a:solidFill>
                              <a:srgbClr val="3870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034130" name="Freeform 31"/>
                          <wps:cNvSpPr>
                            <a:spLocks/>
                          </wps:cNvSpPr>
                          <wps:spPr bwMode="auto">
                            <a:xfrm>
                              <a:off x="6108" y="2278"/>
                              <a:ext cx="478" cy="201"/>
                            </a:xfrm>
                            <a:custGeom>
                              <a:avLst/>
                              <a:gdLst>
                                <a:gd name="T0" fmla="+- 0 6502 6108"/>
                                <a:gd name="T1" fmla="*/ T0 w 478"/>
                                <a:gd name="T2" fmla="+- 0 2446 2278"/>
                                <a:gd name="T3" fmla="*/ 2446 h 201"/>
                                <a:gd name="T4" fmla="+- 0 6266 6108"/>
                                <a:gd name="T5" fmla="*/ T4 w 478"/>
                                <a:gd name="T6" fmla="+- 0 2446 2278"/>
                                <a:gd name="T7" fmla="*/ 2446 h 201"/>
                                <a:gd name="T8" fmla="+- 0 6287 6108"/>
                                <a:gd name="T9" fmla="*/ T8 w 478"/>
                                <a:gd name="T10" fmla="+- 0 2451 2278"/>
                                <a:gd name="T11" fmla="*/ 2451 h 201"/>
                                <a:gd name="T12" fmla="+- 0 6303 6108"/>
                                <a:gd name="T13" fmla="*/ T12 w 478"/>
                                <a:gd name="T14" fmla="+- 0 2464 2278"/>
                                <a:gd name="T15" fmla="*/ 2464 h 201"/>
                                <a:gd name="T16" fmla="+- 0 6381 6108"/>
                                <a:gd name="T17" fmla="*/ T16 w 478"/>
                                <a:gd name="T18" fmla="+- 0 2478 2278"/>
                                <a:gd name="T19" fmla="*/ 2478 h 201"/>
                                <a:gd name="T20" fmla="+- 0 6392 6108"/>
                                <a:gd name="T21" fmla="*/ T20 w 478"/>
                                <a:gd name="T22" fmla="+- 0 2460 2278"/>
                                <a:gd name="T23" fmla="*/ 2460 h 201"/>
                                <a:gd name="T24" fmla="+- 0 6410 6108"/>
                                <a:gd name="T25" fmla="*/ T24 w 478"/>
                                <a:gd name="T26" fmla="+- 0 2449 2278"/>
                                <a:gd name="T27" fmla="*/ 2449 h 201"/>
                                <a:gd name="T28" fmla="+- 0 6502 6108"/>
                                <a:gd name="T29" fmla="*/ T28 w 478"/>
                                <a:gd name="T30" fmla="+- 0 2446 2278"/>
                                <a:gd name="T31" fmla="*/ 2446 h 2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78" h="201">
                                  <a:moveTo>
                                    <a:pt x="394" y="168"/>
                                  </a:moveTo>
                                  <a:lnTo>
                                    <a:pt x="158" y="168"/>
                                  </a:lnTo>
                                  <a:lnTo>
                                    <a:pt x="179" y="173"/>
                                  </a:lnTo>
                                  <a:lnTo>
                                    <a:pt x="195" y="186"/>
                                  </a:lnTo>
                                  <a:lnTo>
                                    <a:pt x="273" y="200"/>
                                  </a:lnTo>
                                  <a:lnTo>
                                    <a:pt x="284" y="182"/>
                                  </a:lnTo>
                                  <a:lnTo>
                                    <a:pt x="302" y="171"/>
                                  </a:lnTo>
                                  <a:lnTo>
                                    <a:pt x="394" y="168"/>
                                  </a:lnTo>
                                  <a:close/>
                                </a:path>
                              </a:pathLst>
                            </a:custGeom>
                            <a:solidFill>
                              <a:srgbClr val="3870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034131" name="Freeform 30"/>
                          <wps:cNvSpPr>
                            <a:spLocks/>
                          </wps:cNvSpPr>
                          <wps:spPr bwMode="auto">
                            <a:xfrm>
                              <a:off x="6108" y="2278"/>
                              <a:ext cx="478" cy="201"/>
                            </a:xfrm>
                            <a:custGeom>
                              <a:avLst/>
                              <a:gdLst>
                                <a:gd name="T0" fmla="+- 0 6577 6108"/>
                                <a:gd name="T1" fmla="*/ T0 w 478"/>
                                <a:gd name="T2" fmla="+- 0 2446 2278"/>
                                <a:gd name="T3" fmla="*/ 2446 h 201"/>
                                <a:gd name="T4" fmla="+- 0 6502 6108"/>
                                <a:gd name="T5" fmla="*/ T4 w 478"/>
                                <a:gd name="T6" fmla="+- 0 2446 2278"/>
                                <a:gd name="T7" fmla="*/ 2446 h 201"/>
                                <a:gd name="T8" fmla="+- 0 6523 6108"/>
                                <a:gd name="T9" fmla="*/ T8 w 478"/>
                                <a:gd name="T10" fmla="+- 0 2451 2278"/>
                                <a:gd name="T11" fmla="*/ 2451 h 201"/>
                                <a:gd name="T12" fmla="+- 0 6539 6108"/>
                                <a:gd name="T13" fmla="*/ T12 w 478"/>
                                <a:gd name="T14" fmla="+- 0 2464 2278"/>
                                <a:gd name="T15" fmla="*/ 2464 h 201"/>
                                <a:gd name="T16" fmla="+- 0 6585 6108"/>
                                <a:gd name="T17" fmla="*/ T16 w 478"/>
                                <a:gd name="T18" fmla="+- 0 2478 2278"/>
                                <a:gd name="T19" fmla="*/ 2478 h 201"/>
                                <a:gd name="T20" fmla="+- 0 6581 6108"/>
                                <a:gd name="T21" fmla="*/ T20 w 478"/>
                                <a:gd name="T22" fmla="+- 0 2457 2278"/>
                                <a:gd name="T23" fmla="*/ 2457 h 201"/>
                                <a:gd name="T24" fmla="+- 0 6577 6108"/>
                                <a:gd name="T25" fmla="*/ T24 w 478"/>
                                <a:gd name="T26" fmla="+- 0 2446 2278"/>
                                <a:gd name="T27" fmla="*/ 2446 h 201"/>
                              </a:gdLst>
                              <a:ahLst/>
                              <a:cxnLst>
                                <a:cxn ang="0">
                                  <a:pos x="T1" y="T3"/>
                                </a:cxn>
                                <a:cxn ang="0">
                                  <a:pos x="T5" y="T7"/>
                                </a:cxn>
                                <a:cxn ang="0">
                                  <a:pos x="T9" y="T11"/>
                                </a:cxn>
                                <a:cxn ang="0">
                                  <a:pos x="T13" y="T15"/>
                                </a:cxn>
                                <a:cxn ang="0">
                                  <a:pos x="T17" y="T19"/>
                                </a:cxn>
                                <a:cxn ang="0">
                                  <a:pos x="T21" y="T23"/>
                                </a:cxn>
                                <a:cxn ang="0">
                                  <a:pos x="T25" y="T27"/>
                                </a:cxn>
                              </a:cxnLst>
                              <a:rect l="0" t="0" r="r" b="b"/>
                              <a:pathLst>
                                <a:path w="478" h="201">
                                  <a:moveTo>
                                    <a:pt x="469" y="168"/>
                                  </a:moveTo>
                                  <a:lnTo>
                                    <a:pt x="394" y="168"/>
                                  </a:lnTo>
                                  <a:lnTo>
                                    <a:pt x="415" y="173"/>
                                  </a:lnTo>
                                  <a:lnTo>
                                    <a:pt x="431" y="186"/>
                                  </a:lnTo>
                                  <a:lnTo>
                                    <a:pt x="477" y="200"/>
                                  </a:lnTo>
                                  <a:lnTo>
                                    <a:pt x="473" y="179"/>
                                  </a:lnTo>
                                  <a:lnTo>
                                    <a:pt x="469" y="168"/>
                                  </a:lnTo>
                                  <a:close/>
                                </a:path>
                              </a:pathLst>
                            </a:custGeom>
                            <a:solidFill>
                              <a:srgbClr val="3870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64034132" name="Group 27"/>
                        <wpg:cNvGrpSpPr>
                          <a:grpSpLocks/>
                        </wpg:cNvGrpSpPr>
                        <wpg:grpSpPr bwMode="auto">
                          <a:xfrm>
                            <a:off x="6174" y="2478"/>
                            <a:ext cx="108" cy="65"/>
                            <a:chOff x="6174" y="2478"/>
                            <a:chExt cx="108" cy="65"/>
                          </a:xfrm>
                        </wpg:grpSpPr>
                        <wps:wsp>
                          <wps:cNvPr id="1064034133" name="Freeform 28"/>
                          <wps:cNvSpPr>
                            <a:spLocks/>
                          </wps:cNvSpPr>
                          <wps:spPr bwMode="auto">
                            <a:xfrm>
                              <a:off x="6174" y="2478"/>
                              <a:ext cx="108" cy="65"/>
                            </a:xfrm>
                            <a:custGeom>
                              <a:avLst/>
                              <a:gdLst>
                                <a:gd name="T0" fmla="+- 0 6275 6174"/>
                                <a:gd name="T1" fmla="*/ T0 w 108"/>
                                <a:gd name="T2" fmla="+- 0 2478 2478"/>
                                <a:gd name="T3" fmla="*/ 2478 h 65"/>
                                <a:gd name="T4" fmla="+- 0 6182 6174"/>
                                <a:gd name="T5" fmla="*/ T4 w 108"/>
                                <a:gd name="T6" fmla="+- 0 2478 2478"/>
                                <a:gd name="T7" fmla="*/ 2478 h 65"/>
                                <a:gd name="T8" fmla="+- 0 6174 6174"/>
                                <a:gd name="T9" fmla="*/ T8 w 108"/>
                                <a:gd name="T10" fmla="+- 0 2485 2478"/>
                                <a:gd name="T11" fmla="*/ 2485 h 65"/>
                                <a:gd name="T12" fmla="+- 0 6174 6174"/>
                                <a:gd name="T13" fmla="*/ T12 w 108"/>
                                <a:gd name="T14" fmla="+- 0 2535 2478"/>
                                <a:gd name="T15" fmla="*/ 2535 h 65"/>
                                <a:gd name="T16" fmla="+- 0 6182 6174"/>
                                <a:gd name="T17" fmla="*/ T16 w 108"/>
                                <a:gd name="T18" fmla="+- 0 2543 2478"/>
                                <a:gd name="T19" fmla="*/ 2543 h 65"/>
                                <a:gd name="T20" fmla="+- 0 6275 6174"/>
                                <a:gd name="T21" fmla="*/ T20 w 108"/>
                                <a:gd name="T22" fmla="+- 0 2543 2478"/>
                                <a:gd name="T23" fmla="*/ 2543 h 65"/>
                                <a:gd name="T24" fmla="+- 0 6282 6174"/>
                                <a:gd name="T25" fmla="*/ T24 w 108"/>
                                <a:gd name="T26" fmla="+- 0 2535 2478"/>
                                <a:gd name="T27" fmla="*/ 2535 h 65"/>
                                <a:gd name="T28" fmla="+- 0 6282 6174"/>
                                <a:gd name="T29" fmla="*/ T28 w 108"/>
                                <a:gd name="T30" fmla="+- 0 2485 2478"/>
                                <a:gd name="T31" fmla="*/ 2485 h 65"/>
                                <a:gd name="T32" fmla="+- 0 6275 6174"/>
                                <a:gd name="T33" fmla="*/ T32 w 108"/>
                                <a:gd name="T34" fmla="+- 0 2478 2478"/>
                                <a:gd name="T35" fmla="*/ 2478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8" h="65">
                                  <a:moveTo>
                                    <a:pt x="101" y="0"/>
                                  </a:moveTo>
                                  <a:lnTo>
                                    <a:pt x="8" y="0"/>
                                  </a:lnTo>
                                  <a:lnTo>
                                    <a:pt x="0" y="7"/>
                                  </a:lnTo>
                                  <a:lnTo>
                                    <a:pt x="0" y="57"/>
                                  </a:lnTo>
                                  <a:lnTo>
                                    <a:pt x="8" y="65"/>
                                  </a:lnTo>
                                  <a:lnTo>
                                    <a:pt x="101" y="65"/>
                                  </a:lnTo>
                                  <a:lnTo>
                                    <a:pt x="108" y="57"/>
                                  </a:lnTo>
                                  <a:lnTo>
                                    <a:pt x="108" y="7"/>
                                  </a:lnTo>
                                  <a:lnTo>
                                    <a:pt x="101" y="0"/>
                                  </a:lnTo>
                                  <a:close/>
                                </a:path>
                              </a:pathLst>
                            </a:custGeom>
                            <a:solidFill>
                              <a:srgbClr val="3870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64034134" name="Group 25"/>
                        <wpg:cNvGrpSpPr>
                          <a:grpSpLocks/>
                        </wpg:cNvGrpSpPr>
                        <wpg:grpSpPr bwMode="auto">
                          <a:xfrm>
                            <a:off x="6410" y="2478"/>
                            <a:ext cx="108" cy="65"/>
                            <a:chOff x="6410" y="2478"/>
                            <a:chExt cx="108" cy="65"/>
                          </a:xfrm>
                        </wpg:grpSpPr>
                        <wps:wsp>
                          <wps:cNvPr id="1064034135" name="Freeform 26"/>
                          <wps:cNvSpPr>
                            <a:spLocks/>
                          </wps:cNvSpPr>
                          <wps:spPr bwMode="auto">
                            <a:xfrm>
                              <a:off x="6410" y="2478"/>
                              <a:ext cx="108" cy="65"/>
                            </a:xfrm>
                            <a:custGeom>
                              <a:avLst/>
                              <a:gdLst>
                                <a:gd name="T0" fmla="+- 0 6510 6410"/>
                                <a:gd name="T1" fmla="*/ T0 w 108"/>
                                <a:gd name="T2" fmla="+- 0 2478 2478"/>
                                <a:gd name="T3" fmla="*/ 2478 h 65"/>
                                <a:gd name="T4" fmla="+- 0 6418 6410"/>
                                <a:gd name="T5" fmla="*/ T4 w 108"/>
                                <a:gd name="T6" fmla="+- 0 2478 2478"/>
                                <a:gd name="T7" fmla="*/ 2478 h 65"/>
                                <a:gd name="T8" fmla="+- 0 6410 6410"/>
                                <a:gd name="T9" fmla="*/ T8 w 108"/>
                                <a:gd name="T10" fmla="+- 0 2485 2478"/>
                                <a:gd name="T11" fmla="*/ 2485 h 65"/>
                                <a:gd name="T12" fmla="+- 0 6410 6410"/>
                                <a:gd name="T13" fmla="*/ T12 w 108"/>
                                <a:gd name="T14" fmla="+- 0 2535 2478"/>
                                <a:gd name="T15" fmla="*/ 2535 h 65"/>
                                <a:gd name="T16" fmla="+- 0 6418 6410"/>
                                <a:gd name="T17" fmla="*/ T16 w 108"/>
                                <a:gd name="T18" fmla="+- 0 2543 2478"/>
                                <a:gd name="T19" fmla="*/ 2543 h 65"/>
                                <a:gd name="T20" fmla="+- 0 6510 6410"/>
                                <a:gd name="T21" fmla="*/ T20 w 108"/>
                                <a:gd name="T22" fmla="+- 0 2543 2478"/>
                                <a:gd name="T23" fmla="*/ 2543 h 65"/>
                                <a:gd name="T24" fmla="+- 0 6518 6410"/>
                                <a:gd name="T25" fmla="*/ T24 w 108"/>
                                <a:gd name="T26" fmla="+- 0 2535 2478"/>
                                <a:gd name="T27" fmla="*/ 2535 h 65"/>
                                <a:gd name="T28" fmla="+- 0 6518 6410"/>
                                <a:gd name="T29" fmla="*/ T28 w 108"/>
                                <a:gd name="T30" fmla="+- 0 2485 2478"/>
                                <a:gd name="T31" fmla="*/ 2485 h 65"/>
                                <a:gd name="T32" fmla="+- 0 6510 6410"/>
                                <a:gd name="T33" fmla="*/ T32 w 108"/>
                                <a:gd name="T34" fmla="+- 0 2478 2478"/>
                                <a:gd name="T35" fmla="*/ 2478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8" h="65">
                                  <a:moveTo>
                                    <a:pt x="100" y="0"/>
                                  </a:moveTo>
                                  <a:lnTo>
                                    <a:pt x="8" y="0"/>
                                  </a:lnTo>
                                  <a:lnTo>
                                    <a:pt x="0" y="7"/>
                                  </a:lnTo>
                                  <a:lnTo>
                                    <a:pt x="0" y="57"/>
                                  </a:lnTo>
                                  <a:lnTo>
                                    <a:pt x="8" y="65"/>
                                  </a:lnTo>
                                  <a:lnTo>
                                    <a:pt x="100" y="65"/>
                                  </a:lnTo>
                                  <a:lnTo>
                                    <a:pt x="108" y="57"/>
                                  </a:lnTo>
                                  <a:lnTo>
                                    <a:pt x="108" y="7"/>
                                  </a:lnTo>
                                  <a:lnTo>
                                    <a:pt x="100" y="0"/>
                                  </a:lnTo>
                                  <a:close/>
                                </a:path>
                              </a:pathLst>
                            </a:custGeom>
                            <a:solidFill>
                              <a:srgbClr val="3870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64034136" name="Group 21"/>
                        <wpg:cNvGrpSpPr>
                          <a:grpSpLocks/>
                        </wpg:cNvGrpSpPr>
                        <wpg:grpSpPr bwMode="auto">
                          <a:xfrm>
                            <a:off x="6103" y="2510"/>
                            <a:ext cx="486" cy="253"/>
                            <a:chOff x="6103" y="2510"/>
                            <a:chExt cx="486" cy="253"/>
                          </a:xfrm>
                        </wpg:grpSpPr>
                        <wps:wsp>
                          <wps:cNvPr id="1064034137" name="Freeform 24"/>
                          <wps:cNvSpPr>
                            <a:spLocks/>
                          </wps:cNvSpPr>
                          <wps:spPr bwMode="auto">
                            <a:xfrm>
                              <a:off x="6103" y="2510"/>
                              <a:ext cx="486" cy="253"/>
                            </a:xfrm>
                            <a:custGeom>
                              <a:avLst/>
                              <a:gdLst>
                                <a:gd name="T0" fmla="+- 0 6142 6103"/>
                                <a:gd name="T1" fmla="*/ T0 w 486"/>
                                <a:gd name="T2" fmla="+- 0 2510 2510"/>
                                <a:gd name="T3" fmla="*/ 2510 h 253"/>
                                <a:gd name="T4" fmla="+- 0 6103 6103"/>
                                <a:gd name="T5" fmla="*/ T4 w 486"/>
                                <a:gd name="T6" fmla="+- 0 2510 2510"/>
                                <a:gd name="T7" fmla="*/ 2510 h 253"/>
                                <a:gd name="T8" fmla="+- 0 6103 6103"/>
                                <a:gd name="T9" fmla="*/ T8 w 486"/>
                                <a:gd name="T10" fmla="+- 0 2524 2510"/>
                                <a:gd name="T11" fmla="*/ 2524 h 253"/>
                                <a:gd name="T12" fmla="+- 0 6113 6103"/>
                                <a:gd name="T13" fmla="*/ T12 w 486"/>
                                <a:gd name="T14" fmla="+- 0 2588 2510"/>
                                <a:gd name="T15" fmla="*/ 2588 h 253"/>
                                <a:gd name="T16" fmla="+- 0 6139 6103"/>
                                <a:gd name="T17" fmla="*/ T16 w 486"/>
                                <a:gd name="T18" fmla="+- 0 2648 2510"/>
                                <a:gd name="T19" fmla="*/ 2648 h 253"/>
                                <a:gd name="T20" fmla="+- 0 6181 6103"/>
                                <a:gd name="T21" fmla="*/ T20 w 486"/>
                                <a:gd name="T22" fmla="+- 0 2698 2510"/>
                                <a:gd name="T23" fmla="*/ 2698 h 253"/>
                                <a:gd name="T24" fmla="+- 0 6234 6103"/>
                                <a:gd name="T25" fmla="*/ T24 w 486"/>
                                <a:gd name="T26" fmla="+- 0 2736 2510"/>
                                <a:gd name="T27" fmla="*/ 2736 h 253"/>
                                <a:gd name="T28" fmla="+- 0 6296 6103"/>
                                <a:gd name="T29" fmla="*/ T28 w 486"/>
                                <a:gd name="T30" fmla="+- 0 2758 2510"/>
                                <a:gd name="T31" fmla="*/ 2758 h 253"/>
                                <a:gd name="T32" fmla="+- 0 6346 6103"/>
                                <a:gd name="T33" fmla="*/ T32 w 486"/>
                                <a:gd name="T34" fmla="+- 0 2763 2510"/>
                                <a:gd name="T35" fmla="*/ 2763 h 253"/>
                                <a:gd name="T36" fmla="+- 0 6369 6103"/>
                                <a:gd name="T37" fmla="*/ T36 w 486"/>
                                <a:gd name="T38" fmla="+- 0 2762 2510"/>
                                <a:gd name="T39" fmla="*/ 2762 h 253"/>
                                <a:gd name="T40" fmla="+- 0 6435 6103"/>
                                <a:gd name="T41" fmla="*/ T40 w 486"/>
                                <a:gd name="T42" fmla="+- 0 2746 2510"/>
                                <a:gd name="T43" fmla="*/ 2746 h 253"/>
                                <a:gd name="T44" fmla="+- 0 6492 6103"/>
                                <a:gd name="T45" fmla="*/ T44 w 486"/>
                                <a:gd name="T46" fmla="+- 0 2714 2510"/>
                                <a:gd name="T47" fmla="*/ 2714 h 253"/>
                                <a:gd name="T48" fmla="+- 0 6538 6103"/>
                                <a:gd name="T49" fmla="*/ T48 w 486"/>
                                <a:gd name="T50" fmla="+- 0 2669 2510"/>
                                <a:gd name="T51" fmla="*/ 2669 h 253"/>
                                <a:gd name="T52" fmla="+- 0 6571 6103"/>
                                <a:gd name="T53" fmla="*/ T52 w 486"/>
                                <a:gd name="T54" fmla="+- 0 2612 2510"/>
                                <a:gd name="T55" fmla="*/ 2612 h 253"/>
                                <a:gd name="T56" fmla="+- 0 6583 6103"/>
                                <a:gd name="T57" fmla="*/ T56 w 486"/>
                                <a:gd name="T58" fmla="+- 0 2575 2510"/>
                                <a:gd name="T59" fmla="*/ 2575 h 253"/>
                                <a:gd name="T60" fmla="+- 0 6191 6103"/>
                                <a:gd name="T61" fmla="*/ T60 w 486"/>
                                <a:gd name="T62" fmla="+- 0 2575 2510"/>
                                <a:gd name="T63" fmla="*/ 2575 h 253"/>
                                <a:gd name="T64" fmla="+- 0 6169 6103"/>
                                <a:gd name="T65" fmla="*/ T64 w 486"/>
                                <a:gd name="T66" fmla="+- 0 2570 2510"/>
                                <a:gd name="T67" fmla="*/ 2570 h 253"/>
                                <a:gd name="T68" fmla="+- 0 6152 6103"/>
                                <a:gd name="T69" fmla="*/ T68 w 486"/>
                                <a:gd name="T70" fmla="+- 0 2556 2510"/>
                                <a:gd name="T71" fmla="*/ 2556 h 253"/>
                                <a:gd name="T72" fmla="+- 0 6143 6103"/>
                                <a:gd name="T73" fmla="*/ T72 w 486"/>
                                <a:gd name="T74" fmla="+- 0 2536 2510"/>
                                <a:gd name="T75" fmla="*/ 2536 h 253"/>
                                <a:gd name="T76" fmla="+- 0 6142 6103"/>
                                <a:gd name="T77" fmla="*/ T76 w 486"/>
                                <a:gd name="T78" fmla="+- 0 2510 2510"/>
                                <a:gd name="T79" fmla="*/ 2510 h 2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86" h="253">
                                  <a:moveTo>
                                    <a:pt x="39" y="0"/>
                                  </a:moveTo>
                                  <a:lnTo>
                                    <a:pt x="0" y="0"/>
                                  </a:lnTo>
                                  <a:lnTo>
                                    <a:pt x="0" y="14"/>
                                  </a:lnTo>
                                  <a:lnTo>
                                    <a:pt x="10" y="78"/>
                                  </a:lnTo>
                                  <a:lnTo>
                                    <a:pt x="36" y="138"/>
                                  </a:lnTo>
                                  <a:lnTo>
                                    <a:pt x="78" y="188"/>
                                  </a:lnTo>
                                  <a:lnTo>
                                    <a:pt x="131" y="226"/>
                                  </a:lnTo>
                                  <a:lnTo>
                                    <a:pt x="193" y="248"/>
                                  </a:lnTo>
                                  <a:lnTo>
                                    <a:pt x="243" y="253"/>
                                  </a:lnTo>
                                  <a:lnTo>
                                    <a:pt x="266" y="252"/>
                                  </a:lnTo>
                                  <a:lnTo>
                                    <a:pt x="332" y="236"/>
                                  </a:lnTo>
                                  <a:lnTo>
                                    <a:pt x="389" y="204"/>
                                  </a:lnTo>
                                  <a:lnTo>
                                    <a:pt x="435" y="159"/>
                                  </a:lnTo>
                                  <a:lnTo>
                                    <a:pt x="468" y="102"/>
                                  </a:lnTo>
                                  <a:lnTo>
                                    <a:pt x="480" y="65"/>
                                  </a:lnTo>
                                  <a:lnTo>
                                    <a:pt x="88" y="65"/>
                                  </a:lnTo>
                                  <a:lnTo>
                                    <a:pt x="66" y="60"/>
                                  </a:lnTo>
                                  <a:lnTo>
                                    <a:pt x="49" y="46"/>
                                  </a:lnTo>
                                  <a:lnTo>
                                    <a:pt x="40" y="26"/>
                                  </a:lnTo>
                                  <a:lnTo>
                                    <a:pt x="39" y="0"/>
                                  </a:lnTo>
                                  <a:close/>
                                </a:path>
                              </a:pathLst>
                            </a:custGeom>
                            <a:solidFill>
                              <a:srgbClr val="3870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034138" name="Freeform 23"/>
                          <wps:cNvSpPr>
                            <a:spLocks/>
                          </wps:cNvSpPr>
                          <wps:spPr bwMode="auto">
                            <a:xfrm>
                              <a:off x="6103" y="2510"/>
                              <a:ext cx="486" cy="253"/>
                            </a:xfrm>
                            <a:custGeom>
                              <a:avLst/>
                              <a:gdLst>
                                <a:gd name="T0" fmla="+- 0 6378 6103"/>
                                <a:gd name="T1" fmla="*/ T0 w 486"/>
                                <a:gd name="T2" fmla="+- 0 2510 2510"/>
                                <a:gd name="T3" fmla="*/ 2510 h 253"/>
                                <a:gd name="T4" fmla="+- 0 6314 6103"/>
                                <a:gd name="T5" fmla="*/ T4 w 486"/>
                                <a:gd name="T6" fmla="+- 0 2510 2510"/>
                                <a:gd name="T7" fmla="*/ 2510 h 253"/>
                                <a:gd name="T8" fmla="+- 0 6314 6103"/>
                                <a:gd name="T9" fmla="*/ T8 w 486"/>
                                <a:gd name="T10" fmla="+- 0 2526 2510"/>
                                <a:gd name="T11" fmla="*/ 2526 h 253"/>
                                <a:gd name="T12" fmla="+- 0 6309 6103"/>
                                <a:gd name="T13" fmla="*/ T12 w 486"/>
                                <a:gd name="T14" fmla="+- 0 2548 2510"/>
                                <a:gd name="T15" fmla="*/ 2548 h 253"/>
                                <a:gd name="T16" fmla="+- 0 6295 6103"/>
                                <a:gd name="T17" fmla="*/ T16 w 486"/>
                                <a:gd name="T18" fmla="+- 0 2565 2510"/>
                                <a:gd name="T19" fmla="*/ 2565 h 253"/>
                                <a:gd name="T20" fmla="+- 0 6275 6103"/>
                                <a:gd name="T21" fmla="*/ T20 w 486"/>
                                <a:gd name="T22" fmla="+- 0 2574 2510"/>
                                <a:gd name="T23" fmla="*/ 2574 h 253"/>
                                <a:gd name="T24" fmla="+- 0 6191 6103"/>
                                <a:gd name="T25" fmla="*/ T24 w 486"/>
                                <a:gd name="T26" fmla="+- 0 2575 2510"/>
                                <a:gd name="T27" fmla="*/ 2575 h 253"/>
                                <a:gd name="T28" fmla="+- 0 6427 6103"/>
                                <a:gd name="T29" fmla="*/ T28 w 486"/>
                                <a:gd name="T30" fmla="+- 0 2575 2510"/>
                                <a:gd name="T31" fmla="*/ 2575 h 253"/>
                                <a:gd name="T32" fmla="+- 0 6405 6103"/>
                                <a:gd name="T33" fmla="*/ T32 w 486"/>
                                <a:gd name="T34" fmla="+- 0 2570 2510"/>
                                <a:gd name="T35" fmla="*/ 2570 h 253"/>
                                <a:gd name="T36" fmla="+- 0 6388 6103"/>
                                <a:gd name="T37" fmla="*/ T36 w 486"/>
                                <a:gd name="T38" fmla="+- 0 2556 2510"/>
                                <a:gd name="T39" fmla="*/ 2556 h 253"/>
                                <a:gd name="T40" fmla="+- 0 6379 6103"/>
                                <a:gd name="T41" fmla="*/ T40 w 486"/>
                                <a:gd name="T42" fmla="+- 0 2536 2510"/>
                                <a:gd name="T43" fmla="*/ 2536 h 253"/>
                                <a:gd name="T44" fmla="+- 0 6378 6103"/>
                                <a:gd name="T45" fmla="*/ T44 w 486"/>
                                <a:gd name="T46" fmla="+- 0 2510 2510"/>
                                <a:gd name="T47" fmla="*/ 2510 h 2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86" h="253">
                                  <a:moveTo>
                                    <a:pt x="275" y="0"/>
                                  </a:moveTo>
                                  <a:lnTo>
                                    <a:pt x="211" y="0"/>
                                  </a:lnTo>
                                  <a:lnTo>
                                    <a:pt x="211" y="16"/>
                                  </a:lnTo>
                                  <a:lnTo>
                                    <a:pt x="206" y="38"/>
                                  </a:lnTo>
                                  <a:lnTo>
                                    <a:pt x="192" y="55"/>
                                  </a:lnTo>
                                  <a:lnTo>
                                    <a:pt x="172" y="64"/>
                                  </a:lnTo>
                                  <a:lnTo>
                                    <a:pt x="88" y="65"/>
                                  </a:lnTo>
                                  <a:lnTo>
                                    <a:pt x="324" y="65"/>
                                  </a:lnTo>
                                  <a:lnTo>
                                    <a:pt x="302" y="60"/>
                                  </a:lnTo>
                                  <a:lnTo>
                                    <a:pt x="285" y="46"/>
                                  </a:lnTo>
                                  <a:lnTo>
                                    <a:pt x="276" y="26"/>
                                  </a:lnTo>
                                  <a:lnTo>
                                    <a:pt x="275" y="0"/>
                                  </a:lnTo>
                                  <a:close/>
                                </a:path>
                              </a:pathLst>
                            </a:custGeom>
                            <a:solidFill>
                              <a:srgbClr val="3870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034139" name="Freeform 22"/>
                          <wps:cNvSpPr>
                            <a:spLocks/>
                          </wps:cNvSpPr>
                          <wps:spPr bwMode="auto">
                            <a:xfrm>
                              <a:off x="6103" y="2510"/>
                              <a:ext cx="486" cy="253"/>
                            </a:xfrm>
                            <a:custGeom>
                              <a:avLst/>
                              <a:gdLst>
                                <a:gd name="T0" fmla="+- 0 6589 6103"/>
                                <a:gd name="T1" fmla="*/ T0 w 486"/>
                                <a:gd name="T2" fmla="+- 0 2510 2510"/>
                                <a:gd name="T3" fmla="*/ 2510 h 253"/>
                                <a:gd name="T4" fmla="+- 0 6550 6103"/>
                                <a:gd name="T5" fmla="*/ T4 w 486"/>
                                <a:gd name="T6" fmla="+- 0 2510 2510"/>
                                <a:gd name="T7" fmla="*/ 2510 h 253"/>
                                <a:gd name="T8" fmla="+- 0 6550 6103"/>
                                <a:gd name="T9" fmla="*/ T8 w 486"/>
                                <a:gd name="T10" fmla="+- 0 2526 2510"/>
                                <a:gd name="T11" fmla="*/ 2526 h 253"/>
                                <a:gd name="T12" fmla="+- 0 6545 6103"/>
                                <a:gd name="T13" fmla="*/ T12 w 486"/>
                                <a:gd name="T14" fmla="+- 0 2548 2510"/>
                                <a:gd name="T15" fmla="*/ 2548 h 253"/>
                                <a:gd name="T16" fmla="+- 0 6531 6103"/>
                                <a:gd name="T17" fmla="*/ T16 w 486"/>
                                <a:gd name="T18" fmla="+- 0 2565 2510"/>
                                <a:gd name="T19" fmla="*/ 2565 h 253"/>
                                <a:gd name="T20" fmla="+- 0 6511 6103"/>
                                <a:gd name="T21" fmla="*/ T20 w 486"/>
                                <a:gd name="T22" fmla="+- 0 2574 2510"/>
                                <a:gd name="T23" fmla="*/ 2574 h 253"/>
                                <a:gd name="T24" fmla="+- 0 6427 6103"/>
                                <a:gd name="T25" fmla="*/ T24 w 486"/>
                                <a:gd name="T26" fmla="+- 0 2575 2510"/>
                                <a:gd name="T27" fmla="*/ 2575 h 253"/>
                                <a:gd name="T28" fmla="+- 0 6583 6103"/>
                                <a:gd name="T29" fmla="*/ T28 w 486"/>
                                <a:gd name="T30" fmla="+- 0 2575 2510"/>
                                <a:gd name="T31" fmla="*/ 2575 h 253"/>
                                <a:gd name="T32" fmla="+- 0 6584 6103"/>
                                <a:gd name="T33" fmla="*/ T32 w 486"/>
                                <a:gd name="T34" fmla="+- 0 2570 2510"/>
                                <a:gd name="T35" fmla="*/ 2570 h 253"/>
                                <a:gd name="T36" fmla="+- 0 6587 6103"/>
                                <a:gd name="T37" fmla="*/ T36 w 486"/>
                                <a:gd name="T38" fmla="+- 0 2547 2510"/>
                                <a:gd name="T39" fmla="*/ 2547 h 253"/>
                                <a:gd name="T40" fmla="+- 0 6589 6103"/>
                                <a:gd name="T41" fmla="*/ T40 w 486"/>
                                <a:gd name="T42" fmla="+- 0 2526 2510"/>
                                <a:gd name="T43" fmla="*/ 2526 h 253"/>
                                <a:gd name="T44" fmla="+- 0 6589 6103"/>
                                <a:gd name="T45" fmla="*/ T44 w 486"/>
                                <a:gd name="T46" fmla="+- 0 2510 2510"/>
                                <a:gd name="T47" fmla="*/ 2510 h 2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86" h="253">
                                  <a:moveTo>
                                    <a:pt x="486" y="0"/>
                                  </a:moveTo>
                                  <a:lnTo>
                                    <a:pt x="447" y="0"/>
                                  </a:lnTo>
                                  <a:lnTo>
                                    <a:pt x="447" y="16"/>
                                  </a:lnTo>
                                  <a:lnTo>
                                    <a:pt x="442" y="38"/>
                                  </a:lnTo>
                                  <a:lnTo>
                                    <a:pt x="428" y="55"/>
                                  </a:lnTo>
                                  <a:lnTo>
                                    <a:pt x="408" y="64"/>
                                  </a:lnTo>
                                  <a:lnTo>
                                    <a:pt x="324" y="65"/>
                                  </a:lnTo>
                                  <a:lnTo>
                                    <a:pt x="480" y="65"/>
                                  </a:lnTo>
                                  <a:lnTo>
                                    <a:pt x="481" y="60"/>
                                  </a:lnTo>
                                  <a:lnTo>
                                    <a:pt x="484" y="37"/>
                                  </a:lnTo>
                                  <a:lnTo>
                                    <a:pt x="486" y="16"/>
                                  </a:lnTo>
                                  <a:lnTo>
                                    <a:pt x="486" y="0"/>
                                  </a:lnTo>
                                  <a:close/>
                                </a:path>
                              </a:pathLst>
                            </a:custGeom>
                            <a:solidFill>
                              <a:srgbClr val="3870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64034140" name="Group 19"/>
                        <wpg:cNvGrpSpPr>
                          <a:grpSpLocks/>
                        </wpg:cNvGrpSpPr>
                        <wpg:grpSpPr bwMode="auto">
                          <a:xfrm>
                            <a:off x="6806" y="2819"/>
                            <a:ext cx="650" cy="546"/>
                            <a:chOff x="6806" y="2819"/>
                            <a:chExt cx="650" cy="546"/>
                          </a:xfrm>
                        </wpg:grpSpPr>
                        <wps:wsp>
                          <wps:cNvPr id="1064034141" name="Freeform 20"/>
                          <wps:cNvSpPr>
                            <a:spLocks/>
                          </wps:cNvSpPr>
                          <wps:spPr bwMode="auto">
                            <a:xfrm>
                              <a:off x="6806" y="2819"/>
                              <a:ext cx="650" cy="546"/>
                            </a:xfrm>
                            <a:custGeom>
                              <a:avLst/>
                              <a:gdLst>
                                <a:gd name="T0" fmla="+- 0 6994 6806"/>
                                <a:gd name="T1" fmla="*/ T0 w 650"/>
                                <a:gd name="T2" fmla="+- 0 2819 2819"/>
                                <a:gd name="T3" fmla="*/ 2819 h 546"/>
                                <a:gd name="T4" fmla="+- 0 6928 6806"/>
                                <a:gd name="T5" fmla="*/ T4 w 650"/>
                                <a:gd name="T6" fmla="+- 0 2831 2819"/>
                                <a:gd name="T7" fmla="*/ 2831 h 546"/>
                                <a:gd name="T8" fmla="+- 0 6872 6806"/>
                                <a:gd name="T9" fmla="*/ T8 w 650"/>
                                <a:gd name="T10" fmla="+- 0 2865 2819"/>
                                <a:gd name="T11" fmla="*/ 2865 h 546"/>
                                <a:gd name="T12" fmla="+- 0 6832 6806"/>
                                <a:gd name="T13" fmla="*/ T12 w 650"/>
                                <a:gd name="T14" fmla="+- 0 2915 2819"/>
                                <a:gd name="T15" fmla="*/ 2915 h 546"/>
                                <a:gd name="T16" fmla="+- 0 6809 6806"/>
                                <a:gd name="T17" fmla="*/ T16 w 650"/>
                                <a:gd name="T18" fmla="+- 0 2978 2819"/>
                                <a:gd name="T19" fmla="*/ 2978 h 546"/>
                                <a:gd name="T20" fmla="+- 0 6806 6806"/>
                                <a:gd name="T21" fmla="*/ T20 w 650"/>
                                <a:gd name="T22" fmla="+- 0 3364 2819"/>
                                <a:gd name="T23" fmla="*/ 3364 h 546"/>
                                <a:gd name="T24" fmla="+- 0 7456 6806"/>
                                <a:gd name="T25" fmla="*/ T24 w 650"/>
                                <a:gd name="T26" fmla="+- 0 3364 2819"/>
                                <a:gd name="T27" fmla="*/ 3364 h 546"/>
                                <a:gd name="T28" fmla="+- 0 7456 6806"/>
                                <a:gd name="T29" fmla="*/ T28 w 650"/>
                                <a:gd name="T30" fmla="+- 0 3015 2819"/>
                                <a:gd name="T31" fmla="*/ 3015 h 546"/>
                                <a:gd name="T32" fmla="+- 0 7454 6806"/>
                                <a:gd name="T33" fmla="*/ T32 w 650"/>
                                <a:gd name="T34" fmla="+- 0 2992 2819"/>
                                <a:gd name="T35" fmla="*/ 2992 h 546"/>
                                <a:gd name="T36" fmla="+- 0 7436 6806"/>
                                <a:gd name="T37" fmla="*/ T36 w 650"/>
                                <a:gd name="T38" fmla="+- 0 2927 2819"/>
                                <a:gd name="T39" fmla="*/ 2927 h 546"/>
                                <a:gd name="T40" fmla="+- 0 7399 6806"/>
                                <a:gd name="T41" fmla="*/ T40 w 650"/>
                                <a:gd name="T42" fmla="+- 0 2873 2819"/>
                                <a:gd name="T43" fmla="*/ 2873 h 546"/>
                                <a:gd name="T44" fmla="+- 0 7347 6806"/>
                                <a:gd name="T45" fmla="*/ T44 w 650"/>
                                <a:gd name="T46" fmla="+- 0 2836 2819"/>
                                <a:gd name="T47" fmla="*/ 2836 h 546"/>
                                <a:gd name="T48" fmla="+- 0 7282 6806"/>
                                <a:gd name="T49" fmla="*/ T48 w 650"/>
                                <a:gd name="T50" fmla="+- 0 2819 2819"/>
                                <a:gd name="T51" fmla="*/ 2819 h 546"/>
                                <a:gd name="T52" fmla="+- 0 6994 6806"/>
                                <a:gd name="T53" fmla="*/ T52 w 650"/>
                                <a:gd name="T54" fmla="+- 0 2819 2819"/>
                                <a:gd name="T55" fmla="*/ 2819 h 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50" h="546">
                                  <a:moveTo>
                                    <a:pt x="188" y="0"/>
                                  </a:moveTo>
                                  <a:lnTo>
                                    <a:pt x="122" y="12"/>
                                  </a:lnTo>
                                  <a:lnTo>
                                    <a:pt x="66" y="46"/>
                                  </a:lnTo>
                                  <a:lnTo>
                                    <a:pt x="26" y="96"/>
                                  </a:lnTo>
                                  <a:lnTo>
                                    <a:pt x="3" y="159"/>
                                  </a:lnTo>
                                  <a:lnTo>
                                    <a:pt x="0" y="545"/>
                                  </a:lnTo>
                                  <a:lnTo>
                                    <a:pt x="650" y="545"/>
                                  </a:lnTo>
                                  <a:lnTo>
                                    <a:pt x="650" y="196"/>
                                  </a:lnTo>
                                  <a:lnTo>
                                    <a:pt x="648" y="173"/>
                                  </a:lnTo>
                                  <a:lnTo>
                                    <a:pt x="630" y="108"/>
                                  </a:lnTo>
                                  <a:lnTo>
                                    <a:pt x="593" y="54"/>
                                  </a:lnTo>
                                  <a:lnTo>
                                    <a:pt x="541" y="17"/>
                                  </a:lnTo>
                                  <a:lnTo>
                                    <a:pt x="476" y="0"/>
                                  </a:lnTo>
                                  <a:lnTo>
                                    <a:pt x="188" y="0"/>
                                  </a:lnTo>
                                  <a:close/>
                                </a:path>
                              </a:pathLst>
                            </a:custGeom>
                            <a:solidFill>
                              <a:srgbClr val="3870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64034142" name="Group 15"/>
                        <wpg:cNvGrpSpPr>
                          <a:grpSpLocks/>
                        </wpg:cNvGrpSpPr>
                        <wpg:grpSpPr bwMode="auto">
                          <a:xfrm>
                            <a:off x="6897" y="2278"/>
                            <a:ext cx="478" cy="201"/>
                            <a:chOff x="6897" y="2278"/>
                            <a:chExt cx="478" cy="201"/>
                          </a:xfrm>
                        </wpg:grpSpPr>
                        <wps:wsp>
                          <wps:cNvPr id="1064034143" name="Freeform 18"/>
                          <wps:cNvSpPr>
                            <a:spLocks/>
                          </wps:cNvSpPr>
                          <wps:spPr bwMode="auto">
                            <a:xfrm>
                              <a:off x="6897" y="2278"/>
                              <a:ext cx="478" cy="201"/>
                            </a:xfrm>
                            <a:custGeom>
                              <a:avLst/>
                              <a:gdLst>
                                <a:gd name="T0" fmla="+- 0 7150 6897"/>
                                <a:gd name="T1" fmla="*/ T0 w 478"/>
                                <a:gd name="T2" fmla="+- 0 2278 2278"/>
                                <a:gd name="T3" fmla="*/ 2278 h 201"/>
                                <a:gd name="T4" fmla="+- 0 7079 6897"/>
                                <a:gd name="T5" fmla="*/ T4 w 478"/>
                                <a:gd name="T6" fmla="+- 0 2286 2278"/>
                                <a:gd name="T7" fmla="*/ 2286 h 201"/>
                                <a:gd name="T8" fmla="+- 0 7017 6897"/>
                                <a:gd name="T9" fmla="*/ T8 w 478"/>
                                <a:gd name="T10" fmla="+- 0 2310 2278"/>
                                <a:gd name="T11" fmla="*/ 2310 h 201"/>
                                <a:gd name="T12" fmla="+- 0 6966 6897"/>
                                <a:gd name="T13" fmla="*/ T12 w 478"/>
                                <a:gd name="T14" fmla="+- 0 2347 2278"/>
                                <a:gd name="T15" fmla="*/ 2347 h 201"/>
                                <a:gd name="T16" fmla="+- 0 6927 6897"/>
                                <a:gd name="T17" fmla="*/ T16 w 478"/>
                                <a:gd name="T18" fmla="+- 0 2396 2278"/>
                                <a:gd name="T19" fmla="*/ 2396 h 201"/>
                                <a:gd name="T20" fmla="+- 0 6902 6897"/>
                                <a:gd name="T21" fmla="*/ T20 w 478"/>
                                <a:gd name="T22" fmla="+- 0 2453 2278"/>
                                <a:gd name="T23" fmla="*/ 2453 h 201"/>
                                <a:gd name="T24" fmla="+- 0 6897 6897"/>
                                <a:gd name="T25" fmla="*/ T24 w 478"/>
                                <a:gd name="T26" fmla="+- 0 2474 2278"/>
                                <a:gd name="T27" fmla="*/ 2474 h 201"/>
                                <a:gd name="T28" fmla="+- 0 6935 6897"/>
                                <a:gd name="T29" fmla="*/ T28 w 478"/>
                                <a:gd name="T30" fmla="+- 0 2478 2278"/>
                                <a:gd name="T31" fmla="*/ 2478 h 201"/>
                                <a:gd name="T32" fmla="+- 0 6946 6897"/>
                                <a:gd name="T33" fmla="*/ T32 w 478"/>
                                <a:gd name="T34" fmla="+- 0 2460 2278"/>
                                <a:gd name="T35" fmla="*/ 2460 h 201"/>
                                <a:gd name="T36" fmla="+- 0 6963 6897"/>
                                <a:gd name="T37" fmla="*/ T36 w 478"/>
                                <a:gd name="T38" fmla="+- 0 2449 2278"/>
                                <a:gd name="T39" fmla="*/ 2449 h 201"/>
                                <a:gd name="T40" fmla="+- 0 6980 6897"/>
                                <a:gd name="T41" fmla="*/ T40 w 478"/>
                                <a:gd name="T42" fmla="+- 0 2446 2278"/>
                                <a:gd name="T43" fmla="*/ 2446 h 201"/>
                                <a:gd name="T44" fmla="+- 0 7366 6897"/>
                                <a:gd name="T45" fmla="*/ T44 w 478"/>
                                <a:gd name="T46" fmla="+- 0 2446 2278"/>
                                <a:gd name="T47" fmla="*/ 2446 h 201"/>
                                <a:gd name="T48" fmla="+- 0 7363 6897"/>
                                <a:gd name="T49" fmla="*/ T48 w 478"/>
                                <a:gd name="T50" fmla="+- 0 2436 2278"/>
                                <a:gd name="T51" fmla="*/ 2436 h 201"/>
                                <a:gd name="T52" fmla="+- 0 7333 6897"/>
                                <a:gd name="T53" fmla="*/ T52 w 478"/>
                                <a:gd name="T54" fmla="+- 0 2379 2278"/>
                                <a:gd name="T55" fmla="*/ 2379 h 201"/>
                                <a:gd name="T56" fmla="+- 0 7289 6897"/>
                                <a:gd name="T57" fmla="*/ T56 w 478"/>
                                <a:gd name="T58" fmla="+- 0 2332 2278"/>
                                <a:gd name="T59" fmla="*/ 2332 h 201"/>
                                <a:gd name="T60" fmla="+- 0 7235 6897"/>
                                <a:gd name="T61" fmla="*/ T60 w 478"/>
                                <a:gd name="T62" fmla="+- 0 2298 2278"/>
                                <a:gd name="T63" fmla="*/ 2298 h 201"/>
                                <a:gd name="T64" fmla="+- 0 7172 6897"/>
                                <a:gd name="T65" fmla="*/ T64 w 478"/>
                                <a:gd name="T66" fmla="+- 0 2280 2278"/>
                                <a:gd name="T67" fmla="*/ 2280 h 201"/>
                                <a:gd name="T68" fmla="+- 0 7150 6897"/>
                                <a:gd name="T69" fmla="*/ T68 w 478"/>
                                <a:gd name="T70" fmla="+- 0 2278 2278"/>
                                <a:gd name="T71" fmla="*/ 2278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78" h="201">
                                  <a:moveTo>
                                    <a:pt x="253" y="0"/>
                                  </a:moveTo>
                                  <a:lnTo>
                                    <a:pt x="182" y="8"/>
                                  </a:lnTo>
                                  <a:lnTo>
                                    <a:pt x="120" y="32"/>
                                  </a:lnTo>
                                  <a:lnTo>
                                    <a:pt x="69" y="69"/>
                                  </a:lnTo>
                                  <a:lnTo>
                                    <a:pt x="30" y="118"/>
                                  </a:lnTo>
                                  <a:lnTo>
                                    <a:pt x="5" y="175"/>
                                  </a:lnTo>
                                  <a:lnTo>
                                    <a:pt x="0" y="196"/>
                                  </a:lnTo>
                                  <a:lnTo>
                                    <a:pt x="38" y="200"/>
                                  </a:lnTo>
                                  <a:lnTo>
                                    <a:pt x="49" y="182"/>
                                  </a:lnTo>
                                  <a:lnTo>
                                    <a:pt x="66" y="171"/>
                                  </a:lnTo>
                                  <a:lnTo>
                                    <a:pt x="83" y="168"/>
                                  </a:lnTo>
                                  <a:lnTo>
                                    <a:pt x="469" y="168"/>
                                  </a:lnTo>
                                  <a:lnTo>
                                    <a:pt x="466" y="158"/>
                                  </a:lnTo>
                                  <a:lnTo>
                                    <a:pt x="436" y="101"/>
                                  </a:lnTo>
                                  <a:lnTo>
                                    <a:pt x="392" y="54"/>
                                  </a:lnTo>
                                  <a:lnTo>
                                    <a:pt x="338" y="20"/>
                                  </a:lnTo>
                                  <a:lnTo>
                                    <a:pt x="275" y="2"/>
                                  </a:lnTo>
                                  <a:lnTo>
                                    <a:pt x="253" y="0"/>
                                  </a:lnTo>
                                  <a:close/>
                                </a:path>
                              </a:pathLst>
                            </a:custGeom>
                            <a:solidFill>
                              <a:srgbClr val="3870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034144" name="Freeform 17"/>
                          <wps:cNvSpPr>
                            <a:spLocks/>
                          </wps:cNvSpPr>
                          <wps:spPr bwMode="auto">
                            <a:xfrm>
                              <a:off x="6897" y="2278"/>
                              <a:ext cx="478" cy="201"/>
                            </a:xfrm>
                            <a:custGeom>
                              <a:avLst/>
                              <a:gdLst>
                                <a:gd name="T0" fmla="+- 0 7291 6897"/>
                                <a:gd name="T1" fmla="*/ T0 w 478"/>
                                <a:gd name="T2" fmla="+- 0 2446 2278"/>
                                <a:gd name="T3" fmla="*/ 2446 h 201"/>
                                <a:gd name="T4" fmla="+- 0 7055 6897"/>
                                <a:gd name="T5" fmla="*/ T4 w 478"/>
                                <a:gd name="T6" fmla="+- 0 2446 2278"/>
                                <a:gd name="T7" fmla="*/ 2446 h 201"/>
                                <a:gd name="T8" fmla="+- 0 7076 6897"/>
                                <a:gd name="T9" fmla="*/ T8 w 478"/>
                                <a:gd name="T10" fmla="+- 0 2451 2278"/>
                                <a:gd name="T11" fmla="*/ 2451 h 201"/>
                                <a:gd name="T12" fmla="+- 0 7092 6897"/>
                                <a:gd name="T13" fmla="*/ T12 w 478"/>
                                <a:gd name="T14" fmla="+- 0 2464 2278"/>
                                <a:gd name="T15" fmla="*/ 2464 h 201"/>
                                <a:gd name="T16" fmla="+- 0 7170 6897"/>
                                <a:gd name="T17" fmla="*/ T16 w 478"/>
                                <a:gd name="T18" fmla="+- 0 2478 2278"/>
                                <a:gd name="T19" fmla="*/ 2478 h 201"/>
                                <a:gd name="T20" fmla="+- 0 7182 6897"/>
                                <a:gd name="T21" fmla="*/ T20 w 478"/>
                                <a:gd name="T22" fmla="+- 0 2460 2278"/>
                                <a:gd name="T23" fmla="*/ 2460 h 201"/>
                                <a:gd name="T24" fmla="+- 0 7199 6897"/>
                                <a:gd name="T25" fmla="*/ T24 w 478"/>
                                <a:gd name="T26" fmla="+- 0 2449 2278"/>
                                <a:gd name="T27" fmla="*/ 2449 h 201"/>
                                <a:gd name="T28" fmla="+- 0 7291 6897"/>
                                <a:gd name="T29" fmla="*/ T28 w 478"/>
                                <a:gd name="T30" fmla="+- 0 2446 2278"/>
                                <a:gd name="T31" fmla="*/ 2446 h 2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78" h="201">
                                  <a:moveTo>
                                    <a:pt x="394" y="168"/>
                                  </a:moveTo>
                                  <a:lnTo>
                                    <a:pt x="158" y="168"/>
                                  </a:lnTo>
                                  <a:lnTo>
                                    <a:pt x="179" y="173"/>
                                  </a:lnTo>
                                  <a:lnTo>
                                    <a:pt x="195" y="186"/>
                                  </a:lnTo>
                                  <a:lnTo>
                                    <a:pt x="273" y="200"/>
                                  </a:lnTo>
                                  <a:lnTo>
                                    <a:pt x="285" y="182"/>
                                  </a:lnTo>
                                  <a:lnTo>
                                    <a:pt x="302" y="171"/>
                                  </a:lnTo>
                                  <a:lnTo>
                                    <a:pt x="394" y="168"/>
                                  </a:lnTo>
                                  <a:close/>
                                </a:path>
                              </a:pathLst>
                            </a:custGeom>
                            <a:solidFill>
                              <a:srgbClr val="3870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034145" name="Freeform 16"/>
                          <wps:cNvSpPr>
                            <a:spLocks/>
                          </wps:cNvSpPr>
                          <wps:spPr bwMode="auto">
                            <a:xfrm>
                              <a:off x="6897" y="2278"/>
                              <a:ext cx="478" cy="201"/>
                            </a:xfrm>
                            <a:custGeom>
                              <a:avLst/>
                              <a:gdLst>
                                <a:gd name="T0" fmla="+- 0 7366 6897"/>
                                <a:gd name="T1" fmla="*/ T0 w 478"/>
                                <a:gd name="T2" fmla="+- 0 2446 2278"/>
                                <a:gd name="T3" fmla="*/ 2446 h 201"/>
                                <a:gd name="T4" fmla="+- 0 7291 6897"/>
                                <a:gd name="T5" fmla="*/ T4 w 478"/>
                                <a:gd name="T6" fmla="+- 0 2446 2278"/>
                                <a:gd name="T7" fmla="*/ 2446 h 201"/>
                                <a:gd name="T8" fmla="+- 0 7312 6897"/>
                                <a:gd name="T9" fmla="*/ T8 w 478"/>
                                <a:gd name="T10" fmla="+- 0 2451 2278"/>
                                <a:gd name="T11" fmla="*/ 2451 h 201"/>
                                <a:gd name="T12" fmla="+- 0 7328 6897"/>
                                <a:gd name="T13" fmla="*/ T12 w 478"/>
                                <a:gd name="T14" fmla="+- 0 2464 2278"/>
                                <a:gd name="T15" fmla="*/ 2464 h 201"/>
                                <a:gd name="T16" fmla="+- 0 7375 6897"/>
                                <a:gd name="T17" fmla="*/ T16 w 478"/>
                                <a:gd name="T18" fmla="+- 0 2478 2278"/>
                                <a:gd name="T19" fmla="*/ 2478 h 201"/>
                                <a:gd name="T20" fmla="+- 0 7370 6897"/>
                                <a:gd name="T21" fmla="*/ T20 w 478"/>
                                <a:gd name="T22" fmla="+- 0 2457 2278"/>
                                <a:gd name="T23" fmla="*/ 2457 h 201"/>
                                <a:gd name="T24" fmla="+- 0 7366 6897"/>
                                <a:gd name="T25" fmla="*/ T24 w 478"/>
                                <a:gd name="T26" fmla="+- 0 2446 2278"/>
                                <a:gd name="T27" fmla="*/ 2446 h 201"/>
                              </a:gdLst>
                              <a:ahLst/>
                              <a:cxnLst>
                                <a:cxn ang="0">
                                  <a:pos x="T1" y="T3"/>
                                </a:cxn>
                                <a:cxn ang="0">
                                  <a:pos x="T5" y="T7"/>
                                </a:cxn>
                                <a:cxn ang="0">
                                  <a:pos x="T9" y="T11"/>
                                </a:cxn>
                                <a:cxn ang="0">
                                  <a:pos x="T13" y="T15"/>
                                </a:cxn>
                                <a:cxn ang="0">
                                  <a:pos x="T17" y="T19"/>
                                </a:cxn>
                                <a:cxn ang="0">
                                  <a:pos x="T21" y="T23"/>
                                </a:cxn>
                                <a:cxn ang="0">
                                  <a:pos x="T25" y="T27"/>
                                </a:cxn>
                              </a:cxnLst>
                              <a:rect l="0" t="0" r="r" b="b"/>
                              <a:pathLst>
                                <a:path w="478" h="201">
                                  <a:moveTo>
                                    <a:pt x="469" y="168"/>
                                  </a:moveTo>
                                  <a:lnTo>
                                    <a:pt x="394" y="168"/>
                                  </a:lnTo>
                                  <a:lnTo>
                                    <a:pt x="415" y="173"/>
                                  </a:lnTo>
                                  <a:lnTo>
                                    <a:pt x="431" y="186"/>
                                  </a:lnTo>
                                  <a:lnTo>
                                    <a:pt x="478" y="200"/>
                                  </a:lnTo>
                                  <a:lnTo>
                                    <a:pt x="473" y="179"/>
                                  </a:lnTo>
                                  <a:lnTo>
                                    <a:pt x="469" y="168"/>
                                  </a:lnTo>
                                  <a:close/>
                                </a:path>
                              </a:pathLst>
                            </a:custGeom>
                            <a:solidFill>
                              <a:srgbClr val="3870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64034146" name="Group 13"/>
                        <wpg:cNvGrpSpPr>
                          <a:grpSpLocks/>
                        </wpg:cNvGrpSpPr>
                        <wpg:grpSpPr bwMode="auto">
                          <a:xfrm>
                            <a:off x="6964" y="2478"/>
                            <a:ext cx="108" cy="65"/>
                            <a:chOff x="6964" y="2478"/>
                            <a:chExt cx="108" cy="65"/>
                          </a:xfrm>
                        </wpg:grpSpPr>
                        <wps:wsp>
                          <wps:cNvPr id="1064034147" name="Freeform 14"/>
                          <wps:cNvSpPr>
                            <a:spLocks/>
                          </wps:cNvSpPr>
                          <wps:spPr bwMode="auto">
                            <a:xfrm>
                              <a:off x="6964" y="2478"/>
                              <a:ext cx="108" cy="65"/>
                            </a:xfrm>
                            <a:custGeom>
                              <a:avLst/>
                              <a:gdLst>
                                <a:gd name="T0" fmla="+- 0 7064 6964"/>
                                <a:gd name="T1" fmla="*/ T0 w 108"/>
                                <a:gd name="T2" fmla="+- 0 2478 2478"/>
                                <a:gd name="T3" fmla="*/ 2478 h 65"/>
                                <a:gd name="T4" fmla="+- 0 6971 6964"/>
                                <a:gd name="T5" fmla="*/ T4 w 108"/>
                                <a:gd name="T6" fmla="+- 0 2478 2478"/>
                                <a:gd name="T7" fmla="*/ 2478 h 65"/>
                                <a:gd name="T8" fmla="+- 0 6964 6964"/>
                                <a:gd name="T9" fmla="*/ T8 w 108"/>
                                <a:gd name="T10" fmla="+- 0 2485 2478"/>
                                <a:gd name="T11" fmla="*/ 2485 h 65"/>
                                <a:gd name="T12" fmla="+- 0 6964 6964"/>
                                <a:gd name="T13" fmla="*/ T12 w 108"/>
                                <a:gd name="T14" fmla="+- 0 2535 2478"/>
                                <a:gd name="T15" fmla="*/ 2535 h 65"/>
                                <a:gd name="T16" fmla="+- 0 6971 6964"/>
                                <a:gd name="T17" fmla="*/ T16 w 108"/>
                                <a:gd name="T18" fmla="+- 0 2543 2478"/>
                                <a:gd name="T19" fmla="*/ 2543 h 65"/>
                                <a:gd name="T20" fmla="+- 0 7064 6964"/>
                                <a:gd name="T21" fmla="*/ T20 w 108"/>
                                <a:gd name="T22" fmla="+- 0 2543 2478"/>
                                <a:gd name="T23" fmla="*/ 2543 h 65"/>
                                <a:gd name="T24" fmla="+- 0 7071 6964"/>
                                <a:gd name="T25" fmla="*/ T24 w 108"/>
                                <a:gd name="T26" fmla="+- 0 2535 2478"/>
                                <a:gd name="T27" fmla="*/ 2535 h 65"/>
                                <a:gd name="T28" fmla="+- 0 7071 6964"/>
                                <a:gd name="T29" fmla="*/ T28 w 108"/>
                                <a:gd name="T30" fmla="+- 0 2485 2478"/>
                                <a:gd name="T31" fmla="*/ 2485 h 65"/>
                                <a:gd name="T32" fmla="+- 0 7064 6964"/>
                                <a:gd name="T33" fmla="*/ T32 w 108"/>
                                <a:gd name="T34" fmla="+- 0 2478 2478"/>
                                <a:gd name="T35" fmla="*/ 2478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8" h="65">
                                  <a:moveTo>
                                    <a:pt x="100" y="0"/>
                                  </a:moveTo>
                                  <a:lnTo>
                                    <a:pt x="7" y="0"/>
                                  </a:lnTo>
                                  <a:lnTo>
                                    <a:pt x="0" y="7"/>
                                  </a:lnTo>
                                  <a:lnTo>
                                    <a:pt x="0" y="57"/>
                                  </a:lnTo>
                                  <a:lnTo>
                                    <a:pt x="7" y="65"/>
                                  </a:lnTo>
                                  <a:lnTo>
                                    <a:pt x="100" y="65"/>
                                  </a:lnTo>
                                  <a:lnTo>
                                    <a:pt x="107" y="57"/>
                                  </a:lnTo>
                                  <a:lnTo>
                                    <a:pt x="107" y="7"/>
                                  </a:lnTo>
                                  <a:lnTo>
                                    <a:pt x="100" y="0"/>
                                  </a:lnTo>
                                  <a:close/>
                                </a:path>
                              </a:pathLst>
                            </a:custGeom>
                            <a:solidFill>
                              <a:srgbClr val="3870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64034148" name="Group 11"/>
                        <wpg:cNvGrpSpPr>
                          <a:grpSpLocks/>
                        </wpg:cNvGrpSpPr>
                        <wpg:grpSpPr bwMode="auto">
                          <a:xfrm>
                            <a:off x="7200" y="2478"/>
                            <a:ext cx="108" cy="65"/>
                            <a:chOff x="7200" y="2478"/>
                            <a:chExt cx="108" cy="65"/>
                          </a:xfrm>
                        </wpg:grpSpPr>
                        <wps:wsp>
                          <wps:cNvPr id="1064034149" name="Freeform 12"/>
                          <wps:cNvSpPr>
                            <a:spLocks/>
                          </wps:cNvSpPr>
                          <wps:spPr bwMode="auto">
                            <a:xfrm>
                              <a:off x="7200" y="2478"/>
                              <a:ext cx="108" cy="65"/>
                            </a:xfrm>
                            <a:custGeom>
                              <a:avLst/>
                              <a:gdLst>
                                <a:gd name="T0" fmla="+- 0 7300 7200"/>
                                <a:gd name="T1" fmla="*/ T0 w 108"/>
                                <a:gd name="T2" fmla="+- 0 2478 2478"/>
                                <a:gd name="T3" fmla="*/ 2478 h 65"/>
                                <a:gd name="T4" fmla="+- 0 7207 7200"/>
                                <a:gd name="T5" fmla="*/ T4 w 108"/>
                                <a:gd name="T6" fmla="+- 0 2478 2478"/>
                                <a:gd name="T7" fmla="*/ 2478 h 65"/>
                                <a:gd name="T8" fmla="+- 0 7200 7200"/>
                                <a:gd name="T9" fmla="*/ T8 w 108"/>
                                <a:gd name="T10" fmla="+- 0 2485 2478"/>
                                <a:gd name="T11" fmla="*/ 2485 h 65"/>
                                <a:gd name="T12" fmla="+- 0 7200 7200"/>
                                <a:gd name="T13" fmla="*/ T12 w 108"/>
                                <a:gd name="T14" fmla="+- 0 2535 2478"/>
                                <a:gd name="T15" fmla="*/ 2535 h 65"/>
                                <a:gd name="T16" fmla="+- 0 7207 7200"/>
                                <a:gd name="T17" fmla="*/ T16 w 108"/>
                                <a:gd name="T18" fmla="+- 0 2543 2478"/>
                                <a:gd name="T19" fmla="*/ 2543 h 65"/>
                                <a:gd name="T20" fmla="+- 0 7300 7200"/>
                                <a:gd name="T21" fmla="*/ T20 w 108"/>
                                <a:gd name="T22" fmla="+- 0 2543 2478"/>
                                <a:gd name="T23" fmla="*/ 2543 h 65"/>
                                <a:gd name="T24" fmla="+- 0 7307 7200"/>
                                <a:gd name="T25" fmla="*/ T24 w 108"/>
                                <a:gd name="T26" fmla="+- 0 2535 2478"/>
                                <a:gd name="T27" fmla="*/ 2535 h 65"/>
                                <a:gd name="T28" fmla="+- 0 7307 7200"/>
                                <a:gd name="T29" fmla="*/ T28 w 108"/>
                                <a:gd name="T30" fmla="+- 0 2485 2478"/>
                                <a:gd name="T31" fmla="*/ 2485 h 65"/>
                                <a:gd name="T32" fmla="+- 0 7300 7200"/>
                                <a:gd name="T33" fmla="*/ T32 w 108"/>
                                <a:gd name="T34" fmla="+- 0 2478 2478"/>
                                <a:gd name="T35" fmla="*/ 2478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8" h="65">
                                  <a:moveTo>
                                    <a:pt x="100" y="0"/>
                                  </a:moveTo>
                                  <a:lnTo>
                                    <a:pt x="7" y="0"/>
                                  </a:lnTo>
                                  <a:lnTo>
                                    <a:pt x="0" y="7"/>
                                  </a:lnTo>
                                  <a:lnTo>
                                    <a:pt x="0" y="57"/>
                                  </a:lnTo>
                                  <a:lnTo>
                                    <a:pt x="7" y="65"/>
                                  </a:lnTo>
                                  <a:lnTo>
                                    <a:pt x="100" y="65"/>
                                  </a:lnTo>
                                  <a:lnTo>
                                    <a:pt x="107" y="57"/>
                                  </a:lnTo>
                                  <a:lnTo>
                                    <a:pt x="107" y="7"/>
                                  </a:lnTo>
                                  <a:lnTo>
                                    <a:pt x="100" y="0"/>
                                  </a:lnTo>
                                  <a:close/>
                                </a:path>
                              </a:pathLst>
                            </a:custGeom>
                            <a:solidFill>
                              <a:srgbClr val="3870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64034150" name="Group 7"/>
                        <wpg:cNvGrpSpPr>
                          <a:grpSpLocks/>
                        </wpg:cNvGrpSpPr>
                        <wpg:grpSpPr bwMode="auto">
                          <a:xfrm>
                            <a:off x="6893" y="2510"/>
                            <a:ext cx="486" cy="253"/>
                            <a:chOff x="6893" y="2510"/>
                            <a:chExt cx="486" cy="253"/>
                          </a:xfrm>
                        </wpg:grpSpPr>
                        <wps:wsp>
                          <wps:cNvPr id="1064034151" name="Freeform 10"/>
                          <wps:cNvSpPr>
                            <a:spLocks/>
                          </wps:cNvSpPr>
                          <wps:spPr bwMode="auto">
                            <a:xfrm>
                              <a:off x="6893" y="2510"/>
                              <a:ext cx="486" cy="253"/>
                            </a:xfrm>
                            <a:custGeom>
                              <a:avLst/>
                              <a:gdLst>
                                <a:gd name="T0" fmla="+- 0 6932 6893"/>
                                <a:gd name="T1" fmla="*/ T0 w 486"/>
                                <a:gd name="T2" fmla="+- 0 2510 2510"/>
                                <a:gd name="T3" fmla="*/ 2510 h 253"/>
                                <a:gd name="T4" fmla="+- 0 6893 6893"/>
                                <a:gd name="T5" fmla="*/ T4 w 486"/>
                                <a:gd name="T6" fmla="+- 0 2510 2510"/>
                                <a:gd name="T7" fmla="*/ 2510 h 253"/>
                                <a:gd name="T8" fmla="+- 0 6893 6893"/>
                                <a:gd name="T9" fmla="*/ T8 w 486"/>
                                <a:gd name="T10" fmla="+- 0 2524 2510"/>
                                <a:gd name="T11" fmla="*/ 2524 h 253"/>
                                <a:gd name="T12" fmla="+- 0 6902 6893"/>
                                <a:gd name="T13" fmla="*/ T12 w 486"/>
                                <a:gd name="T14" fmla="+- 0 2588 2510"/>
                                <a:gd name="T15" fmla="*/ 2588 h 253"/>
                                <a:gd name="T16" fmla="+- 0 6929 6893"/>
                                <a:gd name="T17" fmla="*/ T16 w 486"/>
                                <a:gd name="T18" fmla="+- 0 2648 2510"/>
                                <a:gd name="T19" fmla="*/ 2648 h 253"/>
                                <a:gd name="T20" fmla="+- 0 6970 6893"/>
                                <a:gd name="T21" fmla="*/ T20 w 486"/>
                                <a:gd name="T22" fmla="+- 0 2698 2510"/>
                                <a:gd name="T23" fmla="*/ 2698 h 253"/>
                                <a:gd name="T24" fmla="+- 0 7023 6893"/>
                                <a:gd name="T25" fmla="*/ T24 w 486"/>
                                <a:gd name="T26" fmla="+- 0 2736 2510"/>
                                <a:gd name="T27" fmla="*/ 2736 h 253"/>
                                <a:gd name="T28" fmla="+- 0 7086 6893"/>
                                <a:gd name="T29" fmla="*/ T28 w 486"/>
                                <a:gd name="T30" fmla="+- 0 2758 2510"/>
                                <a:gd name="T31" fmla="*/ 2758 h 253"/>
                                <a:gd name="T32" fmla="+- 0 7135 6893"/>
                                <a:gd name="T33" fmla="*/ T32 w 486"/>
                                <a:gd name="T34" fmla="+- 0 2763 2510"/>
                                <a:gd name="T35" fmla="*/ 2763 h 253"/>
                                <a:gd name="T36" fmla="+- 0 7158 6893"/>
                                <a:gd name="T37" fmla="*/ T36 w 486"/>
                                <a:gd name="T38" fmla="+- 0 2762 2510"/>
                                <a:gd name="T39" fmla="*/ 2762 h 253"/>
                                <a:gd name="T40" fmla="+- 0 7224 6893"/>
                                <a:gd name="T41" fmla="*/ T40 w 486"/>
                                <a:gd name="T42" fmla="+- 0 2746 2510"/>
                                <a:gd name="T43" fmla="*/ 2746 h 253"/>
                                <a:gd name="T44" fmla="+- 0 7281 6893"/>
                                <a:gd name="T45" fmla="*/ T44 w 486"/>
                                <a:gd name="T46" fmla="+- 0 2714 2510"/>
                                <a:gd name="T47" fmla="*/ 2714 h 253"/>
                                <a:gd name="T48" fmla="+- 0 7327 6893"/>
                                <a:gd name="T49" fmla="*/ T48 w 486"/>
                                <a:gd name="T50" fmla="+- 0 2669 2510"/>
                                <a:gd name="T51" fmla="*/ 2669 h 253"/>
                                <a:gd name="T52" fmla="+- 0 7360 6893"/>
                                <a:gd name="T53" fmla="*/ T52 w 486"/>
                                <a:gd name="T54" fmla="+- 0 2612 2510"/>
                                <a:gd name="T55" fmla="*/ 2612 h 253"/>
                                <a:gd name="T56" fmla="+- 0 7372 6893"/>
                                <a:gd name="T57" fmla="*/ T56 w 486"/>
                                <a:gd name="T58" fmla="+- 0 2575 2510"/>
                                <a:gd name="T59" fmla="*/ 2575 h 253"/>
                                <a:gd name="T60" fmla="+- 0 6980 6893"/>
                                <a:gd name="T61" fmla="*/ T60 w 486"/>
                                <a:gd name="T62" fmla="+- 0 2575 2510"/>
                                <a:gd name="T63" fmla="*/ 2575 h 253"/>
                                <a:gd name="T64" fmla="+- 0 6958 6893"/>
                                <a:gd name="T65" fmla="*/ T64 w 486"/>
                                <a:gd name="T66" fmla="+- 0 2570 2510"/>
                                <a:gd name="T67" fmla="*/ 2570 h 253"/>
                                <a:gd name="T68" fmla="+- 0 6942 6893"/>
                                <a:gd name="T69" fmla="*/ T68 w 486"/>
                                <a:gd name="T70" fmla="+- 0 2556 2510"/>
                                <a:gd name="T71" fmla="*/ 2556 h 253"/>
                                <a:gd name="T72" fmla="+- 0 6932 6893"/>
                                <a:gd name="T73" fmla="*/ T72 w 486"/>
                                <a:gd name="T74" fmla="+- 0 2536 2510"/>
                                <a:gd name="T75" fmla="*/ 2536 h 253"/>
                                <a:gd name="T76" fmla="+- 0 6932 6893"/>
                                <a:gd name="T77" fmla="*/ T76 w 486"/>
                                <a:gd name="T78" fmla="+- 0 2510 2510"/>
                                <a:gd name="T79" fmla="*/ 2510 h 2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86" h="253">
                                  <a:moveTo>
                                    <a:pt x="39" y="0"/>
                                  </a:moveTo>
                                  <a:lnTo>
                                    <a:pt x="0" y="0"/>
                                  </a:lnTo>
                                  <a:lnTo>
                                    <a:pt x="0" y="14"/>
                                  </a:lnTo>
                                  <a:lnTo>
                                    <a:pt x="9" y="78"/>
                                  </a:lnTo>
                                  <a:lnTo>
                                    <a:pt x="36" y="138"/>
                                  </a:lnTo>
                                  <a:lnTo>
                                    <a:pt x="77" y="188"/>
                                  </a:lnTo>
                                  <a:lnTo>
                                    <a:pt x="130" y="226"/>
                                  </a:lnTo>
                                  <a:lnTo>
                                    <a:pt x="193" y="248"/>
                                  </a:lnTo>
                                  <a:lnTo>
                                    <a:pt x="242" y="253"/>
                                  </a:lnTo>
                                  <a:lnTo>
                                    <a:pt x="265" y="252"/>
                                  </a:lnTo>
                                  <a:lnTo>
                                    <a:pt x="331" y="236"/>
                                  </a:lnTo>
                                  <a:lnTo>
                                    <a:pt x="388" y="204"/>
                                  </a:lnTo>
                                  <a:lnTo>
                                    <a:pt x="434" y="159"/>
                                  </a:lnTo>
                                  <a:lnTo>
                                    <a:pt x="467" y="102"/>
                                  </a:lnTo>
                                  <a:lnTo>
                                    <a:pt x="479" y="65"/>
                                  </a:lnTo>
                                  <a:lnTo>
                                    <a:pt x="87" y="65"/>
                                  </a:lnTo>
                                  <a:lnTo>
                                    <a:pt x="65" y="60"/>
                                  </a:lnTo>
                                  <a:lnTo>
                                    <a:pt x="49" y="46"/>
                                  </a:lnTo>
                                  <a:lnTo>
                                    <a:pt x="39" y="26"/>
                                  </a:lnTo>
                                  <a:lnTo>
                                    <a:pt x="39" y="0"/>
                                  </a:lnTo>
                                  <a:close/>
                                </a:path>
                              </a:pathLst>
                            </a:custGeom>
                            <a:solidFill>
                              <a:srgbClr val="3870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034152" name="Freeform 9"/>
                          <wps:cNvSpPr>
                            <a:spLocks/>
                          </wps:cNvSpPr>
                          <wps:spPr bwMode="auto">
                            <a:xfrm>
                              <a:off x="6893" y="2510"/>
                              <a:ext cx="486" cy="253"/>
                            </a:xfrm>
                            <a:custGeom>
                              <a:avLst/>
                              <a:gdLst>
                                <a:gd name="T0" fmla="+- 0 7167 6893"/>
                                <a:gd name="T1" fmla="*/ T0 w 486"/>
                                <a:gd name="T2" fmla="+- 0 2510 2510"/>
                                <a:gd name="T3" fmla="*/ 2510 h 253"/>
                                <a:gd name="T4" fmla="+- 0 7103 6893"/>
                                <a:gd name="T5" fmla="*/ T4 w 486"/>
                                <a:gd name="T6" fmla="+- 0 2510 2510"/>
                                <a:gd name="T7" fmla="*/ 2510 h 253"/>
                                <a:gd name="T8" fmla="+- 0 7103 6893"/>
                                <a:gd name="T9" fmla="*/ T8 w 486"/>
                                <a:gd name="T10" fmla="+- 0 2526 2510"/>
                                <a:gd name="T11" fmla="*/ 2526 h 253"/>
                                <a:gd name="T12" fmla="+- 0 7098 6893"/>
                                <a:gd name="T13" fmla="*/ T12 w 486"/>
                                <a:gd name="T14" fmla="+- 0 2548 2510"/>
                                <a:gd name="T15" fmla="*/ 2548 h 253"/>
                                <a:gd name="T16" fmla="+- 0 7084 6893"/>
                                <a:gd name="T17" fmla="*/ T16 w 486"/>
                                <a:gd name="T18" fmla="+- 0 2565 2510"/>
                                <a:gd name="T19" fmla="*/ 2565 h 253"/>
                                <a:gd name="T20" fmla="+- 0 7064 6893"/>
                                <a:gd name="T21" fmla="*/ T20 w 486"/>
                                <a:gd name="T22" fmla="+- 0 2574 2510"/>
                                <a:gd name="T23" fmla="*/ 2574 h 253"/>
                                <a:gd name="T24" fmla="+- 0 6980 6893"/>
                                <a:gd name="T25" fmla="*/ T24 w 486"/>
                                <a:gd name="T26" fmla="+- 0 2575 2510"/>
                                <a:gd name="T27" fmla="*/ 2575 h 253"/>
                                <a:gd name="T28" fmla="+- 0 7216 6893"/>
                                <a:gd name="T29" fmla="*/ T28 w 486"/>
                                <a:gd name="T30" fmla="+- 0 2575 2510"/>
                                <a:gd name="T31" fmla="*/ 2575 h 253"/>
                                <a:gd name="T32" fmla="+- 0 7194 6893"/>
                                <a:gd name="T33" fmla="*/ T32 w 486"/>
                                <a:gd name="T34" fmla="+- 0 2570 2510"/>
                                <a:gd name="T35" fmla="*/ 2570 h 253"/>
                                <a:gd name="T36" fmla="+- 0 7177 6893"/>
                                <a:gd name="T37" fmla="*/ T36 w 486"/>
                                <a:gd name="T38" fmla="+- 0 2556 2510"/>
                                <a:gd name="T39" fmla="*/ 2556 h 253"/>
                                <a:gd name="T40" fmla="+- 0 7168 6893"/>
                                <a:gd name="T41" fmla="*/ T40 w 486"/>
                                <a:gd name="T42" fmla="+- 0 2536 2510"/>
                                <a:gd name="T43" fmla="*/ 2536 h 253"/>
                                <a:gd name="T44" fmla="+- 0 7167 6893"/>
                                <a:gd name="T45" fmla="*/ T44 w 486"/>
                                <a:gd name="T46" fmla="+- 0 2510 2510"/>
                                <a:gd name="T47" fmla="*/ 2510 h 2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86" h="253">
                                  <a:moveTo>
                                    <a:pt x="274" y="0"/>
                                  </a:moveTo>
                                  <a:lnTo>
                                    <a:pt x="210" y="0"/>
                                  </a:lnTo>
                                  <a:lnTo>
                                    <a:pt x="210" y="16"/>
                                  </a:lnTo>
                                  <a:lnTo>
                                    <a:pt x="205" y="38"/>
                                  </a:lnTo>
                                  <a:lnTo>
                                    <a:pt x="191" y="55"/>
                                  </a:lnTo>
                                  <a:lnTo>
                                    <a:pt x="171" y="64"/>
                                  </a:lnTo>
                                  <a:lnTo>
                                    <a:pt x="87" y="65"/>
                                  </a:lnTo>
                                  <a:lnTo>
                                    <a:pt x="323" y="65"/>
                                  </a:lnTo>
                                  <a:lnTo>
                                    <a:pt x="301" y="60"/>
                                  </a:lnTo>
                                  <a:lnTo>
                                    <a:pt x="284" y="46"/>
                                  </a:lnTo>
                                  <a:lnTo>
                                    <a:pt x="275" y="26"/>
                                  </a:lnTo>
                                  <a:lnTo>
                                    <a:pt x="274" y="0"/>
                                  </a:lnTo>
                                  <a:close/>
                                </a:path>
                              </a:pathLst>
                            </a:custGeom>
                            <a:solidFill>
                              <a:srgbClr val="3870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034153" name="Freeform 8"/>
                          <wps:cNvSpPr>
                            <a:spLocks/>
                          </wps:cNvSpPr>
                          <wps:spPr bwMode="auto">
                            <a:xfrm>
                              <a:off x="6893" y="2510"/>
                              <a:ext cx="486" cy="253"/>
                            </a:xfrm>
                            <a:custGeom>
                              <a:avLst/>
                              <a:gdLst>
                                <a:gd name="T0" fmla="+- 0 7378 6893"/>
                                <a:gd name="T1" fmla="*/ T0 w 486"/>
                                <a:gd name="T2" fmla="+- 0 2510 2510"/>
                                <a:gd name="T3" fmla="*/ 2510 h 253"/>
                                <a:gd name="T4" fmla="+- 0 7339 6893"/>
                                <a:gd name="T5" fmla="*/ T4 w 486"/>
                                <a:gd name="T6" fmla="+- 0 2510 2510"/>
                                <a:gd name="T7" fmla="*/ 2510 h 253"/>
                                <a:gd name="T8" fmla="+- 0 7339 6893"/>
                                <a:gd name="T9" fmla="*/ T8 w 486"/>
                                <a:gd name="T10" fmla="+- 0 2526 2510"/>
                                <a:gd name="T11" fmla="*/ 2526 h 253"/>
                                <a:gd name="T12" fmla="+- 0 7334 6893"/>
                                <a:gd name="T13" fmla="*/ T12 w 486"/>
                                <a:gd name="T14" fmla="+- 0 2548 2510"/>
                                <a:gd name="T15" fmla="*/ 2548 h 253"/>
                                <a:gd name="T16" fmla="+- 0 7320 6893"/>
                                <a:gd name="T17" fmla="*/ T16 w 486"/>
                                <a:gd name="T18" fmla="+- 0 2565 2510"/>
                                <a:gd name="T19" fmla="*/ 2565 h 253"/>
                                <a:gd name="T20" fmla="+- 0 7300 6893"/>
                                <a:gd name="T21" fmla="*/ T20 w 486"/>
                                <a:gd name="T22" fmla="+- 0 2574 2510"/>
                                <a:gd name="T23" fmla="*/ 2574 h 253"/>
                                <a:gd name="T24" fmla="+- 0 7216 6893"/>
                                <a:gd name="T25" fmla="*/ T24 w 486"/>
                                <a:gd name="T26" fmla="+- 0 2575 2510"/>
                                <a:gd name="T27" fmla="*/ 2575 h 253"/>
                                <a:gd name="T28" fmla="+- 0 7372 6893"/>
                                <a:gd name="T29" fmla="*/ T28 w 486"/>
                                <a:gd name="T30" fmla="+- 0 2575 2510"/>
                                <a:gd name="T31" fmla="*/ 2575 h 253"/>
                                <a:gd name="T32" fmla="+- 0 7373 6893"/>
                                <a:gd name="T33" fmla="*/ T32 w 486"/>
                                <a:gd name="T34" fmla="+- 0 2570 2510"/>
                                <a:gd name="T35" fmla="*/ 2570 h 253"/>
                                <a:gd name="T36" fmla="+- 0 7377 6893"/>
                                <a:gd name="T37" fmla="*/ T36 w 486"/>
                                <a:gd name="T38" fmla="+- 0 2547 2510"/>
                                <a:gd name="T39" fmla="*/ 2547 h 253"/>
                                <a:gd name="T40" fmla="+- 0 7378 6893"/>
                                <a:gd name="T41" fmla="*/ T40 w 486"/>
                                <a:gd name="T42" fmla="+- 0 2526 2510"/>
                                <a:gd name="T43" fmla="*/ 2526 h 253"/>
                                <a:gd name="T44" fmla="+- 0 7378 6893"/>
                                <a:gd name="T45" fmla="*/ T44 w 486"/>
                                <a:gd name="T46" fmla="+- 0 2510 2510"/>
                                <a:gd name="T47" fmla="*/ 2510 h 2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86" h="253">
                                  <a:moveTo>
                                    <a:pt x="485" y="0"/>
                                  </a:moveTo>
                                  <a:lnTo>
                                    <a:pt x="446" y="0"/>
                                  </a:lnTo>
                                  <a:lnTo>
                                    <a:pt x="446" y="16"/>
                                  </a:lnTo>
                                  <a:lnTo>
                                    <a:pt x="441" y="38"/>
                                  </a:lnTo>
                                  <a:lnTo>
                                    <a:pt x="427" y="55"/>
                                  </a:lnTo>
                                  <a:lnTo>
                                    <a:pt x="407" y="64"/>
                                  </a:lnTo>
                                  <a:lnTo>
                                    <a:pt x="323" y="65"/>
                                  </a:lnTo>
                                  <a:lnTo>
                                    <a:pt x="479" y="65"/>
                                  </a:lnTo>
                                  <a:lnTo>
                                    <a:pt x="480" y="60"/>
                                  </a:lnTo>
                                  <a:lnTo>
                                    <a:pt x="484" y="37"/>
                                  </a:lnTo>
                                  <a:lnTo>
                                    <a:pt x="485" y="16"/>
                                  </a:lnTo>
                                  <a:lnTo>
                                    <a:pt x="485" y="0"/>
                                  </a:lnTo>
                                  <a:close/>
                                </a:path>
                              </a:pathLst>
                            </a:custGeom>
                            <a:solidFill>
                              <a:srgbClr val="3870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64034154" name="Group 3"/>
                        <wpg:cNvGrpSpPr>
                          <a:grpSpLocks/>
                        </wpg:cNvGrpSpPr>
                        <wpg:grpSpPr bwMode="auto">
                          <a:xfrm>
                            <a:off x="0" y="3281"/>
                            <a:ext cx="7920" cy="3768"/>
                            <a:chOff x="0" y="3281"/>
                            <a:chExt cx="7920" cy="3768"/>
                          </a:xfrm>
                        </wpg:grpSpPr>
                        <wps:wsp>
                          <wps:cNvPr id="1064034155" name="Freeform 6"/>
                          <wps:cNvSpPr>
                            <a:spLocks/>
                          </wps:cNvSpPr>
                          <wps:spPr bwMode="auto">
                            <a:xfrm>
                              <a:off x="0" y="3281"/>
                              <a:ext cx="7920" cy="624"/>
                            </a:xfrm>
                            <a:custGeom>
                              <a:avLst/>
                              <a:gdLst>
                                <a:gd name="T0" fmla="*/ 0 w 7920"/>
                                <a:gd name="T1" fmla="+- 0 3905 3281"/>
                                <a:gd name="T2" fmla="*/ 3905 h 624"/>
                                <a:gd name="T3" fmla="*/ 0 w 7920"/>
                                <a:gd name="T4" fmla="+- 0 3281 3281"/>
                                <a:gd name="T5" fmla="*/ 3281 h 624"/>
                                <a:gd name="T6" fmla="*/ 7920 w 7920"/>
                                <a:gd name="T7" fmla="+- 0 3281 3281"/>
                                <a:gd name="T8" fmla="*/ 3281 h 624"/>
                                <a:gd name="T9" fmla="*/ 7920 w 7920"/>
                                <a:gd name="T10" fmla="+- 0 3905 3281"/>
                                <a:gd name="T11" fmla="*/ 3905 h 624"/>
                                <a:gd name="T12" fmla="*/ 0 w 7920"/>
                                <a:gd name="T13" fmla="+- 0 3905 3281"/>
                                <a:gd name="T14" fmla="*/ 3905 h 624"/>
                              </a:gdLst>
                              <a:ahLst/>
                              <a:cxnLst>
                                <a:cxn ang="0">
                                  <a:pos x="T0" y="T2"/>
                                </a:cxn>
                                <a:cxn ang="0">
                                  <a:pos x="T3" y="T5"/>
                                </a:cxn>
                                <a:cxn ang="0">
                                  <a:pos x="T6" y="T8"/>
                                </a:cxn>
                                <a:cxn ang="0">
                                  <a:pos x="T9" y="T11"/>
                                </a:cxn>
                                <a:cxn ang="0">
                                  <a:pos x="T12" y="T14"/>
                                </a:cxn>
                              </a:cxnLst>
                              <a:rect l="0" t="0" r="r" b="b"/>
                              <a:pathLst>
                                <a:path w="7920" h="624">
                                  <a:moveTo>
                                    <a:pt x="0" y="624"/>
                                  </a:moveTo>
                                  <a:lnTo>
                                    <a:pt x="0" y="0"/>
                                  </a:lnTo>
                                  <a:lnTo>
                                    <a:pt x="7920" y="0"/>
                                  </a:lnTo>
                                  <a:lnTo>
                                    <a:pt x="7920" y="624"/>
                                  </a:lnTo>
                                  <a:lnTo>
                                    <a:pt x="0" y="624"/>
                                  </a:lnTo>
                                  <a:close/>
                                </a:path>
                              </a:pathLst>
                            </a:custGeom>
                            <a:solidFill>
                              <a:srgbClr val="5DC1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034156" name="Text Box 5"/>
                          <wps:cNvSpPr txBox="1">
                            <a:spLocks noChangeArrowheads="1"/>
                          </wps:cNvSpPr>
                          <wps:spPr bwMode="auto">
                            <a:xfrm>
                              <a:off x="1232" y="3477"/>
                              <a:ext cx="5463"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6C6C9" w14:textId="77777777" w:rsidR="005D2808" w:rsidRDefault="005D2808" w:rsidP="009729F5">
                                <w:pPr>
                                  <w:spacing w:line="300" w:lineRule="exact"/>
                                  <w:rPr>
                                    <w:rFonts w:ascii="Proxima Nova Lt" w:eastAsia="Proxima Nova Lt" w:hAnsi="Proxima Nova Lt" w:cs="Proxima Nova Lt"/>
                                    <w:sz w:val="30"/>
                                    <w:szCs w:val="30"/>
                                  </w:rPr>
                                </w:pPr>
                                <w:r>
                                  <w:rPr>
                                    <w:rFonts w:ascii="Proxima Nova Lt"/>
                                    <w:b/>
                                    <w:color w:val="24499C"/>
                                    <w:sz w:val="30"/>
                                  </w:rPr>
                                  <w:t xml:space="preserve">CONTINUE </w:t>
                                </w:r>
                                <w:r>
                                  <w:rPr>
                                    <w:rFonts w:ascii="Proxima Nova Lt"/>
                                    <w:b/>
                                    <w:color w:val="24499C"/>
                                    <w:spacing w:val="-3"/>
                                    <w:sz w:val="30"/>
                                  </w:rPr>
                                  <w:t>YOUR</w:t>
                                </w:r>
                                <w:r>
                                  <w:rPr>
                                    <w:rFonts w:ascii="Proxima Nova Lt"/>
                                    <w:b/>
                                    <w:color w:val="24499C"/>
                                    <w:sz w:val="30"/>
                                  </w:rPr>
                                  <w:t xml:space="preserve"> PI </w:t>
                                </w:r>
                                <w:r>
                                  <w:rPr>
                                    <w:rFonts w:ascii="Proxima Nova Lt"/>
                                    <w:b/>
                                    <w:color w:val="24499C"/>
                                    <w:spacing w:val="-2"/>
                                    <w:sz w:val="30"/>
                                  </w:rPr>
                                  <w:t>SYSTEM</w:t>
                                </w:r>
                                <w:r>
                                  <w:rPr>
                                    <w:rFonts w:ascii="Proxima Nova Lt"/>
                                    <w:b/>
                                    <w:color w:val="24499C"/>
                                    <w:sz w:val="30"/>
                                  </w:rPr>
                                  <w:t xml:space="preserve"> LEARNING</w:t>
                                </w:r>
                              </w:p>
                            </w:txbxContent>
                          </wps:txbx>
                          <wps:bodyPr rot="0" vert="horz" wrap="square" lIns="0" tIns="0" rIns="0" bIns="0" anchor="t" anchorCtr="0" upright="1">
                            <a:noAutofit/>
                          </wps:bodyPr>
                        </wps:wsp>
                        <wps:wsp>
                          <wps:cNvPr id="1064034157" name="Text Box 4"/>
                          <wps:cNvSpPr txBox="1">
                            <a:spLocks noChangeArrowheads="1"/>
                          </wps:cNvSpPr>
                          <wps:spPr bwMode="auto">
                            <a:xfrm>
                              <a:off x="2902" y="4025"/>
                              <a:ext cx="4921" cy="3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4EEE0" w14:textId="77777777" w:rsidR="005D2808" w:rsidRDefault="005D2808" w:rsidP="009729F5">
                                <w:pPr>
                                  <w:spacing w:line="260" w:lineRule="exact"/>
                                  <w:ind w:left="15" w:firstLine="1"/>
                                  <w:rPr>
                                    <w:rFonts w:ascii="Proxima Nova Lt" w:hAnsi="Proxima Nova Lt"/>
                                    <w:color w:val="4F4B4D"/>
                                  </w:rPr>
                                </w:pPr>
                                <w:r>
                                  <w:rPr>
                                    <w:rFonts w:ascii="Proxima Nova Lt" w:hAnsi="Proxima Nova Lt"/>
                                    <w:color w:val="4F4B4D"/>
                                    <w:spacing w:val="-1"/>
                                    <w:position w:val="1"/>
                                  </w:rPr>
                                  <w:t>After</w:t>
                                </w:r>
                                <w:r>
                                  <w:rPr>
                                    <w:rFonts w:ascii="Proxima Nova Lt" w:hAnsi="Proxima Nova Lt"/>
                                    <w:color w:val="4F4B4D"/>
                                    <w:position w:val="1"/>
                                  </w:rPr>
                                  <w:t xml:space="preserve"> </w:t>
                                </w:r>
                                <w:r>
                                  <w:rPr>
                                    <w:rFonts w:ascii="Proxima Nova Lt" w:hAnsi="Proxima Nova Lt"/>
                                    <w:color w:val="4F4B4D"/>
                                    <w:spacing w:val="-1"/>
                                    <w:position w:val="1"/>
                                  </w:rPr>
                                  <w:t>the</w:t>
                                </w:r>
                                <w:r>
                                  <w:rPr>
                                    <w:rFonts w:ascii="Proxima Nova Lt" w:hAnsi="Proxima Nova Lt"/>
                                    <w:color w:val="4F4B4D"/>
                                    <w:position w:val="1"/>
                                  </w:rPr>
                                  <w:t xml:space="preserve"> </w:t>
                                </w:r>
                                <w:r>
                                  <w:rPr>
                                    <w:rFonts w:ascii="Proxima Nova Lt" w:hAnsi="Proxima Nova Lt"/>
                                    <w:color w:val="4F4B4D"/>
                                    <w:spacing w:val="-3"/>
                                    <w:position w:val="1"/>
                                  </w:rPr>
                                  <w:t>conference</w:t>
                                </w:r>
                                <w:r>
                                  <w:rPr>
                                    <w:rFonts w:ascii="Proxima Nova Lt" w:hAnsi="Proxima Nova Lt"/>
                                    <w:color w:val="4F4B4D"/>
                                    <w:spacing w:val="-3"/>
                                    <w:position w:val="2"/>
                                  </w:rPr>
                                  <w:t>,</w:t>
                                </w:r>
                                <w:r>
                                  <w:rPr>
                                    <w:rFonts w:ascii="Proxima Nova Lt" w:hAnsi="Proxima Nova Lt"/>
                                    <w:color w:val="4F4B4D"/>
                                    <w:position w:val="2"/>
                                  </w:rPr>
                                  <w:t xml:space="preserve"> the</w:t>
                                </w:r>
                                <w:r>
                                  <w:rPr>
                                    <w:rFonts w:ascii="Proxima Nova Lt" w:hAnsi="Proxima Nova Lt"/>
                                    <w:color w:val="4F4B4D"/>
                                    <w:spacing w:val="1"/>
                                    <w:position w:val="2"/>
                                  </w:rPr>
                                  <w:t xml:space="preserve"> </w:t>
                                </w:r>
                                <w:r>
                                  <w:rPr>
                                    <w:rFonts w:ascii="Proxima Nova Rg" w:hAnsi="Proxima Nova Rg"/>
                                    <w:color w:val="3B6DBD"/>
                                  </w:rPr>
                                  <w:t>PI SYSTEM LEARNING</w:t>
                                </w:r>
                                <w:r>
                                  <w:rPr>
                                    <w:rFonts w:ascii="Proxima Nova Rg" w:hAnsi="Proxima Nova Rg"/>
                                  </w:rPr>
                                  <w:t xml:space="preserve"> </w:t>
                                </w:r>
                                <w:r>
                                  <w:rPr>
                                    <w:rFonts w:ascii="Proxima Nova Lt" w:hAnsi="Proxima Nova Lt"/>
                                    <w:color w:val="4F4B4D"/>
                                  </w:rPr>
                                  <w:t xml:space="preserve">does not have to stop. All registered attendees for </w:t>
                                </w:r>
                                <w:r w:rsidRPr="00852F93">
                                  <w:rPr>
                                    <w:rFonts w:ascii="Proxima Nova Lt" w:hAnsi="Proxima Nova Lt"/>
                                    <w:color w:val="0070C0"/>
                                  </w:rPr>
                                  <w:t>PI World SFO 20</w:t>
                                </w:r>
                                <w:r>
                                  <w:rPr>
                                    <w:rFonts w:ascii="Proxima Nova Lt" w:hAnsi="Proxima Nova Lt"/>
                                    <w:color w:val="0070C0"/>
                                  </w:rPr>
                                  <w:t>20</w:t>
                                </w:r>
                                <w:r w:rsidRPr="00852F93">
                                  <w:rPr>
                                    <w:rFonts w:ascii="Proxima Nova Lt" w:hAnsi="Proxima Nova Lt"/>
                                    <w:color w:val="0070C0"/>
                                  </w:rPr>
                                  <w:t xml:space="preserve"> </w:t>
                                </w:r>
                                <w:r>
                                  <w:rPr>
                                    <w:rFonts w:ascii="Proxima Nova Lt" w:hAnsi="Proxima Nova Lt"/>
                                    <w:color w:val="4F4B4D"/>
                                  </w:rPr>
                                  <w:t xml:space="preserve">will have access to all PI World Hands-on Lab cloud environments for 21 days using the discount cod below. You will receive detailed instructions via email after the conference. </w:t>
                                </w:r>
                              </w:p>
                              <w:p w14:paraId="2C9CE9E8" w14:textId="77777777" w:rsidR="005D2808" w:rsidRDefault="005D2808" w:rsidP="009729F5">
                                <w:pPr>
                                  <w:spacing w:line="260" w:lineRule="exact"/>
                                  <w:ind w:left="15" w:firstLine="1"/>
                                  <w:rPr>
                                    <w:rFonts w:ascii="Proxima Nova Lt" w:hAnsi="Proxima Nova Lt"/>
                                    <w:color w:val="4F4B4D"/>
                                  </w:rPr>
                                </w:pPr>
                              </w:p>
                              <w:p w14:paraId="1AC63DA7" w14:textId="77777777" w:rsidR="005D2808" w:rsidRDefault="005D2808" w:rsidP="009729F5">
                                <w:pPr>
                                  <w:autoSpaceDE w:val="0"/>
                                  <w:autoSpaceDN w:val="0"/>
                                  <w:jc w:val="center"/>
                                </w:pPr>
                                <w:r>
                                  <w:rPr>
                                    <w:rFonts w:ascii="Proxima Nova Lt"/>
                                    <w:b/>
                                    <w:color w:val="F47914"/>
                                  </w:rPr>
                                  <w:t xml:space="preserve">Discount </w:t>
                                </w:r>
                                <w:r>
                                  <w:rPr>
                                    <w:rFonts w:ascii="Proxima Nova Lt"/>
                                    <w:b/>
                                    <w:color w:val="F47914"/>
                                    <w:spacing w:val="-1"/>
                                  </w:rPr>
                                  <w:t>Code:</w:t>
                                </w:r>
                                <w:r>
                                  <w:rPr>
                                    <w:rFonts w:ascii="Proxima Nova Lt"/>
                                    <w:b/>
                                    <w:color w:val="F47914"/>
                                  </w:rPr>
                                  <w:t xml:space="preserve"> </w:t>
                                </w:r>
                                <w:r>
                                  <w:rPr>
                                    <w:rFonts w:ascii="Arial" w:hAnsi="Arial" w:cs="Arial"/>
                                    <w:b/>
                                    <w:bCs/>
                                    <w:color w:val="1F497D"/>
                                  </w:rPr>
                                  <w:t>2020PIWSF-LAB-100</w:t>
                                </w:r>
                              </w:p>
                              <w:p w14:paraId="4237F760" w14:textId="77777777" w:rsidR="005D2808" w:rsidRDefault="005D2808" w:rsidP="009729F5">
                                <w:pPr>
                                  <w:spacing w:line="260" w:lineRule="exact"/>
                                  <w:ind w:left="15" w:firstLine="1"/>
                                  <w:rPr>
                                    <w:rFonts w:ascii="Proxima Nova Lt" w:hAnsi="Proxima Nova Lt"/>
                                    <w:color w:val="4F4B4D"/>
                                  </w:rPr>
                                </w:pPr>
                                <w:r>
                                  <w:rPr>
                                    <w:rFonts w:ascii="Proxima Nova Lt" w:hAnsi="Proxima Nova Lt"/>
                                    <w:color w:val="4F4B4D"/>
                                  </w:rPr>
                                  <w:tab/>
                                </w:r>
                                <w:r>
                                  <w:rPr>
                                    <w:rFonts w:ascii="Proxima Nova Lt" w:hAnsi="Proxima Nova Lt"/>
                                    <w:color w:val="4F4B4D"/>
                                  </w:rPr>
                                  <w:tab/>
                                  <w:t>Offer expires July 3, 2020</w:t>
                                </w:r>
                              </w:p>
                              <w:p w14:paraId="7819F131" w14:textId="77777777" w:rsidR="005D2808" w:rsidRDefault="005D2808" w:rsidP="009729F5">
                                <w:pPr>
                                  <w:spacing w:line="260" w:lineRule="exact"/>
                                  <w:ind w:left="15" w:firstLine="1"/>
                                  <w:rPr>
                                    <w:rFonts w:ascii="Proxima Nova Lt" w:hAnsi="Proxima Nova Lt"/>
                                    <w:color w:val="4F4B4D"/>
                                  </w:rPr>
                                </w:pP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8CBFDD6" id="Group 2" o:spid="_x0000_s1062" style="position:absolute;margin-left:102.35pt;margin-top:-33.45pt;width:396pt;height:238.55pt;z-index:251658240;mso-position-horizontal-relative:page;mso-position-vertical-relative:text" coordorigin=",2278" coordsize="7920,47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">
                <v:shape id="Picture 49" o:spid="_x0000_s1063" type="#_x0000_t75" style="position:absolute;left:10;top:3815;width:2673;height:2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">
                  <v:imagedata r:id="rId84" o:title=""/>
                </v:shape>
                <v:group id="Group 47" o:spid="_x0000_s1064" style="position:absolute;left:5227;top:2819;width:650;height:546" coordorigin="5227,2819" coordsize="650,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">
                  <v:shape id="Freeform 48" o:spid="_x0000_s1065" style="position:absolute;left:5227;top:2819;width:650;height:546;visibility:visible;mso-wrap-style:square;v-text-anchor:top" coordsize="650,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" path="m189,l122,12,67,46,26,96,4,159,,545r650,l650,196r-1,-23l631,108,594,54,541,17,476,,189,xe" fillcolor="#3870c1" stroked="f">
                    <v:path arrowok="t" o:connecttype="custom" o:connectlocs="189,2819;122,2831;67,2865;26,2915;4,2978;0,3364;650,3364;650,3015;649,2992;631,2927;594,2873;541,2836;476,2819;189,2819" o:connectangles="0,0,0,0,0,0,0,0,0,0,0,0,0,0"/>
                  </v:shape>
                </v:group>
                <v:group id="Group 43" o:spid="_x0000_s1066" style="position:absolute;left:5318;top:2278;width:478;height:201" coordorigin="5318,2278" coordsize="47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">
                  <v:shape id="Freeform 46" o:spid="_x0000_s1067" style="position:absolute;left:5318;top:2278;width:478;height:201;visibility:visible;mso-wrap-style:square;v-text-anchor:top" coordsize="47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" path="m253,l182,8,121,32,69,69,30,118,5,175,,196r38,4l49,182,67,171r16,-3l470,168r-3,-10l436,101,393,54,338,20,276,2,253,xe" fillcolor="#3870c1" stroked="f">
                    <v:path arrowok="t" o:connecttype="custom" o:connectlocs="253,2278;182,2286;121,2310;69,2347;30,2396;5,2453;0,2474;38,2478;49,2460;67,2449;83,2446;470,2446;467,2436;436,2379;393,2332;338,2298;276,2280;253,2278" o:connectangles="0,0,0,0,0,0,0,0,0,0,0,0,0,0,0,0,0,0"/>
                  </v:shape>
                  <v:shape id="Freeform 45" o:spid="_x0000_s1068" style="position:absolute;left:5318;top:2278;width:478;height:201;visibility:visible;mso-wrap-style:square;v-text-anchor:top" coordsize="47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" path="m394,168r-236,l179,173r17,13l274,200r11,-18l303,171r91,-3xe" fillcolor="#3870c1" stroked="f">
                    <v:path arrowok="t" o:connecttype="custom" o:connectlocs="394,2446;158,2446;179,2451;196,2464;274,2478;285,2460;303,2449;394,2446" o:connectangles="0,0,0,0,0,0,0,0"/>
                  </v:shape>
                  <v:shape id="Freeform 44" o:spid="_x0000_s1069" style="position:absolute;left:5318;top:2278;width:478;height:201;visibility:visible;mso-wrap-style:square;v-text-anchor:top" coordsize="47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" path="m470,168r-76,l415,173r17,13l478,200r-5,-21l470,168xe" fillcolor="#3870c1" stroked="f">
                    <v:path arrowok="t" o:connecttype="custom" o:connectlocs="470,2446;394,2446;415,2451;432,2464;478,2478;473,2457;470,2446" o:connectangles="0,0,0,0,0,0,0"/>
                  </v:shape>
                </v:group>
                <v:group id="Group 41" o:spid="_x0000_s1070" style="position:absolute;left:5385;top:2478;width:108;height:65" coordorigin="5385,2478" coordsize="1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">
                  <v:shape id="Freeform 42" o:spid="_x0000_s1071" style="position:absolute;left:5385;top:2478;width:108;height:65;visibility:visible;mso-wrap-style:square;v-text-anchor:top" coordsize="1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" path="m100,l7,,,7,,57r7,8l100,65r7,-8l107,7,100,xe" fillcolor="#3870c1" stroked="f">
                    <v:path arrowok="t" o:connecttype="custom" o:connectlocs="100,2478;7,2478;0,2485;0,2535;7,2543;100,2543;107,2535;107,2485;100,2478" o:connectangles="0,0,0,0,0,0,0,0,0"/>
                  </v:shape>
                </v:group>
                <v:group id="Group 39" o:spid="_x0000_s1072" style="position:absolute;left:5621;top:2478;width:108;height:65" coordorigin="5621,2478" coordsize="1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">
                  <v:shape id="Freeform 40" o:spid="_x0000_s1073" style="position:absolute;left:5621;top:2478;width:108;height:65;visibility:visible;mso-wrap-style:square;v-text-anchor:top" coordsize="1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" path="m100,l7,,,7,,57r7,8l100,65r7,-8l107,7,100,xe" fillcolor="#3870c1" stroked="f">
                    <v:path arrowok="t" o:connecttype="custom" o:connectlocs="100,2478;7,2478;0,2485;0,2535;7,2543;100,2543;107,2535;107,2485;100,2478" o:connectangles="0,0,0,0,0,0,0,0,0"/>
                  </v:shape>
                </v:group>
                <v:group id="Group 35" o:spid="_x0000_s1074" style="position:absolute;left:5314;top:2510;width:486;height:253" coordorigin="5314,2510" coordsize="48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">
                  <v:shape id="Freeform 38" o:spid="_x0000_s1075" style="position:absolute;left:5314;top:2510;width:486;height:253;visibility:visible;mso-wrap-style:square;v-text-anchor:top" coordsize="48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" path="m39,l,,,14,9,78r27,60l77,188r54,38l193,248r50,5l266,252r65,-16l389,204r46,-45l468,102,479,65,87,65,66,60,49,46,40,26,39,xe" fillcolor="#3870c1" stroked="f">
                    <v:path arrowok="t" o:connecttype="custom" o:connectlocs="39,2510;0,2510;0,2524;9,2588;36,2648;77,2698;131,2736;193,2758;243,2763;266,2762;331,2746;389,2714;435,2669;468,2612;479,2575;87,2575;66,2570;49,2556;40,2536;39,2510" o:connectangles="0,0,0,0,0,0,0,0,0,0,0,0,0,0,0,0,0,0,0,0"/>
                  </v:shape>
                  <v:shape id="Freeform 37" o:spid="_x0000_s1076" style="position:absolute;left:5314;top:2510;width:486;height:253;visibility:visible;mso-wrap-style:square;v-text-anchor:top" coordsize="48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" path="m275,l211,r,16l205,38,192,55r-20,9l87,65r236,l302,60,285,46,276,26,275,xe" fillcolor="#3870c1" stroked="f">
                    <v:path arrowok="t" o:connecttype="custom" o:connectlocs="275,2510;211,2510;211,2526;205,2548;192,2565;172,2574;87,2575;323,2575;302,2570;285,2556;276,2536;275,2510" o:connectangles="0,0,0,0,0,0,0,0,0,0,0,0"/>
                  </v:shape>
                  <v:shape id="Freeform 36" o:spid="_x0000_s1077" style="position:absolute;left:5314;top:2510;width:486;height:253;visibility:visible;mso-wrap-style:square;v-text-anchor:top" coordsize="48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" path="m485,l447,r,16l441,38,428,55r-20,9l323,65r156,l481,60r3,-23l485,16,485,xe" fillcolor="#3870c1" stroked="f">
                    <v:path arrowok="t" o:connecttype="custom" o:connectlocs="485,2510;447,2510;447,2526;441,2548;428,2565;408,2574;323,2575;479,2575;481,2570;484,2547;485,2526;485,2510" o:connectangles="0,0,0,0,0,0,0,0,0,0,0,0"/>
                  </v:shape>
                </v:group>
                <v:group id="Group 33" o:spid="_x0000_s1078" style="position:absolute;left:6017;top:2819;width:650;height:546" coordorigin="6017,2819" coordsize="650,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">
                  <v:shape id="Freeform 34" o:spid="_x0000_s1079" style="position:absolute;left:6017;top:2819;width:650;height:546;visibility:visible;mso-wrap-style:square;v-text-anchor:top" coordsize="650,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" path="m188,l122,12,66,46,25,96,3,159,,545r649,l649,196r-1,-23l630,108,593,54,540,17,476,,188,xe" fillcolor="#3870c1" stroked="f">
                    <v:path arrowok="t" o:connecttype="custom" o:connectlocs="188,2819;122,2831;66,2865;25,2915;3,2978;0,3364;649,3364;649,3015;648,2992;630,2927;593,2873;540,2836;476,2819;188,2819" o:connectangles="0,0,0,0,0,0,0,0,0,0,0,0,0,0"/>
                  </v:shape>
                </v:group>
                <v:group id="Group 29" o:spid="_x0000_s1080" style="position:absolute;left:6108;top:2278;width:478;height:201" coordorigin="6108,2278" coordsize="47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">
                  <v:shape id="Freeform 32" o:spid="_x0000_s1081" style="position:absolute;left:6108;top:2278;width:478;height:201;visibility:visible;mso-wrap-style:square;v-text-anchor:top" coordsize="47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" path="m252,l182,8,120,32,68,69,29,118,4,175,,196r37,4l48,182,66,171r17,-3l469,168r-3,-10l436,101,392,54,338,20,275,2,252,xe" fillcolor="#3870c1" stroked="f">
                    <v:path arrowok="t" o:connecttype="custom" o:connectlocs="252,2278;182,2286;120,2310;68,2347;29,2396;4,2453;0,2474;37,2478;48,2460;66,2449;83,2446;469,2446;466,2436;436,2379;392,2332;338,2298;275,2280;252,2278" o:connectangles="0,0,0,0,0,0,0,0,0,0,0,0,0,0,0,0,0,0"/>
                  </v:shape>
                  <v:shape id="Freeform 31" o:spid="_x0000_s1082" style="position:absolute;left:6108;top:2278;width:478;height:201;visibility:visible;mso-wrap-style:square;v-text-anchor:top" coordsize="47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" path="m394,168r-236,l179,173r16,13l273,200r11,-18l302,171r92,-3xe" fillcolor="#3870c1" stroked="f">
                    <v:path arrowok="t" o:connecttype="custom" o:connectlocs="394,2446;158,2446;179,2451;195,2464;273,2478;284,2460;302,2449;394,2446" o:connectangles="0,0,0,0,0,0,0,0"/>
                  </v:shape>
                  <v:shape id="Freeform 30" o:spid="_x0000_s1083" style="position:absolute;left:6108;top:2278;width:478;height:201;visibility:visible;mso-wrap-style:square;v-text-anchor:top" coordsize="47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" path="m469,168r-75,l415,173r16,13l477,200r-4,-21l469,168xe" fillcolor="#3870c1" stroked="f">
                    <v:path arrowok="t" o:connecttype="custom" o:connectlocs="469,2446;394,2446;415,2451;431,2464;477,2478;473,2457;469,2446" o:connectangles="0,0,0,0,0,0,0"/>
                  </v:shape>
                </v:group>
                <v:group id="Group 27" o:spid="_x0000_s1084" style="position:absolute;left:6174;top:2478;width:108;height:65" coordorigin="6174,2478" coordsize="1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">
                  <v:shape id="Freeform 28" o:spid="_x0000_s1085" style="position:absolute;left:6174;top:2478;width:108;height:65;visibility:visible;mso-wrap-style:square;v-text-anchor:top" coordsize="1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" path="m101,l8,,,7,,57r8,8l101,65r7,-8l108,7,101,xe" fillcolor="#3870c1" stroked="f">
                    <v:path arrowok="t" o:connecttype="custom" o:connectlocs="101,2478;8,2478;0,2485;0,2535;8,2543;101,2543;108,2535;108,2485;101,2478" o:connectangles="0,0,0,0,0,0,0,0,0"/>
                  </v:shape>
                </v:group>
                <v:group id="Group 25" o:spid="_x0000_s1086" style="position:absolute;left:6410;top:2478;width:108;height:65" coordorigin="6410,2478" coordsize="1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">
                  <v:shape id="Freeform 26" o:spid="_x0000_s1087" style="position:absolute;left:6410;top:2478;width:108;height:65;visibility:visible;mso-wrap-style:square;v-text-anchor:top" coordsize="1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" path="m100,l8,,,7,,57r8,8l100,65r8,-8l108,7,100,xe" fillcolor="#3870c1" stroked="f">
                    <v:path arrowok="t" o:connecttype="custom" o:connectlocs="100,2478;8,2478;0,2485;0,2535;8,2543;100,2543;108,2535;108,2485;100,2478" o:connectangles="0,0,0,0,0,0,0,0,0"/>
                  </v:shape>
                </v:group>
                <v:group id="Group 21" o:spid="_x0000_s1088" style="position:absolute;left:6103;top:2510;width:486;height:253" coordorigin="6103,2510" coordsize="48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">
                  <v:shape id="Freeform 24" o:spid="_x0000_s1089" style="position:absolute;left:6103;top:2510;width:486;height:253;visibility:visible;mso-wrap-style:square;v-text-anchor:top" coordsize="48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" path="m39,l,,,14,10,78r26,60l78,188r53,38l193,248r50,5l266,252r66,-16l389,204r46,-45l468,102,480,65,88,65,66,60,49,46,40,26,39,xe" fillcolor="#3870c1" stroked="f">
                    <v:path arrowok="t" o:connecttype="custom" o:connectlocs="39,2510;0,2510;0,2524;10,2588;36,2648;78,2698;131,2736;193,2758;243,2763;266,2762;332,2746;389,2714;435,2669;468,2612;480,2575;88,2575;66,2570;49,2556;40,2536;39,2510" o:connectangles="0,0,0,0,0,0,0,0,0,0,0,0,0,0,0,0,0,0,0,0"/>
                  </v:shape>
                  <v:shape id="Freeform 23" o:spid="_x0000_s1090" style="position:absolute;left:6103;top:2510;width:486;height:253;visibility:visible;mso-wrap-style:square;v-text-anchor:top" coordsize="48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" path="m275,l211,r,16l206,38,192,55r-20,9l88,65r236,l302,60,285,46,276,26,275,xe" fillcolor="#3870c1" stroked="f">
                    <v:path arrowok="t" o:connecttype="custom" o:connectlocs="275,2510;211,2510;211,2526;206,2548;192,2565;172,2574;88,2575;324,2575;302,2570;285,2556;276,2536;275,2510" o:connectangles="0,0,0,0,0,0,0,0,0,0,0,0"/>
                  </v:shape>
                  <v:shape id="Freeform 22" o:spid="_x0000_s1091" style="position:absolute;left:6103;top:2510;width:486;height:253;visibility:visible;mso-wrap-style:square;v-text-anchor:top" coordsize="48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" path="m486,l447,r,16l442,38,428,55r-20,9l324,65r156,l481,60r3,-23l486,16,486,xe" fillcolor="#3870c1" stroked="f">
                    <v:path arrowok="t" o:connecttype="custom" o:connectlocs="486,2510;447,2510;447,2526;442,2548;428,2565;408,2574;324,2575;480,2575;481,2570;484,2547;486,2526;486,2510" o:connectangles="0,0,0,0,0,0,0,0,0,0,0,0"/>
                  </v:shape>
                </v:group>
                <v:group id="Group 19" o:spid="_x0000_s1092" style="position:absolute;left:6806;top:2819;width:650;height:546" coordorigin="6806,2819" coordsize="650,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">
                  <v:shape id="Freeform 20" o:spid="_x0000_s1093" style="position:absolute;left:6806;top:2819;width:650;height:546;visibility:visible;mso-wrap-style:square;v-text-anchor:top" coordsize="650,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" path="m188,l122,12,66,46,26,96,3,159,,545r650,l650,196r-2,-23l630,108,593,54,541,17,476,,188,xe" fillcolor="#3870c1" stroked="f">
                    <v:path arrowok="t" o:connecttype="custom" o:connectlocs="188,2819;122,2831;66,2865;26,2915;3,2978;0,3364;650,3364;650,3015;648,2992;630,2927;593,2873;541,2836;476,2819;188,2819" o:connectangles="0,0,0,0,0,0,0,0,0,0,0,0,0,0"/>
                  </v:shape>
                </v:group>
                <v:group id="Group 15" o:spid="_x0000_s1094" style="position:absolute;left:6897;top:2278;width:478;height:201" coordorigin="6897,2278" coordsize="47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">
                  <v:shape id="Freeform 18" o:spid="_x0000_s1095" style="position:absolute;left:6897;top:2278;width:478;height:201;visibility:visible;mso-wrap-style:square;v-text-anchor:top" coordsize="47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" path="m253,l182,8,120,32,69,69,30,118,5,175,,196r38,4l49,182,66,171r17,-3l469,168r-3,-10l436,101,392,54,338,20,275,2,253,xe" fillcolor="#3870c1" stroked="f">
                    <v:path arrowok="t" o:connecttype="custom" o:connectlocs="253,2278;182,2286;120,2310;69,2347;30,2396;5,2453;0,2474;38,2478;49,2460;66,2449;83,2446;469,2446;466,2436;436,2379;392,2332;338,2298;275,2280;253,2278" o:connectangles="0,0,0,0,0,0,0,0,0,0,0,0,0,0,0,0,0,0"/>
                  </v:shape>
                  <v:shape id="Freeform 17" o:spid="_x0000_s1096" style="position:absolute;left:6897;top:2278;width:478;height:201;visibility:visible;mso-wrap-style:square;v-text-anchor:top" coordsize="47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" path="m394,168r-236,l179,173r16,13l273,200r12,-18l302,171r92,-3xe" fillcolor="#3870c1" stroked="f">
                    <v:path arrowok="t" o:connecttype="custom" o:connectlocs="394,2446;158,2446;179,2451;195,2464;273,2478;285,2460;302,2449;394,2446" o:connectangles="0,0,0,0,0,0,0,0"/>
                  </v:shape>
                  <v:shape id="Freeform 16" o:spid="_x0000_s1097" style="position:absolute;left:6897;top:2278;width:478;height:201;visibility:visible;mso-wrap-style:square;v-text-anchor:top" coordsize="47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" path="m469,168r-75,l415,173r16,13l478,200r-5,-21l469,168xe" fillcolor="#3870c1" stroked="f">
                    <v:path arrowok="t" o:connecttype="custom" o:connectlocs="469,2446;394,2446;415,2451;431,2464;478,2478;473,2457;469,2446" o:connectangles="0,0,0,0,0,0,0"/>
                  </v:shape>
                </v:group>
                <v:group id="Group 13" o:spid="_x0000_s1098" style="position:absolute;left:6964;top:2478;width:108;height:65" coordorigin="6964,2478" coordsize="1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">
                  <v:shape id="Freeform 14" o:spid="_x0000_s1099" style="position:absolute;left:6964;top:2478;width:108;height:65;visibility:visible;mso-wrap-style:square;v-text-anchor:top" coordsize="1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" path="m100,l7,,,7,,57r7,8l100,65r7,-8l107,7,100,xe" fillcolor="#3870c1" stroked="f">
                    <v:path arrowok="t" o:connecttype="custom" o:connectlocs="100,2478;7,2478;0,2485;0,2535;7,2543;100,2543;107,2535;107,2485;100,2478" o:connectangles="0,0,0,0,0,0,0,0,0"/>
                  </v:shape>
                </v:group>
                <v:group id="Group 11" o:spid="_x0000_s1100" style="position:absolute;left:7200;top:2478;width:108;height:65" coordorigin="7200,2478" coordsize="1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">
                  <v:shape id="Freeform 12" o:spid="_x0000_s1101" style="position:absolute;left:7200;top:2478;width:108;height:65;visibility:visible;mso-wrap-style:square;v-text-anchor:top" coordsize="1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" path="m100,l7,,,7,,57r7,8l100,65r7,-8l107,7,100,xe" fillcolor="#3870c1" stroked="f">
                    <v:path arrowok="t" o:connecttype="custom" o:connectlocs="100,2478;7,2478;0,2485;0,2535;7,2543;100,2543;107,2535;107,2485;100,2478" o:connectangles="0,0,0,0,0,0,0,0,0"/>
                  </v:shape>
                </v:group>
                <v:group id="Group 7" o:spid="_x0000_s1102" style="position:absolute;left:6893;top:2510;width:486;height:253" coordorigin="6893,2510" coordsize="48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">
                  <v:shape id="Freeform 10" o:spid="_x0000_s1103" style="position:absolute;left:6893;top:2510;width:486;height:253;visibility:visible;mso-wrap-style:square;v-text-anchor:top" coordsize="48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" path="m39,l,,,14,9,78r27,60l77,188r53,38l193,248r49,5l265,252r66,-16l388,204r46,-45l467,102,479,65,87,65,65,60,49,46,39,26,39,xe" fillcolor="#3870c1" stroked="f">
                    <v:path arrowok="t" o:connecttype="custom" o:connectlocs="39,2510;0,2510;0,2524;9,2588;36,2648;77,2698;130,2736;193,2758;242,2763;265,2762;331,2746;388,2714;434,2669;467,2612;479,2575;87,2575;65,2570;49,2556;39,2536;39,2510" o:connectangles="0,0,0,0,0,0,0,0,0,0,0,0,0,0,0,0,0,0,0,0"/>
                  </v:shape>
                  <v:shape id="Freeform 9" o:spid="_x0000_s1104" style="position:absolute;left:6893;top:2510;width:486;height:253;visibility:visible;mso-wrap-style:square;v-text-anchor:top" coordsize="48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" path="m274,l210,r,16l205,38,191,55r-20,9l87,65r236,l301,60,284,46,275,26,274,xe" fillcolor="#3870c1" stroked="f">
                    <v:path arrowok="t" o:connecttype="custom" o:connectlocs="274,2510;210,2510;210,2526;205,2548;191,2565;171,2574;87,2575;323,2575;301,2570;284,2556;275,2536;274,2510" o:connectangles="0,0,0,0,0,0,0,0,0,0,0,0"/>
                  </v:shape>
                  <v:shape id="Freeform 8" o:spid="_x0000_s1105" style="position:absolute;left:6893;top:2510;width:486;height:253;visibility:visible;mso-wrap-style:square;v-text-anchor:top" coordsize="48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" path="m485,l446,r,16l441,38,427,55r-20,9l323,65r156,l480,60r4,-23l485,16,485,xe" fillcolor="#3870c1" stroked="f">
                    <v:path arrowok="t" o:connecttype="custom" o:connectlocs="485,2510;446,2510;446,2526;441,2548;427,2565;407,2574;323,2575;479,2575;480,2570;484,2547;485,2526;485,2510" o:connectangles="0,0,0,0,0,0,0,0,0,0,0,0"/>
                  </v:shape>
                </v:group>
                <v:group id="Group 3" o:spid="_x0000_s1106" style="position:absolute;top:3281;width:7920;height:3768" coordorigin=",3281" coordsize="7920,3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">
                  <v:shape id="Freeform 6" o:spid="_x0000_s1107" style="position:absolute;top:3281;width:7920;height:624;visibility:visible;mso-wrap-style:square;v-text-anchor:top" coordsize="792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" path="m,624l,,7920,r,624l,624xe" fillcolor="#5dc1ef" stroked="f">
                    <v:path arrowok="t" o:connecttype="custom" o:connectlocs="0,3905;0,3281;7920,3281;7920,3905;0,3905" o:connectangles="0,0,0,0,0"/>
                  </v:shape>
                  <v:shape id="Text Box 5" o:spid="_x0000_s1108" type="#_x0000_t202" style="position:absolute;left:1232;top:3477;width:5463;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" filled="f" stroked="f">
                    <v:textbox inset="0,0,0,0">
                      <w:txbxContent>
                        <w:p w14:paraId="6ED6C6C9" w14:textId="77777777" w:rsidR="005D2808" w:rsidRDefault="005D2808" w:rsidP="009729F5">
                          <w:pPr>
                            <w:spacing w:line="300" w:lineRule="exact"/>
                            <w:rPr>
                              <w:rFonts w:ascii="Proxima Nova Lt" w:eastAsia="Proxima Nova Lt" w:hAnsi="Proxima Nova Lt" w:cs="Proxima Nova Lt"/>
                              <w:sz w:val="30"/>
                              <w:szCs w:val="30"/>
                            </w:rPr>
                          </w:pPr>
                          <w:r>
                            <w:rPr>
                              <w:rFonts w:ascii="Proxima Nova Lt"/>
                              <w:b/>
                              <w:color w:val="24499C"/>
                              <w:sz w:val="30"/>
                            </w:rPr>
                            <w:t xml:space="preserve">CONTINUE </w:t>
                          </w:r>
                          <w:r>
                            <w:rPr>
                              <w:rFonts w:ascii="Proxima Nova Lt"/>
                              <w:b/>
                              <w:color w:val="24499C"/>
                              <w:spacing w:val="-3"/>
                              <w:sz w:val="30"/>
                            </w:rPr>
                            <w:t>YOUR</w:t>
                          </w:r>
                          <w:r>
                            <w:rPr>
                              <w:rFonts w:ascii="Proxima Nova Lt"/>
                              <w:b/>
                              <w:color w:val="24499C"/>
                              <w:sz w:val="30"/>
                            </w:rPr>
                            <w:t xml:space="preserve"> PI </w:t>
                          </w:r>
                          <w:r>
                            <w:rPr>
                              <w:rFonts w:ascii="Proxima Nova Lt"/>
                              <w:b/>
                              <w:color w:val="24499C"/>
                              <w:spacing w:val="-2"/>
                              <w:sz w:val="30"/>
                            </w:rPr>
                            <w:t>SYSTEM</w:t>
                          </w:r>
                          <w:r>
                            <w:rPr>
                              <w:rFonts w:ascii="Proxima Nova Lt"/>
                              <w:b/>
                              <w:color w:val="24499C"/>
                              <w:sz w:val="30"/>
                            </w:rPr>
                            <w:t xml:space="preserve"> LEARNING</w:t>
                          </w:r>
                        </w:p>
                      </w:txbxContent>
                    </v:textbox>
                  </v:shape>
                  <v:shape id="Text Box 4" o:spid="_x0000_s1109" type="#_x0000_t202" style="position:absolute;left:2902;top:4025;width:4921;height:3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" filled="f" stroked="f">
                    <v:textbox inset="0,0,0,0">
                      <w:txbxContent>
                        <w:p w14:paraId="4094EEE0" w14:textId="77777777" w:rsidR="005D2808" w:rsidRDefault="005D2808" w:rsidP="009729F5">
                          <w:pPr>
                            <w:spacing w:line="260" w:lineRule="exact"/>
                            <w:ind w:left="15" w:firstLine="1"/>
                            <w:rPr>
                              <w:rFonts w:ascii="Proxima Nova Lt" w:hAnsi="Proxima Nova Lt"/>
                              <w:color w:val="4F4B4D"/>
                            </w:rPr>
                          </w:pPr>
                          <w:r>
                            <w:rPr>
                              <w:rFonts w:ascii="Proxima Nova Lt" w:hAnsi="Proxima Nova Lt"/>
                              <w:color w:val="4F4B4D"/>
                              <w:spacing w:val="-1"/>
                              <w:position w:val="1"/>
                            </w:rPr>
                            <w:t>After</w:t>
                          </w:r>
                          <w:r>
                            <w:rPr>
                              <w:rFonts w:ascii="Proxima Nova Lt" w:hAnsi="Proxima Nova Lt"/>
                              <w:color w:val="4F4B4D"/>
                              <w:position w:val="1"/>
                            </w:rPr>
                            <w:t xml:space="preserve"> </w:t>
                          </w:r>
                          <w:r>
                            <w:rPr>
                              <w:rFonts w:ascii="Proxima Nova Lt" w:hAnsi="Proxima Nova Lt"/>
                              <w:color w:val="4F4B4D"/>
                              <w:spacing w:val="-1"/>
                              <w:position w:val="1"/>
                            </w:rPr>
                            <w:t>the</w:t>
                          </w:r>
                          <w:r>
                            <w:rPr>
                              <w:rFonts w:ascii="Proxima Nova Lt" w:hAnsi="Proxima Nova Lt"/>
                              <w:color w:val="4F4B4D"/>
                              <w:position w:val="1"/>
                            </w:rPr>
                            <w:t xml:space="preserve"> </w:t>
                          </w:r>
                          <w:r>
                            <w:rPr>
                              <w:rFonts w:ascii="Proxima Nova Lt" w:hAnsi="Proxima Nova Lt"/>
                              <w:color w:val="4F4B4D"/>
                              <w:spacing w:val="-3"/>
                              <w:position w:val="1"/>
                            </w:rPr>
                            <w:t>conference</w:t>
                          </w:r>
                          <w:r>
                            <w:rPr>
                              <w:rFonts w:ascii="Proxima Nova Lt" w:hAnsi="Proxima Nova Lt"/>
                              <w:color w:val="4F4B4D"/>
                              <w:spacing w:val="-3"/>
                              <w:position w:val="2"/>
                            </w:rPr>
                            <w:t>,</w:t>
                          </w:r>
                          <w:r>
                            <w:rPr>
                              <w:rFonts w:ascii="Proxima Nova Lt" w:hAnsi="Proxima Nova Lt"/>
                              <w:color w:val="4F4B4D"/>
                              <w:position w:val="2"/>
                            </w:rPr>
                            <w:t xml:space="preserve"> the</w:t>
                          </w:r>
                          <w:r>
                            <w:rPr>
                              <w:rFonts w:ascii="Proxima Nova Lt" w:hAnsi="Proxima Nova Lt"/>
                              <w:color w:val="4F4B4D"/>
                              <w:spacing w:val="1"/>
                              <w:position w:val="2"/>
                            </w:rPr>
                            <w:t xml:space="preserve"> </w:t>
                          </w:r>
                          <w:r>
                            <w:rPr>
                              <w:rFonts w:ascii="Proxima Nova Rg" w:hAnsi="Proxima Nova Rg"/>
                              <w:color w:val="3B6DBD"/>
                            </w:rPr>
                            <w:t>PI SYSTEM LEARNING</w:t>
                          </w:r>
                          <w:r>
                            <w:rPr>
                              <w:rFonts w:ascii="Proxima Nova Rg" w:hAnsi="Proxima Nova Rg"/>
                            </w:rPr>
                            <w:t xml:space="preserve"> </w:t>
                          </w:r>
                          <w:r>
                            <w:rPr>
                              <w:rFonts w:ascii="Proxima Nova Lt" w:hAnsi="Proxima Nova Lt"/>
                              <w:color w:val="4F4B4D"/>
                            </w:rPr>
                            <w:t xml:space="preserve">does not have to stop. All registered attendees for </w:t>
                          </w:r>
                          <w:r w:rsidRPr="00852F93">
                            <w:rPr>
                              <w:rFonts w:ascii="Proxima Nova Lt" w:hAnsi="Proxima Nova Lt"/>
                              <w:color w:val="0070C0"/>
                            </w:rPr>
                            <w:t>PI World SFO 20</w:t>
                          </w:r>
                          <w:r>
                            <w:rPr>
                              <w:rFonts w:ascii="Proxima Nova Lt" w:hAnsi="Proxima Nova Lt"/>
                              <w:color w:val="0070C0"/>
                            </w:rPr>
                            <w:t>20</w:t>
                          </w:r>
                          <w:r w:rsidRPr="00852F93">
                            <w:rPr>
                              <w:rFonts w:ascii="Proxima Nova Lt" w:hAnsi="Proxima Nova Lt"/>
                              <w:color w:val="0070C0"/>
                            </w:rPr>
                            <w:t xml:space="preserve"> </w:t>
                          </w:r>
                          <w:r>
                            <w:rPr>
                              <w:rFonts w:ascii="Proxima Nova Lt" w:hAnsi="Proxima Nova Lt"/>
                              <w:color w:val="4F4B4D"/>
                            </w:rPr>
                            <w:t xml:space="preserve">will have access to all PI World Hands-on Lab cloud environments for 21 days using the discount cod below. You will receive detailed instructions via email after the conference. </w:t>
                          </w:r>
                        </w:p>
                        <w:p w14:paraId="2C9CE9E8" w14:textId="77777777" w:rsidR="005D2808" w:rsidRDefault="005D2808" w:rsidP="009729F5">
                          <w:pPr>
                            <w:spacing w:line="260" w:lineRule="exact"/>
                            <w:ind w:left="15" w:firstLine="1"/>
                            <w:rPr>
                              <w:rFonts w:ascii="Proxima Nova Lt" w:hAnsi="Proxima Nova Lt"/>
                              <w:color w:val="4F4B4D"/>
                            </w:rPr>
                          </w:pPr>
                        </w:p>
                        <w:p w14:paraId="1AC63DA7" w14:textId="77777777" w:rsidR="005D2808" w:rsidRDefault="005D2808" w:rsidP="009729F5">
                          <w:pPr>
                            <w:autoSpaceDE w:val="0"/>
                            <w:autoSpaceDN w:val="0"/>
                            <w:jc w:val="center"/>
                          </w:pPr>
                          <w:r>
                            <w:rPr>
                              <w:rFonts w:ascii="Proxima Nova Lt"/>
                              <w:b/>
                              <w:color w:val="F47914"/>
                            </w:rPr>
                            <w:t xml:space="preserve">Discount </w:t>
                          </w:r>
                          <w:r>
                            <w:rPr>
                              <w:rFonts w:ascii="Proxima Nova Lt"/>
                              <w:b/>
                              <w:color w:val="F47914"/>
                              <w:spacing w:val="-1"/>
                            </w:rPr>
                            <w:t>Code:</w:t>
                          </w:r>
                          <w:r>
                            <w:rPr>
                              <w:rFonts w:ascii="Proxima Nova Lt"/>
                              <w:b/>
                              <w:color w:val="F47914"/>
                            </w:rPr>
                            <w:t xml:space="preserve"> </w:t>
                          </w:r>
                          <w:r>
                            <w:rPr>
                              <w:rFonts w:ascii="Arial" w:hAnsi="Arial" w:cs="Arial"/>
                              <w:b/>
                              <w:bCs/>
                              <w:color w:val="1F497D"/>
                            </w:rPr>
                            <w:t>2020PIWSF-LAB-100</w:t>
                          </w:r>
                        </w:p>
                        <w:p w14:paraId="4237F760" w14:textId="77777777" w:rsidR="005D2808" w:rsidRDefault="005D2808" w:rsidP="009729F5">
                          <w:pPr>
                            <w:spacing w:line="260" w:lineRule="exact"/>
                            <w:ind w:left="15" w:firstLine="1"/>
                            <w:rPr>
                              <w:rFonts w:ascii="Proxima Nova Lt" w:hAnsi="Proxima Nova Lt"/>
                              <w:color w:val="4F4B4D"/>
                            </w:rPr>
                          </w:pPr>
                          <w:r>
                            <w:rPr>
                              <w:rFonts w:ascii="Proxima Nova Lt" w:hAnsi="Proxima Nova Lt"/>
                              <w:color w:val="4F4B4D"/>
                            </w:rPr>
                            <w:tab/>
                          </w:r>
                          <w:r>
                            <w:rPr>
                              <w:rFonts w:ascii="Proxima Nova Lt" w:hAnsi="Proxima Nova Lt"/>
                              <w:color w:val="4F4B4D"/>
                            </w:rPr>
                            <w:tab/>
                            <w:t>Offer expires July 3, 2020</w:t>
                          </w:r>
                        </w:p>
                        <w:p w14:paraId="7819F131" w14:textId="77777777" w:rsidR="005D2808" w:rsidRDefault="005D2808" w:rsidP="009729F5">
                          <w:pPr>
                            <w:spacing w:line="260" w:lineRule="exact"/>
                            <w:ind w:left="15" w:firstLine="1"/>
                            <w:rPr>
                              <w:rFonts w:ascii="Proxima Nova Lt" w:hAnsi="Proxima Nova Lt"/>
                              <w:color w:val="4F4B4D"/>
                            </w:rPr>
                          </w:pPr>
                        </w:p>
                      </w:txbxContent>
                    </v:textbox>
                  </v:shape>
                </v:group>
                <w10:wrap anchorx="page"/>
              </v:group>
            </w:pict>
          </mc:Fallback>
        </mc:AlternateContent>
      </w:r>
    </w:p>
    <w:p w14:paraId="598A7129" w14:textId="77777777" w:rsidR="009729F5" w:rsidRPr="00A550E3" w:rsidRDefault="009729F5" w:rsidP="003341C6">
      <w:pPr>
        <w:widowControl w:val="0"/>
        <w:spacing w:line="240" w:lineRule="auto"/>
        <w:rPr>
          <w:rFonts w:ascii="Times New Roman" w:eastAsia="Times New Roman" w:hAnsi="Times New Roman" w:cs="Times New Roman"/>
          <w:sz w:val="20"/>
          <w:szCs w:val="20"/>
        </w:rPr>
      </w:pPr>
    </w:p>
    <w:p w14:paraId="2F241361" w14:textId="77777777" w:rsidR="009729F5" w:rsidRPr="00A550E3" w:rsidRDefault="009729F5" w:rsidP="003341C6">
      <w:pPr>
        <w:widowControl w:val="0"/>
        <w:spacing w:line="240" w:lineRule="auto"/>
        <w:rPr>
          <w:rFonts w:ascii="Times New Roman" w:eastAsia="Times New Roman" w:hAnsi="Times New Roman" w:cs="Times New Roman"/>
          <w:sz w:val="20"/>
          <w:szCs w:val="20"/>
        </w:rPr>
      </w:pPr>
    </w:p>
    <w:p w14:paraId="16082FC8" w14:textId="77777777" w:rsidR="009729F5" w:rsidRDefault="009729F5" w:rsidP="003341C6">
      <w:pPr>
        <w:widowControl w:val="0"/>
        <w:spacing w:line="240" w:lineRule="auto"/>
        <w:rPr>
          <w:rFonts w:ascii="Times New Roman" w:eastAsia="Times New Roman" w:hAnsi="Times New Roman" w:cs="Times New Roman"/>
          <w:sz w:val="20"/>
          <w:szCs w:val="20"/>
        </w:rPr>
      </w:pPr>
    </w:p>
    <w:p w14:paraId="531DC054" w14:textId="77777777" w:rsidR="009729F5" w:rsidRDefault="009729F5" w:rsidP="003341C6">
      <w:pPr>
        <w:widowControl w:val="0"/>
        <w:spacing w:line="240" w:lineRule="auto"/>
        <w:rPr>
          <w:rFonts w:ascii="Times New Roman" w:eastAsia="Times New Roman" w:hAnsi="Times New Roman" w:cs="Times New Roman"/>
          <w:sz w:val="20"/>
          <w:szCs w:val="20"/>
        </w:rPr>
      </w:pPr>
    </w:p>
    <w:p w14:paraId="37684AF4" w14:textId="77777777" w:rsidR="009729F5" w:rsidRDefault="009729F5" w:rsidP="003341C6">
      <w:pPr>
        <w:widowControl w:val="0"/>
        <w:spacing w:line="240" w:lineRule="auto"/>
        <w:rPr>
          <w:rFonts w:ascii="Times New Roman" w:eastAsia="Times New Roman" w:hAnsi="Times New Roman" w:cs="Times New Roman"/>
          <w:sz w:val="20"/>
          <w:szCs w:val="20"/>
        </w:rPr>
      </w:pPr>
    </w:p>
    <w:p w14:paraId="371056D2" w14:textId="77777777" w:rsidR="009729F5" w:rsidRPr="00A550E3" w:rsidRDefault="009729F5" w:rsidP="003341C6">
      <w:pPr>
        <w:widowControl w:val="0"/>
        <w:spacing w:before="67" w:line="240" w:lineRule="auto"/>
        <w:ind w:left="2478" w:right="1853"/>
        <w:rPr>
          <w:rFonts w:ascii="Proxima Nova Rg" w:eastAsia="Proxima Nova Rg" w:hAnsi="Proxima Nova Rg" w:cs="Times New Roman"/>
          <w:color w:val="24499C"/>
        </w:rPr>
      </w:pPr>
    </w:p>
    <w:p w14:paraId="08DF8A83" w14:textId="77777777" w:rsidR="009729F5" w:rsidRPr="00A550E3" w:rsidRDefault="009729F5" w:rsidP="003341C6">
      <w:pPr>
        <w:widowControl w:val="0"/>
        <w:spacing w:before="67" w:line="240" w:lineRule="auto"/>
        <w:ind w:left="2478" w:right="1853"/>
        <w:rPr>
          <w:rFonts w:ascii="Proxima Nova Rg" w:eastAsia="Proxima Nova Rg" w:hAnsi="Proxima Nova Rg" w:cs="Times New Roman"/>
          <w:color w:val="24499C"/>
        </w:rPr>
      </w:pPr>
    </w:p>
    <w:p w14:paraId="02D17D5D" w14:textId="77777777" w:rsidR="009729F5" w:rsidRPr="00A550E3" w:rsidRDefault="009729F5" w:rsidP="003341C6">
      <w:pPr>
        <w:widowControl w:val="0"/>
        <w:spacing w:before="67" w:line="240" w:lineRule="auto"/>
        <w:ind w:left="2478" w:right="1853"/>
        <w:rPr>
          <w:rFonts w:ascii="Proxima Nova Rg" w:eastAsia="Proxima Nova Rg" w:hAnsi="Proxima Nova Rg" w:cs="Times New Roman"/>
          <w:color w:val="24499C"/>
        </w:rPr>
      </w:pPr>
    </w:p>
    <w:p w14:paraId="141F759D" w14:textId="493A0D0F" w:rsidR="003F3A7A" w:rsidRPr="004B225C" w:rsidRDefault="003F3A7A" w:rsidP="003341C6">
      <w:pPr>
        <w:widowControl w:val="0"/>
        <w:spacing w:before="42" w:line="240" w:lineRule="auto"/>
        <w:ind w:right="1338"/>
        <w:rPr>
          <w:rFonts w:ascii="Proxima Nova Rg" w:eastAsia="Proxima Nova Rg" w:hAnsi="Proxima Nova Rg" w:cs="Times New Roman"/>
        </w:rPr>
      </w:pPr>
    </w:p>
    <w:sectPr w:rsidR="003F3A7A" w:rsidRPr="004B225C" w:rsidSect="001A2C12">
      <w:headerReference w:type="default" r:id="rId8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DD8857" w14:textId="77777777" w:rsidR="007D25D1" w:rsidRDefault="007D25D1" w:rsidP="008869DA">
      <w:pPr>
        <w:spacing w:after="0" w:line="240" w:lineRule="auto"/>
      </w:pPr>
      <w:r>
        <w:separator/>
      </w:r>
    </w:p>
  </w:endnote>
  <w:endnote w:type="continuationSeparator" w:id="0">
    <w:p w14:paraId="054CDD8E" w14:textId="77777777" w:rsidR="007D25D1" w:rsidRDefault="007D25D1" w:rsidP="008869DA">
      <w:pPr>
        <w:spacing w:after="0" w:line="240" w:lineRule="auto"/>
      </w:pPr>
      <w:r>
        <w:continuationSeparator/>
      </w:r>
    </w:p>
  </w:endnote>
  <w:endnote w:type="continuationNotice" w:id="1">
    <w:p w14:paraId="4C967235" w14:textId="77777777" w:rsidR="007D25D1" w:rsidRDefault="007D25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Proxima Nova Lt">
    <w:altName w:val="Candara"/>
    <w:panose1 w:val="02000506030000020004"/>
    <w:charset w:val="00"/>
    <w:family w:val="modern"/>
    <w:notTrueType/>
    <w:pitch w:val="variable"/>
    <w:sig w:usb0="A00002EF" w:usb1="5000E0FB" w:usb2="00000000" w:usb3="00000000" w:csb0="0000019F" w:csb1="00000000"/>
  </w:font>
  <w:font w:name="Proxima Nova Rg">
    <w:altName w:val="Tahoma"/>
    <w:panose1 w:val="02000506030000020004"/>
    <w:charset w:val="00"/>
    <w:family w:val="modern"/>
    <w:notTrueType/>
    <w:pitch w:val="variable"/>
    <w:sig w:usb0="A00002EF" w:usb1="5000E0F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3319040"/>
      <w:docPartObj>
        <w:docPartGallery w:val="Page Numbers (Bottom of Page)"/>
        <w:docPartUnique/>
      </w:docPartObj>
    </w:sdtPr>
    <w:sdtEndPr>
      <w:rPr>
        <w:color w:val="7F7F7F" w:themeColor="background1" w:themeShade="7F"/>
        <w:spacing w:val="60"/>
      </w:rPr>
    </w:sdtEndPr>
    <w:sdtContent>
      <w:p w14:paraId="2A8B8C1C" w14:textId="5769E9FD" w:rsidR="005D2808" w:rsidRDefault="005D280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A5FF6DD" w14:textId="77777777" w:rsidR="005D2808" w:rsidRDefault="005D28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2740413"/>
      <w:docPartObj>
        <w:docPartGallery w:val="Page Numbers (Bottom of Page)"/>
        <w:docPartUnique/>
      </w:docPartObj>
    </w:sdtPr>
    <w:sdtEndPr>
      <w:rPr>
        <w:color w:val="7F7F7F" w:themeColor="background1" w:themeShade="7F"/>
        <w:spacing w:val="60"/>
      </w:rPr>
    </w:sdtEndPr>
    <w:sdtContent>
      <w:p w14:paraId="28E654A1" w14:textId="77777777" w:rsidR="005D2808" w:rsidRDefault="005D2808" w:rsidP="002C2B55">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Pr="00315B01">
          <w:rPr>
            <w:b/>
            <w:bCs/>
            <w:noProof/>
          </w:rPr>
          <w:t>5</w:t>
        </w:r>
        <w:r>
          <w:rPr>
            <w:b/>
            <w:bCs/>
            <w:noProof/>
          </w:rPr>
          <w:fldChar w:fldCharType="end"/>
        </w:r>
        <w:r>
          <w:rPr>
            <w:b/>
            <w:bCs/>
          </w:rPr>
          <w:t xml:space="preserve"> | </w:t>
        </w:r>
        <w:r>
          <w:rPr>
            <w:color w:val="7F7F7F" w:themeColor="background1" w:themeShade="7F"/>
            <w:spacing w:val="60"/>
          </w:rPr>
          <w:t>Page</w:t>
        </w:r>
      </w:p>
    </w:sdtContent>
  </w:sdt>
  <w:p w14:paraId="2749794F" w14:textId="77777777" w:rsidR="005D2808" w:rsidRDefault="005D28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6BA3B4" w14:textId="77777777" w:rsidR="007D25D1" w:rsidRDefault="007D25D1" w:rsidP="008869DA">
      <w:pPr>
        <w:spacing w:after="0" w:line="240" w:lineRule="auto"/>
      </w:pPr>
      <w:r>
        <w:separator/>
      </w:r>
    </w:p>
  </w:footnote>
  <w:footnote w:type="continuationSeparator" w:id="0">
    <w:p w14:paraId="0F74FC41" w14:textId="77777777" w:rsidR="007D25D1" w:rsidRDefault="007D25D1" w:rsidP="008869DA">
      <w:pPr>
        <w:spacing w:after="0" w:line="240" w:lineRule="auto"/>
      </w:pPr>
      <w:r>
        <w:continuationSeparator/>
      </w:r>
    </w:p>
  </w:footnote>
  <w:footnote w:type="continuationNotice" w:id="1">
    <w:p w14:paraId="4C82B5D9" w14:textId="77777777" w:rsidR="007D25D1" w:rsidRDefault="007D25D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05D2808" w14:paraId="11E39CCB" w14:textId="77777777" w:rsidTr="68461F9B">
      <w:tc>
        <w:tcPr>
          <w:tcW w:w="3120" w:type="dxa"/>
        </w:tcPr>
        <w:p w14:paraId="69ADCA57" w14:textId="77777777" w:rsidR="005D2808" w:rsidRDefault="005D2808" w:rsidP="68461F9B">
          <w:pPr>
            <w:pStyle w:val="Header"/>
            <w:ind w:left="-115"/>
          </w:pPr>
        </w:p>
      </w:tc>
      <w:tc>
        <w:tcPr>
          <w:tcW w:w="3120" w:type="dxa"/>
        </w:tcPr>
        <w:p w14:paraId="4B384897" w14:textId="77777777" w:rsidR="005D2808" w:rsidRDefault="005D2808" w:rsidP="68461F9B">
          <w:pPr>
            <w:pStyle w:val="Header"/>
            <w:jc w:val="center"/>
          </w:pPr>
        </w:p>
      </w:tc>
      <w:tc>
        <w:tcPr>
          <w:tcW w:w="3120" w:type="dxa"/>
        </w:tcPr>
        <w:p w14:paraId="4945B2A7" w14:textId="77777777" w:rsidR="005D2808" w:rsidRDefault="005D2808" w:rsidP="68461F9B">
          <w:pPr>
            <w:pStyle w:val="Header"/>
            <w:ind w:right="-115"/>
            <w:jc w:val="right"/>
          </w:pPr>
        </w:p>
      </w:tc>
    </w:tr>
  </w:tbl>
  <w:p w14:paraId="6402CF57" w14:textId="77777777" w:rsidR="005D2808" w:rsidRDefault="005D2808" w:rsidP="68461F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3120"/>
      <w:gridCol w:w="3120"/>
      <w:gridCol w:w="3120"/>
    </w:tblGrid>
    <w:tr w:rsidR="005D2808" w14:paraId="7382F5E8" w14:textId="77777777" w:rsidTr="18D3461F">
      <w:tc>
        <w:tcPr>
          <w:tcW w:w="3120" w:type="dxa"/>
        </w:tcPr>
        <w:p w14:paraId="790B0A26" w14:textId="77777777" w:rsidR="005D2808" w:rsidRDefault="005D2808" w:rsidP="18D3461F">
          <w:pPr>
            <w:pStyle w:val="Header"/>
            <w:ind w:left="-115"/>
          </w:pPr>
        </w:p>
      </w:tc>
      <w:tc>
        <w:tcPr>
          <w:tcW w:w="3120" w:type="dxa"/>
        </w:tcPr>
        <w:p w14:paraId="379155A8" w14:textId="77777777" w:rsidR="005D2808" w:rsidRDefault="005D2808" w:rsidP="18D3461F">
          <w:pPr>
            <w:pStyle w:val="Header"/>
            <w:jc w:val="center"/>
          </w:pPr>
        </w:p>
      </w:tc>
      <w:tc>
        <w:tcPr>
          <w:tcW w:w="3120" w:type="dxa"/>
        </w:tcPr>
        <w:p w14:paraId="5D8FDFA0" w14:textId="77777777" w:rsidR="005D2808" w:rsidRDefault="005D2808" w:rsidP="18D3461F">
          <w:pPr>
            <w:pStyle w:val="Header"/>
            <w:ind w:right="-115"/>
            <w:jc w:val="right"/>
          </w:pPr>
        </w:p>
      </w:tc>
    </w:tr>
  </w:tbl>
  <w:p w14:paraId="0220BDFF" w14:textId="77777777" w:rsidR="005D2808" w:rsidRDefault="005D2808" w:rsidP="18D346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11730F" w14:textId="77777777" w:rsidR="005D2808" w:rsidRPr="001A2C12" w:rsidRDefault="005D2808" w:rsidP="001A2C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007E7"/>
    <w:multiLevelType w:val="hybridMultilevel"/>
    <w:tmpl w:val="AB741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A7080"/>
    <w:multiLevelType w:val="hybridMultilevel"/>
    <w:tmpl w:val="4E1C0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F4461"/>
    <w:multiLevelType w:val="hybridMultilevel"/>
    <w:tmpl w:val="DCF2B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B15F2"/>
    <w:multiLevelType w:val="multilevel"/>
    <w:tmpl w:val="069E3A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9D660E"/>
    <w:multiLevelType w:val="multilevel"/>
    <w:tmpl w:val="2228B4F8"/>
    <w:lvl w:ilvl="0">
      <w:numFmt w:val="decimal"/>
      <w:lvlText w:val="%1."/>
      <w:lvlJc w:val="left"/>
      <w:pPr>
        <w:ind w:left="720" w:hanging="360"/>
      </w:pPr>
      <w:rPr>
        <w:rFonts w:hint="default"/>
      </w:rPr>
    </w:lvl>
    <w:lvl w:ilvl="1">
      <w:start w:val="1"/>
      <w:numFmt w:val="decima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DD72BD1"/>
    <w:multiLevelType w:val="multilevel"/>
    <w:tmpl w:val="069E3AAC"/>
    <w:lvl w:ilvl="0">
      <w:start w:val="1"/>
      <w:numFmt w:val="decimal"/>
      <w:lvlText w:val="%1."/>
      <w:lvlJc w:val="left"/>
      <w:pPr>
        <w:ind w:left="720" w:hanging="360"/>
      </w:pPr>
      <w:rPr>
        <w:rFonts w:hint="default"/>
      </w:rPr>
    </w:lvl>
    <w:lvl w:ilvl="1">
      <w:start w:val="1"/>
      <w:numFmt w:val="decimal"/>
      <w:lvlText w:val="%1.%2."/>
      <w:lvlJc w:val="left"/>
      <w:pPr>
        <w:ind w:left="1080" w:hanging="72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73F130D"/>
    <w:multiLevelType w:val="hybridMultilevel"/>
    <w:tmpl w:val="2E1A0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BA60CF"/>
    <w:multiLevelType w:val="hybridMultilevel"/>
    <w:tmpl w:val="49C68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AE2C07"/>
    <w:multiLevelType w:val="multilevel"/>
    <w:tmpl w:val="5656B28A"/>
    <w:name w:val="OSIsoft_List_Style11"/>
    <w:lvl w:ilvl="0">
      <w:start w:val="1"/>
      <w:numFmt w:val="none"/>
      <w:pStyle w:val="TnListNumLetterInit"/>
      <w:lvlText w:val=""/>
      <w:lvlJc w:val="left"/>
      <w:pPr>
        <w:tabs>
          <w:tab w:val="num" w:pos="0"/>
        </w:tabs>
        <w:ind w:left="-283" w:firstLine="283"/>
      </w:pPr>
    </w:lvl>
    <w:lvl w:ilvl="1">
      <w:start w:val="1"/>
      <w:numFmt w:val="decimal"/>
      <w:pStyle w:val="TnListNumLetterLvl1"/>
      <w:lvlText w:val="%2."/>
      <w:lvlJc w:val="left"/>
      <w:pPr>
        <w:ind w:left="425" w:hanging="425"/>
      </w:pPr>
      <w:rPr>
        <w:b w:val="0"/>
      </w:rPr>
    </w:lvl>
    <w:lvl w:ilvl="2">
      <w:start w:val="1"/>
      <w:numFmt w:val="lowerLetter"/>
      <w:pStyle w:val="TnListNumLetterLvl2"/>
      <w:lvlText w:val="%3."/>
      <w:lvlJc w:val="left"/>
      <w:pPr>
        <w:ind w:left="709" w:hanging="426"/>
      </w:pPr>
      <w:rPr>
        <w:b/>
        <w:sz w:val="24"/>
      </w:rPr>
    </w:lvl>
    <w:lvl w:ilvl="3">
      <w:start w:val="1"/>
      <w:numFmt w:val="lowerLetter"/>
      <w:suff w:val="space"/>
      <w:lvlText w:val=""/>
      <w:lvlJc w:val="left"/>
      <w:pPr>
        <w:tabs>
          <w:tab w:val="num" w:pos="567"/>
        </w:tabs>
        <w:ind w:left="567" w:hanging="284"/>
      </w:pPr>
      <w:rPr>
        <w:b/>
        <w:sz w:val="28"/>
      </w:rPr>
    </w:lvl>
    <w:lvl w:ilvl="4">
      <w:start w:val="1"/>
      <w:numFmt w:val="lowerLetter"/>
      <w:lvlText w:val=""/>
      <w:lvlJc w:val="left"/>
      <w:pPr>
        <w:ind w:left="1800" w:hanging="360"/>
      </w:pPr>
    </w:lvl>
    <w:lvl w:ilvl="5">
      <w:start w:val="1"/>
      <w:numFmt w:val="lowerRoman"/>
      <w:lvlText w:val=""/>
      <w:lvlJc w:val="left"/>
      <w:pPr>
        <w:ind w:left="2160" w:hanging="360"/>
      </w:pPr>
    </w:lvl>
    <w:lvl w:ilvl="6">
      <w:start w:val="1"/>
      <w:numFmt w:val="decimal"/>
      <w:lvlText w:val=""/>
      <w:lvlJc w:val="left"/>
      <w:pPr>
        <w:ind w:left="2520" w:hanging="360"/>
      </w:pPr>
    </w:lvl>
    <w:lvl w:ilvl="7">
      <w:start w:val="1"/>
      <w:numFmt w:val="lowerLetter"/>
      <w:lvlText w:val=""/>
      <w:lvlJc w:val="left"/>
      <w:pPr>
        <w:ind w:left="2880" w:hanging="360"/>
      </w:pPr>
    </w:lvl>
    <w:lvl w:ilvl="8">
      <w:start w:val="1"/>
      <w:numFmt w:val="lowerRoman"/>
      <w:lvlText w:val=""/>
      <w:lvlJc w:val="left"/>
      <w:pPr>
        <w:ind w:left="3240" w:hanging="360"/>
      </w:pPr>
    </w:lvl>
  </w:abstractNum>
  <w:abstractNum w:abstractNumId="9" w15:restartNumberingAfterBreak="0">
    <w:nsid w:val="23547C17"/>
    <w:multiLevelType w:val="hybridMultilevel"/>
    <w:tmpl w:val="B6625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304E32"/>
    <w:multiLevelType w:val="hybridMultilevel"/>
    <w:tmpl w:val="1D801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233AA0"/>
    <w:multiLevelType w:val="multilevel"/>
    <w:tmpl w:val="069E3A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1DE4F06"/>
    <w:multiLevelType w:val="hybridMultilevel"/>
    <w:tmpl w:val="DA00E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FA508F"/>
    <w:multiLevelType w:val="hybridMultilevel"/>
    <w:tmpl w:val="65F04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0D5C40"/>
    <w:multiLevelType w:val="multilevel"/>
    <w:tmpl w:val="069E3A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83C121B"/>
    <w:multiLevelType w:val="multilevel"/>
    <w:tmpl w:val="069E3A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ACF4F2F"/>
    <w:multiLevelType w:val="multilevel"/>
    <w:tmpl w:val="72361DB4"/>
    <w:name w:val="OSIsoft_Tn_ListNumBul"/>
    <w:lvl w:ilvl="0">
      <w:start w:val="1"/>
      <w:numFmt w:val="none"/>
      <w:pStyle w:val="TnListNumBulInit"/>
      <w:suff w:val="space"/>
      <w:lvlText w:val=""/>
      <w:lvlJc w:val="left"/>
      <w:pPr>
        <w:tabs>
          <w:tab w:val="num" w:pos="-283"/>
        </w:tabs>
        <w:ind w:left="-283" w:firstLine="283"/>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TnListNumBulLvl1"/>
      <w:lvlText w:val="%2."/>
      <w:lvlJc w:val="left"/>
      <w:pPr>
        <w:ind w:left="425" w:hanging="425"/>
      </w:pPr>
      <w:rPr>
        <w:b w:val="0"/>
      </w:rPr>
    </w:lvl>
    <w:lvl w:ilvl="2">
      <w:start w:val="1"/>
      <w:numFmt w:val="bullet"/>
      <w:pStyle w:val="TnListNumBulLvl2"/>
      <w:lvlText w:val="·"/>
      <w:lvlJc w:val="left"/>
      <w:pPr>
        <w:ind w:left="709" w:hanging="426"/>
      </w:pPr>
      <w:rPr>
        <w:b/>
        <w:sz w:val="28"/>
      </w:rPr>
    </w:lvl>
    <w:lvl w:ilvl="3">
      <w:start w:val="1"/>
      <w:numFmt w:val="bullet"/>
      <w:pStyle w:val="TnListNumBulLvl3"/>
      <w:lvlText w:val="·"/>
      <w:lvlJc w:val="left"/>
      <w:pPr>
        <w:ind w:left="992" w:hanging="425"/>
      </w:pPr>
      <w:rPr>
        <w:b/>
        <w:sz w:val="28"/>
      </w:rPr>
    </w:lvl>
    <w:lvl w:ilvl="4">
      <w:start w:val="1"/>
      <w:numFmt w:val="bullet"/>
      <w:pStyle w:val="TnListNumBulLvl4"/>
      <w:lvlText w:val="·"/>
      <w:lvlJc w:val="left"/>
      <w:pPr>
        <w:ind w:left="1276" w:hanging="426"/>
      </w:pPr>
      <w:rPr>
        <w:b/>
        <w:sz w:val="28"/>
      </w:rPr>
    </w:lvl>
    <w:lvl w:ilvl="5">
      <w:start w:val="1"/>
      <w:numFmt w:val="lowerRoman"/>
      <w:lvlText w:val=""/>
      <w:lvlJc w:val="left"/>
      <w:pPr>
        <w:ind w:left="2160" w:hanging="360"/>
      </w:pPr>
    </w:lvl>
    <w:lvl w:ilvl="6">
      <w:start w:val="1"/>
      <w:numFmt w:val="decimal"/>
      <w:lvlText w:val=""/>
      <w:lvlJc w:val="left"/>
      <w:pPr>
        <w:ind w:left="2520" w:hanging="360"/>
      </w:pPr>
    </w:lvl>
    <w:lvl w:ilvl="7">
      <w:start w:val="1"/>
      <w:numFmt w:val="lowerLetter"/>
      <w:lvlText w:val=""/>
      <w:lvlJc w:val="left"/>
      <w:pPr>
        <w:ind w:left="2880" w:hanging="360"/>
      </w:pPr>
    </w:lvl>
    <w:lvl w:ilvl="8">
      <w:start w:val="1"/>
      <w:numFmt w:val="lowerRoman"/>
      <w:lvlText w:val=""/>
      <w:lvlJc w:val="left"/>
      <w:pPr>
        <w:ind w:left="3240" w:hanging="360"/>
      </w:pPr>
    </w:lvl>
  </w:abstractNum>
  <w:abstractNum w:abstractNumId="17" w15:restartNumberingAfterBreak="0">
    <w:nsid w:val="3AFA4DFE"/>
    <w:multiLevelType w:val="multilevel"/>
    <w:tmpl w:val="55D65BB6"/>
    <w:name w:val="OSIsoft_Tn_ListLetterNum"/>
    <w:lvl w:ilvl="0">
      <w:start w:val="1"/>
      <w:numFmt w:val="none"/>
      <w:pStyle w:val="TnListLetterNumInit"/>
      <w:lvlText w:val=""/>
      <w:lvlJc w:val="left"/>
      <w:pPr>
        <w:tabs>
          <w:tab w:val="num" w:pos="0"/>
        </w:tabs>
        <w:ind w:left="-283" w:firstLine="283"/>
      </w:pPr>
    </w:lvl>
    <w:lvl w:ilvl="1">
      <w:start w:val="1"/>
      <w:numFmt w:val="upperLetter"/>
      <w:pStyle w:val="TnListLetterNumLvl1"/>
      <w:lvlText w:val="%2."/>
      <w:lvlJc w:val="left"/>
      <w:pPr>
        <w:ind w:left="425" w:hanging="425"/>
      </w:pPr>
      <w:rPr>
        <w:b w:val="0"/>
      </w:rPr>
    </w:lvl>
    <w:lvl w:ilvl="2">
      <w:start w:val="1"/>
      <w:numFmt w:val="decimal"/>
      <w:pStyle w:val="TnListLetterNumLvl2"/>
      <w:lvlText w:val="%3."/>
      <w:lvlJc w:val="left"/>
      <w:pPr>
        <w:ind w:left="709" w:hanging="426"/>
      </w:pPr>
      <w:rPr>
        <w:b w:val="0"/>
      </w:rPr>
    </w:lvl>
    <w:lvl w:ilvl="3">
      <w:start w:val="1"/>
      <w:numFmt w:val="bullet"/>
      <w:pStyle w:val="TnListNumLetterLvl3"/>
      <w:lvlText w:val="·"/>
      <w:lvlJc w:val="left"/>
      <w:pPr>
        <w:ind w:left="992" w:hanging="425"/>
      </w:pPr>
      <w:rPr>
        <w:b/>
        <w:sz w:val="28"/>
      </w:rPr>
    </w:lvl>
    <w:lvl w:ilvl="4">
      <w:start w:val="1"/>
      <w:numFmt w:val="lowerLetter"/>
      <w:lvlText w:val=""/>
      <w:lvlJc w:val="left"/>
      <w:pPr>
        <w:ind w:left="1800" w:hanging="360"/>
      </w:pPr>
    </w:lvl>
    <w:lvl w:ilvl="5">
      <w:start w:val="1"/>
      <w:numFmt w:val="lowerRoman"/>
      <w:lvlText w:val=""/>
      <w:lvlJc w:val="left"/>
      <w:pPr>
        <w:ind w:left="2160" w:hanging="360"/>
      </w:pPr>
    </w:lvl>
    <w:lvl w:ilvl="6">
      <w:start w:val="1"/>
      <w:numFmt w:val="decimal"/>
      <w:lvlText w:val=""/>
      <w:lvlJc w:val="left"/>
      <w:pPr>
        <w:ind w:left="2520" w:hanging="360"/>
      </w:pPr>
    </w:lvl>
    <w:lvl w:ilvl="7">
      <w:start w:val="1"/>
      <w:numFmt w:val="lowerLetter"/>
      <w:lvlText w:val=""/>
      <w:lvlJc w:val="left"/>
      <w:pPr>
        <w:ind w:left="2880" w:hanging="360"/>
      </w:pPr>
    </w:lvl>
    <w:lvl w:ilvl="8">
      <w:start w:val="1"/>
      <w:numFmt w:val="lowerRoman"/>
      <w:lvlText w:val=""/>
      <w:lvlJc w:val="left"/>
      <w:pPr>
        <w:ind w:left="3240" w:hanging="360"/>
      </w:pPr>
    </w:lvl>
  </w:abstractNum>
  <w:abstractNum w:abstractNumId="18" w15:restartNumberingAfterBreak="0">
    <w:nsid w:val="47D62BFF"/>
    <w:multiLevelType w:val="multilevel"/>
    <w:tmpl w:val="069E3A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C0474F3"/>
    <w:multiLevelType w:val="multilevel"/>
    <w:tmpl w:val="8A6862D0"/>
    <w:name w:val="OSIsoft_ChapterLike_Styles"/>
    <w:lvl w:ilvl="0">
      <w:start w:val="1"/>
      <w:numFmt w:val="decimal"/>
      <w:pStyle w:val="TnHeading1"/>
      <w:lvlText w:val="%1."/>
      <w:lvlJc w:val="left"/>
      <w:pPr>
        <w:ind w:left="360" w:hanging="360"/>
      </w:pPr>
      <w:rPr>
        <w:rFonts w:hint="default"/>
        <w:b/>
        <w:sz w:val="36"/>
        <w:szCs w:val="36"/>
      </w:rPr>
    </w:lvl>
    <w:lvl w:ilvl="1">
      <w:start w:val="1"/>
      <w:numFmt w:val="decimal"/>
      <w:pStyle w:val="TnHeading2"/>
      <w:lvlText w:val="%1.%2"/>
      <w:lvlJc w:val="left"/>
      <w:pPr>
        <w:tabs>
          <w:tab w:val="num" w:pos="255"/>
        </w:tabs>
        <w:ind w:left="0" w:hanging="369"/>
      </w:pPr>
      <w:rPr>
        <w:rFonts w:hint="default"/>
        <w:b/>
        <w:sz w:val="28"/>
        <w:szCs w:val="28"/>
      </w:rPr>
    </w:lvl>
    <w:lvl w:ilvl="2">
      <w:start w:val="1"/>
      <w:numFmt w:val="decimal"/>
      <w:pStyle w:val="TnHeading3"/>
      <w:lvlText w:val="%1.%2.%3"/>
      <w:lvlJc w:val="left"/>
      <w:pPr>
        <w:tabs>
          <w:tab w:val="num" w:pos="255"/>
        </w:tabs>
        <w:ind w:left="0" w:hanging="369"/>
      </w:pPr>
      <w:rPr>
        <w:rFonts w:hint="default"/>
        <w:b/>
        <w:sz w:val="22"/>
      </w:rPr>
    </w:lvl>
    <w:lvl w:ilvl="3">
      <w:start w:val="1"/>
      <w:numFmt w:val="decimal"/>
      <w:lvlText w:val=""/>
      <w:lvlJc w:val="left"/>
      <w:pPr>
        <w:ind w:left="1440" w:hanging="360"/>
      </w:pPr>
      <w:rPr>
        <w:rFonts w:hint="default"/>
      </w:rPr>
    </w:lvl>
    <w:lvl w:ilvl="4">
      <w:start w:val="1"/>
      <w:numFmt w:val="lowerLetter"/>
      <w:lvlText w:val=""/>
      <w:lvlJc w:val="left"/>
      <w:pPr>
        <w:ind w:left="1800" w:hanging="360"/>
      </w:pPr>
      <w:rPr>
        <w:rFonts w:hint="default"/>
      </w:rPr>
    </w:lvl>
    <w:lvl w:ilvl="5">
      <w:start w:val="1"/>
      <w:numFmt w:val="lowerRoman"/>
      <w:lvlText w:val=""/>
      <w:lvlJc w:val="left"/>
      <w:pPr>
        <w:ind w:left="2160" w:hanging="360"/>
      </w:pPr>
      <w:rPr>
        <w:rFonts w:hint="default"/>
      </w:rPr>
    </w:lvl>
    <w:lvl w:ilvl="6">
      <w:start w:val="1"/>
      <w:numFmt w:val="decimal"/>
      <w:lvlText w:val=""/>
      <w:lvlJc w:val="left"/>
      <w:pPr>
        <w:ind w:left="2520" w:hanging="360"/>
      </w:pPr>
      <w:rPr>
        <w:rFonts w:hint="default"/>
      </w:rPr>
    </w:lvl>
    <w:lvl w:ilvl="7">
      <w:start w:val="1"/>
      <w:numFmt w:val="lowerLetter"/>
      <w:lvlText w:val=""/>
      <w:lvlJc w:val="left"/>
      <w:pPr>
        <w:ind w:left="2880" w:hanging="360"/>
      </w:pPr>
      <w:rPr>
        <w:rFonts w:hint="default"/>
      </w:rPr>
    </w:lvl>
    <w:lvl w:ilvl="8">
      <w:start w:val="1"/>
      <w:numFmt w:val="lowerRoman"/>
      <w:lvlText w:val=""/>
      <w:lvlJc w:val="left"/>
      <w:pPr>
        <w:ind w:left="3240" w:hanging="360"/>
      </w:pPr>
      <w:rPr>
        <w:rFonts w:hint="default"/>
      </w:rPr>
    </w:lvl>
  </w:abstractNum>
  <w:abstractNum w:abstractNumId="20" w15:restartNumberingAfterBreak="0">
    <w:nsid w:val="4D853205"/>
    <w:multiLevelType w:val="multilevel"/>
    <w:tmpl w:val="069E3A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DF623DA"/>
    <w:multiLevelType w:val="multilevel"/>
    <w:tmpl w:val="069E3A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6A9539F"/>
    <w:multiLevelType w:val="multilevel"/>
    <w:tmpl w:val="069E3A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DC77101"/>
    <w:multiLevelType w:val="multilevel"/>
    <w:tmpl w:val="069E3A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008513C"/>
    <w:multiLevelType w:val="hybridMultilevel"/>
    <w:tmpl w:val="70D61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B812E9"/>
    <w:multiLevelType w:val="hybridMultilevel"/>
    <w:tmpl w:val="E1645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511CD4"/>
    <w:multiLevelType w:val="hybridMultilevel"/>
    <w:tmpl w:val="5DD2A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8534F1"/>
    <w:multiLevelType w:val="multilevel"/>
    <w:tmpl w:val="069E3A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A8665F4"/>
    <w:multiLevelType w:val="multilevel"/>
    <w:tmpl w:val="069E3A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15C1728"/>
    <w:multiLevelType w:val="multilevel"/>
    <w:tmpl w:val="069E3A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6"/>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17"/>
  </w:num>
  <w:num w:numId="5">
    <w:abstractNumId w:val="4"/>
  </w:num>
  <w:num w:numId="6">
    <w:abstractNumId w:val="6"/>
  </w:num>
  <w:num w:numId="7">
    <w:abstractNumId w:val="11"/>
  </w:num>
  <w:num w:numId="8">
    <w:abstractNumId w:val="13"/>
  </w:num>
  <w:num w:numId="9">
    <w:abstractNumId w:val="22"/>
  </w:num>
  <w:num w:numId="10">
    <w:abstractNumId w:val="27"/>
  </w:num>
  <w:num w:numId="11">
    <w:abstractNumId w:val="21"/>
  </w:num>
  <w:num w:numId="12">
    <w:abstractNumId w:val="5"/>
  </w:num>
  <w:num w:numId="13">
    <w:abstractNumId w:val="0"/>
  </w:num>
  <w:num w:numId="14">
    <w:abstractNumId w:val="7"/>
  </w:num>
  <w:num w:numId="15">
    <w:abstractNumId w:val="3"/>
  </w:num>
  <w:num w:numId="16">
    <w:abstractNumId w:val="20"/>
  </w:num>
  <w:num w:numId="17">
    <w:abstractNumId w:val="12"/>
  </w:num>
  <w:num w:numId="18">
    <w:abstractNumId w:val="15"/>
  </w:num>
  <w:num w:numId="19">
    <w:abstractNumId w:val="1"/>
  </w:num>
  <w:num w:numId="20">
    <w:abstractNumId w:val="10"/>
  </w:num>
  <w:num w:numId="21">
    <w:abstractNumId w:val="26"/>
  </w:num>
  <w:num w:numId="22">
    <w:abstractNumId w:val="18"/>
  </w:num>
  <w:num w:numId="23">
    <w:abstractNumId w:val="14"/>
  </w:num>
  <w:num w:numId="24">
    <w:abstractNumId w:val="25"/>
  </w:num>
  <w:num w:numId="25">
    <w:abstractNumId w:val="29"/>
  </w:num>
  <w:num w:numId="26">
    <w:abstractNumId w:val="23"/>
  </w:num>
  <w:num w:numId="27">
    <w:abstractNumId w:val="9"/>
  </w:num>
  <w:num w:numId="28">
    <w:abstractNumId w:val="28"/>
  </w:num>
  <w:num w:numId="29">
    <w:abstractNumId w:val="24"/>
  </w:num>
  <w:num w:numId="30">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attachedTemplate r:id="rId1"/>
  <w:defaultTabStop w:val="720"/>
  <w:evenAndOddHeaders/>
  <w:drawingGridHorizontalSpacing w:val="187"/>
  <w:drawingGridVerticalSpacing w:val="187"/>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c3NjA2MTUyMLA0NTVQ0lEKTi0uzszPAykwrAUAAbaNECwAAAA="/>
  </w:docVars>
  <w:rsids>
    <w:rsidRoot w:val="002D3F57"/>
    <w:rsid w:val="00000087"/>
    <w:rsid w:val="00000090"/>
    <w:rsid w:val="000001D7"/>
    <w:rsid w:val="000020EB"/>
    <w:rsid w:val="00002D1C"/>
    <w:rsid w:val="00005240"/>
    <w:rsid w:val="0000694D"/>
    <w:rsid w:val="00007024"/>
    <w:rsid w:val="00007517"/>
    <w:rsid w:val="0001125E"/>
    <w:rsid w:val="00012166"/>
    <w:rsid w:val="000127B5"/>
    <w:rsid w:val="00013186"/>
    <w:rsid w:val="0001337C"/>
    <w:rsid w:val="00014600"/>
    <w:rsid w:val="000147F7"/>
    <w:rsid w:val="00014AD4"/>
    <w:rsid w:val="00014EDA"/>
    <w:rsid w:val="000154EF"/>
    <w:rsid w:val="00015B4F"/>
    <w:rsid w:val="00015B8E"/>
    <w:rsid w:val="00017089"/>
    <w:rsid w:val="000174DD"/>
    <w:rsid w:val="00020368"/>
    <w:rsid w:val="00023971"/>
    <w:rsid w:val="00023DA0"/>
    <w:rsid w:val="00023E6B"/>
    <w:rsid w:val="00024850"/>
    <w:rsid w:val="00025353"/>
    <w:rsid w:val="00026143"/>
    <w:rsid w:val="00027EE8"/>
    <w:rsid w:val="00030418"/>
    <w:rsid w:val="00030DE1"/>
    <w:rsid w:val="00031074"/>
    <w:rsid w:val="000314BA"/>
    <w:rsid w:val="000318E9"/>
    <w:rsid w:val="0003193B"/>
    <w:rsid w:val="00032977"/>
    <w:rsid w:val="00033C78"/>
    <w:rsid w:val="00035D7D"/>
    <w:rsid w:val="00035E3F"/>
    <w:rsid w:val="00036225"/>
    <w:rsid w:val="000376D9"/>
    <w:rsid w:val="000377E6"/>
    <w:rsid w:val="00040572"/>
    <w:rsid w:val="000409C6"/>
    <w:rsid w:val="00043427"/>
    <w:rsid w:val="00045789"/>
    <w:rsid w:val="00046182"/>
    <w:rsid w:val="00046B4F"/>
    <w:rsid w:val="00051DE9"/>
    <w:rsid w:val="00054C9C"/>
    <w:rsid w:val="00056670"/>
    <w:rsid w:val="00056765"/>
    <w:rsid w:val="00057164"/>
    <w:rsid w:val="00057D4F"/>
    <w:rsid w:val="00060B2A"/>
    <w:rsid w:val="00064903"/>
    <w:rsid w:val="00065A0E"/>
    <w:rsid w:val="0006632B"/>
    <w:rsid w:val="000703B8"/>
    <w:rsid w:val="00070E9B"/>
    <w:rsid w:val="00072130"/>
    <w:rsid w:val="00073175"/>
    <w:rsid w:val="00075930"/>
    <w:rsid w:val="000761BD"/>
    <w:rsid w:val="000776F6"/>
    <w:rsid w:val="0007796D"/>
    <w:rsid w:val="00077A5A"/>
    <w:rsid w:val="000805F4"/>
    <w:rsid w:val="00080D37"/>
    <w:rsid w:val="000815A1"/>
    <w:rsid w:val="000819DE"/>
    <w:rsid w:val="00082C0B"/>
    <w:rsid w:val="000838D2"/>
    <w:rsid w:val="00083E0C"/>
    <w:rsid w:val="000874C1"/>
    <w:rsid w:val="00087DAE"/>
    <w:rsid w:val="00090465"/>
    <w:rsid w:val="000928C4"/>
    <w:rsid w:val="000931D6"/>
    <w:rsid w:val="000932D4"/>
    <w:rsid w:val="00093C85"/>
    <w:rsid w:val="000941C6"/>
    <w:rsid w:val="00095635"/>
    <w:rsid w:val="000A01B9"/>
    <w:rsid w:val="000A039C"/>
    <w:rsid w:val="000A0D7C"/>
    <w:rsid w:val="000A1572"/>
    <w:rsid w:val="000A1835"/>
    <w:rsid w:val="000A39A4"/>
    <w:rsid w:val="000A3DCD"/>
    <w:rsid w:val="000A6CB2"/>
    <w:rsid w:val="000B1C03"/>
    <w:rsid w:val="000B20A8"/>
    <w:rsid w:val="000B2994"/>
    <w:rsid w:val="000B32FA"/>
    <w:rsid w:val="000B3A52"/>
    <w:rsid w:val="000B41C4"/>
    <w:rsid w:val="000B4C94"/>
    <w:rsid w:val="000B5519"/>
    <w:rsid w:val="000B557A"/>
    <w:rsid w:val="000B685E"/>
    <w:rsid w:val="000B7314"/>
    <w:rsid w:val="000C08A5"/>
    <w:rsid w:val="000C11E1"/>
    <w:rsid w:val="000C47A0"/>
    <w:rsid w:val="000C4D55"/>
    <w:rsid w:val="000C68EF"/>
    <w:rsid w:val="000D036E"/>
    <w:rsid w:val="000D04A6"/>
    <w:rsid w:val="000D0823"/>
    <w:rsid w:val="000D0931"/>
    <w:rsid w:val="000D2486"/>
    <w:rsid w:val="000D34C9"/>
    <w:rsid w:val="000D4128"/>
    <w:rsid w:val="000D447F"/>
    <w:rsid w:val="000D4BA1"/>
    <w:rsid w:val="000D4C8D"/>
    <w:rsid w:val="000E3CDD"/>
    <w:rsid w:val="000E4F0A"/>
    <w:rsid w:val="000E5132"/>
    <w:rsid w:val="000E723B"/>
    <w:rsid w:val="000F133C"/>
    <w:rsid w:val="000F2904"/>
    <w:rsid w:val="000F2A08"/>
    <w:rsid w:val="000F4371"/>
    <w:rsid w:val="000F43F9"/>
    <w:rsid w:val="000F48CC"/>
    <w:rsid w:val="000F4BAA"/>
    <w:rsid w:val="000F4DF7"/>
    <w:rsid w:val="000F542A"/>
    <w:rsid w:val="000F542E"/>
    <w:rsid w:val="000F6AE1"/>
    <w:rsid w:val="000F7FDA"/>
    <w:rsid w:val="00101EFE"/>
    <w:rsid w:val="0010226C"/>
    <w:rsid w:val="001047A2"/>
    <w:rsid w:val="0010622D"/>
    <w:rsid w:val="0010655D"/>
    <w:rsid w:val="001073F3"/>
    <w:rsid w:val="00107491"/>
    <w:rsid w:val="00110EF2"/>
    <w:rsid w:val="00111829"/>
    <w:rsid w:val="001129FC"/>
    <w:rsid w:val="00112D31"/>
    <w:rsid w:val="00113AEC"/>
    <w:rsid w:val="001152C5"/>
    <w:rsid w:val="0011590C"/>
    <w:rsid w:val="00115DBC"/>
    <w:rsid w:val="0011608B"/>
    <w:rsid w:val="0011646E"/>
    <w:rsid w:val="001168AB"/>
    <w:rsid w:val="00117F03"/>
    <w:rsid w:val="00120DDD"/>
    <w:rsid w:val="00122394"/>
    <w:rsid w:val="001244EB"/>
    <w:rsid w:val="00124C3E"/>
    <w:rsid w:val="00130D8E"/>
    <w:rsid w:val="00131E24"/>
    <w:rsid w:val="0013255F"/>
    <w:rsid w:val="001333C8"/>
    <w:rsid w:val="001354D2"/>
    <w:rsid w:val="001378A2"/>
    <w:rsid w:val="0014049E"/>
    <w:rsid w:val="00140F8A"/>
    <w:rsid w:val="00141538"/>
    <w:rsid w:val="00141D40"/>
    <w:rsid w:val="001425FE"/>
    <w:rsid w:val="00142A6F"/>
    <w:rsid w:val="00143935"/>
    <w:rsid w:val="00143D43"/>
    <w:rsid w:val="001453F1"/>
    <w:rsid w:val="0014590A"/>
    <w:rsid w:val="00145AFE"/>
    <w:rsid w:val="00146DA7"/>
    <w:rsid w:val="0015070E"/>
    <w:rsid w:val="00150C55"/>
    <w:rsid w:val="0015103F"/>
    <w:rsid w:val="00152D6F"/>
    <w:rsid w:val="00154F95"/>
    <w:rsid w:val="001562C9"/>
    <w:rsid w:val="001565E5"/>
    <w:rsid w:val="0015664C"/>
    <w:rsid w:val="001566B7"/>
    <w:rsid w:val="0015745D"/>
    <w:rsid w:val="00160E27"/>
    <w:rsid w:val="00162A35"/>
    <w:rsid w:val="001660B1"/>
    <w:rsid w:val="00170693"/>
    <w:rsid w:val="00171A8B"/>
    <w:rsid w:val="00172643"/>
    <w:rsid w:val="001737D5"/>
    <w:rsid w:val="00173EF4"/>
    <w:rsid w:val="001743E1"/>
    <w:rsid w:val="001744E1"/>
    <w:rsid w:val="001758DB"/>
    <w:rsid w:val="00175A7F"/>
    <w:rsid w:val="001778B4"/>
    <w:rsid w:val="0017791E"/>
    <w:rsid w:val="00177FDC"/>
    <w:rsid w:val="00180180"/>
    <w:rsid w:val="00180491"/>
    <w:rsid w:val="001804A1"/>
    <w:rsid w:val="00180915"/>
    <w:rsid w:val="00181621"/>
    <w:rsid w:val="00181A3D"/>
    <w:rsid w:val="00182137"/>
    <w:rsid w:val="0018266A"/>
    <w:rsid w:val="0018273F"/>
    <w:rsid w:val="0018313C"/>
    <w:rsid w:val="001841B5"/>
    <w:rsid w:val="00184790"/>
    <w:rsid w:val="00184A29"/>
    <w:rsid w:val="00185139"/>
    <w:rsid w:val="00185FC6"/>
    <w:rsid w:val="001861E3"/>
    <w:rsid w:val="00187394"/>
    <w:rsid w:val="00187B35"/>
    <w:rsid w:val="00187DA4"/>
    <w:rsid w:val="00187EF9"/>
    <w:rsid w:val="00190AF4"/>
    <w:rsid w:val="0019220C"/>
    <w:rsid w:val="00192969"/>
    <w:rsid w:val="00193A83"/>
    <w:rsid w:val="00193B95"/>
    <w:rsid w:val="00193D9C"/>
    <w:rsid w:val="00195767"/>
    <w:rsid w:val="00196B21"/>
    <w:rsid w:val="001A0319"/>
    <w:rsid w:val="001A08B9"/>
    <w:rsid w:val="001A22BE"/>
    <w:rsid w:val="001A2C12"/>
    <w:rsid w:val="001A4BC8"/>
    <w:rsid w:val="001A53B1"/>
    <w:rsid w:val="001A614C"/>
    <w:rsid w:val="001A7633"/>
    <w:rsid w:val="001A7856"/>
    <w:rsid w:val="001A79AE"/>
    <w:rsid w:val="001B0F6F"/>
    <w:rsid w:val="001B0F9B"/>
    <w:rsid w:val="001B2002"/>
    <w:rsid w:val="001B2753"/>
    <w:rsid w:val="001B3910"/>
    <w:rsid w:val="001B3C9F"/>
    <w:rsid w:val="001B522D"/>
    <w:rsid w:val="001C180F"/>
    <w:rsid w:val="001C341F"/>
    <w:rsid w:val="001C4622"/>
    <w:rsid w:val="001C4912"/>
    <w:rsid w:val="001C541A"/>
    <w:rsid w:val="001C54A2"/>
    <w:rsid w:val="001C7B31"/>
    <w:rsid w:val="001D05FD"/>
    <w:rsid w:val="001D160D"/>
    <w:rsid w:val="001D1DA1"/>
    <w:rsid w:val="001D47E9"/>
    <w:rsid w:val="001D5ACC"/>
    <w:rsid w:val="001D7124"/>
    <w:rsid w:val="001E074E"/>
    <w:rsid w:val="001E0836"/>
    <w:rsid w:val="001E1A34"/>
    <w:rsid w:val="001E1EB4"/>
    <w:rsid w:val="001F0E1B"/>
    <w:rsid w:val="001F17AD"/>
    <w:rsid w:val="001F1A83"/>
    <w:rsid w:val="001F1F6C"/>
    <w:rsid w:val="001F3189"/>
    <w:rsid w:val="001F4385"/>
    <w:rsid w:val="001F4A0D"/>
    <w:rsid w:val="001F51D2"/>
    <w:rsid w:val="001F5AD7"/>
    <w:rsid w:val="001F5DEA"/>
    <w:rsid w:val="001F6932"/>
    <w:rsid w:val="00201B6C"/>
    <w:rsid w:val="00203FBE"/>
    <w:rsid w:val="00204D54"/>
    <w:rsid w:val="002051A5"/>
    <w:rsid w:val="002055AF"/>
    <w:rsid w:val="00205651"/>
    <w:rsid w:val="00207B13"/>
    <w:rsid w:val="00211E1D"/>
    <w:rsid w:val="00212777"/>
    <w:rsid w:val="0021538A"/>
    <w:rsid w:val="00215740"/>
    <w:rsid w:val="00216D87"/>
    <w:rsid w:val="00217060"/>
    <w:rsid w:val="0022127C"/>
    <w:rsid w:val="00223C25"/>
    <w:rsid w:val="002240AD"/>
    <w:rsid w:val="00224180"/>
    <w:rsid w:val="002241F1"/>
    <w:rsid w:val="002245D1"/>
    <w:rsid w:val="00224F98"/>
    <w:rsid w:val="00225E0E"/>
    <w:rsid w:val="002269DA"/>
    <w:rsid w:val="00227B5D"/>
    <w:rsid w:val="00227F23"/>
    <w:rsid w:val="00227FA4"/>
    <w:rsid w:val="00231863"/>
    <w:rsid w:val="00232034"/>
    <w:rsid w:val="002336C7"/>
    <w:rsid w:val="00234DE6"/>
    <w:rsid w:val="00237ACF"/>
    <w:rsid w:val="00241A5B"/>
    <w:rsid w:val="002424DE"/>
    <w:rsid w:val="002429D6"/>
    <w:rsid w:val="00247EED"/>
    <w:rsid w:val="00250416"/>
    <w:rsid w:val="00250CBF"/>
    <w:rsid w:val="00251717"/>
    <w:rsid w:val="00252F15"/>
    <w:rsid w:val="00253803"/>
    <w:rsid w:val="00254239"/>
    <w:rsid w:val="00254418"/>
    <w:rsid w:val="002546DB"/>
    <w:rsid w:val="0025515F"/>
    <w:rsid w:val="002551C6"/>
    <w:rsid w:val="00255750"/>
    <w:rsid w:val="00255959"/>
    <w:rsid w:val="00255D71"/>
    <w:rsid w:val="002562CB"/>
    <w:rsid w:val="0026162C"/>
    <w:rsid w:val="00261E78"/>
    <w:rsid w:val="00265451"/>
    <w:rsid w:val="00266274"/>
    <w:rsid w:val="00266423"/>
    <w:rsid w:val="00270948"/>
    <w:rsid w:val="00271243"/>
    <w:rsid w:val="002724FB"/>
    <w:rsid w:val="0027266A"/>
    <w:rsid w:val="002743FC"/>
    <w:rsid w:val="002764E0"/>
    <w:rsid w:val="00276856"/>
    <w:rsid w:val="00276A22"/>
    <w:rsid w:val="00281369"/>
    <w:rsid w:val="00282014"/>
    <w:rsid w:val="00283436"/>
    <w:rsid w:val="00284267"/>
    <w:rsid w:val="00285D86"/>
    <w:rsid w:val="00286542"/>
    <w:rsid w:val="002920D6"/>
    <w:rsid w:val="00293302"/>
    <w:rsid w:val="00293C60"/>
    <w:rsid w:val="0029466E"/>
    <w:rsid w:val="00294B17"/>
    <w:rsid w:val="0029513F"/>
    <w:rsid w:val="002962F8"/>
    <w:rsid w:val="002974B1"/>
    <w:rsid w:val="002979E1"/>
    <w:rsid w:val="002A007E"/>
    <w:rsid w:val="002A3DD2"/>
    <w:rsid w:val="002A421E"/>
    <w:rsid w:val="002A4374"/>
    <w:rsid w:val="002A5A5E"/>
    <w:rsid w:val="002A64CD"/>
    <w:rsid w:val="002A74FE"/>
    <w:rsid w:val="002B176A"/>
    <w:rsid w:val="002B1B9B"/>
    <w:rsid w:val="002B31BD"/>
    <w:rsid w:val="002B40E3"/>
    <w:rsid w:val="002B4FB2"/>
    <w:rsid w:val="002B55EA"/>
    <w:rsid w:val="002B673C"/>
    <w:rsid w:val="002B6B90"/>
    <w:rsid w:val="002C0B93"/>
    <w:rsid w:val="002C0E46"/>
    <w:rsid w:val="002C114B"/>
    <w:rsid w:val="002C1222"/>
    <w:rsid w:val="002C28C9"/>
    <w:rsid w:val="002C2B55"/>
    <w:rsid w:val="002C52EE"/>
    <w:rsid w:val="002C5E44"/>
    <w:rsid w:val="002C6C2F"/>
    <w:rsid w:val="002C77D9"/>
    <w:rsid w:val="002D0DDA"/>
    <w:rsid w:val="002D11E7"/>
    <w:rsid w:val="002D2FB1"/>
    <w:rsid w:val="002D332C"/>
    <w:rsid w:val="002D3F57"/>
    <w:rsid w:val="002D4A3B"/>
    <w:rsid w:val="002D4CC7"/>
    <w:rsid w:val="002D799D"/>
    <w:rsid w:val="002E0E34"/>
    <w:rsid w:val="002E0E7E"/>
    <w:rsid w:val="002E142B"/>
    <w:rsid w:val="002E20D1"/>
    <w:rsid w:val="002E3632"/>
    <w:rsid w:val="002E3C03"/>
    <w:rsid w:val="002E3F0E"/>
    <w:rsid w:val="002E51C1"/>
    <w:rsid w:val="002E57A9"/>
    <w:rsid w:val="002E5F3F"/>
    <w:rsid w:val="002E6605"/>
    <w:rsid w:val="002E71B4"/>
    <w:rsid w:val="002F073E"/>
    <w:rsid w:val="002F267A"/>
    <w:rsid w:val="002F2A44"/>
    <w:rsid w:val="002F4231"/>
    <w:rsid w:val="002F4C67"/>
    <w:rsid w:val="002F4E5B"/>
    <w:rsid w:val="002F5693"/>
    <w:rsid w:val="002F69F0"/>
    <w:rsid w:val="003005D8"/>
    <w:rsid w:val="003008C5"/>
    <w:rsid w:val="0030103D"/>
    <w:rsid w:val="00301AA7"/>
    <w:rsid w:val="003021F5"/>
    <w:rsid w:val="00303038"/>
    <w:rsid w:val="00303CDE"/>
    <w:rsid w:val="00304148"/>
    <w:rsid w:val="00304182"/>
    <w:rsid w:val="0030464F"/>
    <w:rsid w:val="0030509F"/>
    <w:rsid w:val="00305132"/>
    <w:rsid w:val="00307EC2"/>
    <w:rsid w:val="00310589"/>
    <w:rsid w:val="00310F7A"/>
    <w:rsid w:val="00311297"/>
    <w:rsid w:val="00311DA6"/>
    <w:rsid w:val="00312289"/>
    <w:rsid w:val="0031235A"/>
    <w:rsid w:val="003129B9"/>
    <w:rsid w:val="00314985"/>
    <w:rsid w:val="00315274"/>
    <w:rsid w:val="00315B01"/>
    <w:rsid w:val="0031661C"/>
    <w:rsid w:val="003177BC"/>
    <w:rsid w:val="00317E99"/>
    <w:rsid w:val="00320684"/>
    <w:rsid w:val="003216B6"/>
    <w:rsid w:val="003225CA"/>
    <w:rsid w:val="00322C3E"/>
    <w:rsid w:val="00324731"/>
    <w:rsid w:val="003247A7"/>
    <w:rsid w:val="00326F28"/>
    <w:rsid w:val="00330455"/>
    <w:rsid w:val="00332336"/>
    <w:rsid w:val="00332BFD"/>
    <w:rsid w:val="00332EE2"/>
    <w:rsid w:val="00333D47"/>
    <w:rsid w:val="003341C6"/>
    <w:rsid w:val="0033439E"/>
    <w:rsid w:val="00334A99"/>
    <w:rsid w:val="003356EF"/>
    <w:rsid w:val="00335A52"/>
    <w:rsid w:val="00336A1A"/>
    <w:rsid w:val="0033720D"/>
    <w:rsid w:val="00341985"/>
    <w:rsid w:val="00342660"/>
    <w:rsid w:val="00343476"/>
    <w:rsid w:val="00343FCA"/>
    <w:rsid w:val="00344631"/>
    <w:rsid w:val="003465C2"/>
    <w:rsid w:val="00346C63"/>
    <w:rsid w:val="00346CB1"/>
    <w:rsid w:val="003472C9"/>
    <w:rsid w:val="0034776B"/>
    <w:rsid w:val="00350E9D"/>
    <w:rsid w:val="0035377F"/>
    <w:rsid w:val="00354577"/>
    <w:rsid w:val="003549B1"/>
    <w:rsid w:val="003552E3"/>
    <w:rsid w:val="003575E2"/>
    <w:rsid w:val="003600DF"/>
    <w:rsid w:val="00361100"/>
    <w:rsid w:val="003612EB"/>
    <w:rsid w:val="003623C9"/>
    <w:rsid w:val="0036381A"/>
    <w:rsid w:val="003641AB"/>
    <w:rsid w:val="003655B2"/>
    <w:rsid w:val="0036613B"/>
    <w:rsid w:val="00366BC3"/>
    <w:rsid w:val="0036727B"/>
    <w:rsid w:val="00370B7D"/>
    <w:rsid w:val="00371556"/>
    <w:rsid w:val="00372281"/>
    <w:rsid w:val="00372A5D"/>
    <w:rsid w:val="00373061"/>
    <w:rsid w:val="00373BAB"/>
    <w:rsid w:val="00375721"/>
    <w:rsid w:val="00375839"/>
    <w:rsid w:val="00375A70"/>
    <w:rsid w:val="003767F5"/>
    <w:rsid w:val="00376FB8"/>
    <w:rsid w:val="00380F06"/>
    <w:rsid w:val="00381049"/>
    <w:rsid w:val="0038182D"/>
    <w:rsid w:val="00381886"/>
    <w:rsid w:val="00381EF4"/>
    <w:rsid w:val="0038377A"/>
    <w:rsid w:val="00383EBA"/>
    <w:rsid w:val="00384DE1"/>
    <w:rsid w:val="003878D1"/>
    <w:rsid w:val="003903D7"/>
    <w:rsid w:val="00390748"/>
    <w:rsid w:val="003909B3"/>
    <w:rsid w:val="003913AB"/>
    <w:rsid w:val="0039184E"/>
    <w:rsid w:val="00391939"/>
    <w:rsid w:val="00392C7A"/>
    <w:rsid w:val="00392F56"/>
    <w:rsid w:val="00393AAF"/>
    <w:rsid w:val="00393DEF"/>
    <w:rsid w:val="00394284"/>
    <w:rsid w:val="00394ADA"/>
    <w:rsid w:val="003962A3"/>
    <w:rsid w:val="00397A9D"/>
    <w:rsid w:val="003A4FC0"/>
    <w:rsid w:val="003A52C9"/>
    <w:rsid w:val="003A5C21"/>
    <w:rsid w:val="003A5D89"/>
    <w:rsid w:val="003B085B"/>
    <w:rsid w:val="003B0F02"/>
    <w:rsid w:val="003B20E3"/>
    <w:rsid w:val="003B3C19"/>
    <w:rsid w:val="003B4A41"/>
    <w:rsid w:val="003B4B0B"/>
    <w:rsid w:val="003B587E"/>
    <w:rsid w:val="003B5946"/>
    <w:rsid w:val="003B6CA5"/>
    <w:rsid w:val="003B756F"/>
    <w:rsid w:val="003B77EC"/>
    <w:rsid w:val="003C130A"/>
    <w:rsid w:val="003C35DB"/>
    <w:rsid w:val="003C37D5"/>
    <w:rsid w:val="003C3934"/>
    <w:rsid w:val="003C3E99"/>
    <w:rsid w:val="003C5059"/>
    <w:rsid w:val="003C5A74"/>
    <w:rsid w:val="003C63FE"/>
    <w:rsid w:val="003C715F"/>
    <w:rsid w:val="003C78C4"/>
    <w:rsid w:val="003C78E1"/>
    <w:rsid w:val="003C7FC9"/>
    <w:rsid w:val="003D0309"/>
    <w:rsid w:val="003D0A41"/>
    <w:rsid w:val="003D0BAC"/>
    <w:rsid w:val="003D12E0"/>
    <w:rsid w:val="003D55C7"/>
    <w:rsid w:val="003D5AFC"/>
    <w:rsid w:val="003D5F3D"/>
    <w:rsid w:val="003D736A"/>
    <w:rsid w:val="003D7DC0"/>
    <w:rsid w:val="003E0E05"/>
    <w:rsid w:val="003E1252"/>
    <w:rsid w:val="003E37DF"/>
    <w:rsid w:val="003E3D99"/>
    <w:rsid w:val="003E75B5"/>
    <w:rsid w:val="003F00E5"/>
    <w:rsid w:val="003F109F"/>
    <w:rsid w:val="003F1110"/>
    <w:rsid w:val="003F20F8"/>
    <w:rsid w:val="003F3189"/>
    <w:rsid w:val="003F3A7A"/>
    <w:rsid w:val="003F3F50"/>
    <w:rsid w:val="003F3F73"/>
    <w:rsid w:val="003F46E1"/>
    <w:rsid w:val="003F7843"/>
    <w:rsid w:val="003F7AB6"/>
    <w:rsid w:val="003F7EBE"/>
    <w:rsid w:val="00400383"/>
    <w:rsid w:val="0040196F"/>
    <w:rsid w:val="00401F42"/>
    <w:rsid w:val="00402AFC"/>
    <w:rsid w:val="004039DF"/>
    <w:rsid w:val="00404A4E"/>
    <w:rsid w:val="0040507B"/>
    <w:rsid w:val="00405A9B"/>
    <w:rsid w:val="0040615C"/>
    <w:rsid w:val="00406577"/>
    <w:rsid w:val="004066FC"/>
    <w:rsid w:val="0040775B"/>
    <w:rsid w:val="00407D8E"/>
    <w:rsid w:val="00413AFF"/>
    <w:rsid w:val="00414992"/>
    <w:rsid w:val="004152B7"/>
    <w:rsid w:val="0041611F"/>
    <w:rsid w:val="0041634B"/>
    <w:rsid w:val="00416967"/>
    <w:rsid w:val="00416A4C"/>
    <w:rsid w:val="00417752"/>
    <w:rsid w:val="00417782"/>
    <w:rsid w:val="00417E13"/>
    <w:rsid w:val="0042164E"/>
    <w:rsid w:val="00421F2B"/>
    <w:rsid w:val="00421F86"/>
    <w:rsid w:val="00424A71"/>
    <w:rsid w:val="004256B7"/>
    <w:rsid w:val="00431016"/>
    <w:rsid w:val="004319B1"/>
    <w:rsid w:val="00433EE6"/>
    <w:rsid w:val="00435907"/>
    <w:rsid w:val="00436D3F"/>
    <w:rsid w:val="0044032B"/>
    <w:rsid w:val="004408FB"/>
    <w:rsid w:val="0044102C"/>
    <w:rsid w:val="00441353"/>
    <w:rsid w:val="00445AD0"/>
    <w:rsid w:val="00450419"/>
    <w:rsid w:val="0045052F"/>
    <w:rsid w:val="004507C9"/>
    <w:rsid w:val="00450E9E"/>
    <w:rsid w:val="004514E5"/>
    <w:rsid w:val="004514F2"/>
    <w:rsid w:val="00452A31"/>
    <w:rsid w:val="00453573"/>
    <w:rsid w:val="00454B91"/>
    <w:rsid w:val="00454BB5"/>
    <w:rsid w:val="00455B09"/>
    <w:rsid w:val="004615C5"/>
    <w:rsid w:val="004623CF"/>
    <w:rsid w:val="0046479A"/>
    <w:rsid w:val="004651BC"/>
    <w:rsid w:val="004658E6"/>
    <w:rsid w:val="004660BE"/>
    <w:rsid w:val="00466C00"/>
    <w:rsid w:val="00471062"/>
    <w:rsid w:val="004714EA"/>
    <w:rsid w:val="00471A23"/>
    <w:rsid w:val="00471DAF"/>
    <w:rsid w:val="00472907"/>
    <w:rsid w:val="00472AA8"/>
    <w:rsid w:val="0047318D"/>
    <w:rsid w:val="00474171"/>
    <w:rsid w:val="0047520B"/>
    <w:rsid w:val="00475CF8"/>
    <w:rsid w:val="00475F1E"/>
    <w:rsid w:val="004778EE"/>
    <w:rsid w:val="004809A8"/>
    <w:rsid w:val="00481665"/>
    <w:rsid w:val="004825F6"/>
    <w:rsid w:val="004829CF"/>
    <w:rsid w:val="004901F6"/>
    <w:rsid w:val="0049140D"/>
    <w:rsid w:val="00492C6E"/>
    <w:rsid w:val="004937B7"/>
    <w:rsid w:val="004937DD"/>
    <w:rsid w:val="00493B2D"/>
    <w:rsid w:val="00494478"/>
    <w:rsid w:val="00494921"/>
    <w:rsid w:val="00496757"/>
    <w:rsid w:val="0049752C"/>
    <w:rsid w:val="004A04C7"/>
    <w:rsid w:val="004A5455"/>
    <w:rsid w:val="004B1641"/>
    <w:rsid w:val="004B225C"/>
    <w:rsid w:val="004B3003"/>
    <w:rsid w:val="004B30E8"/>
    <w:rsid w:val="004B4F62"/>
    <w:rsid w:val="004B50D9"/>
    <w:rsid w:val="004B57BD"/>
    <w:rsid w:val="004B64C7"/>
    <w:rsid w:val="004C1D4A"/>
    <w:rsid w:val="004C3A51"/>
    <w:rsid w:val="004C42CA"/>
    <w:rsid w:val="004C49F4"/>
    <w:rsid w:val="004C709F"/>
    <w:rsid w:val="004C71D9"/>
    <w:rsid w:val="004C7955"/>
    <w:rsid w:val="004D17CA"/>
    <w:rsid w:val="004D26D3"/>
    <w:rsid w:val="004D2991"/>
    <w:rsid w:val="004D2B59"/>
    <w:rsid w:val="004D2FEA"/>
    <w:rsid w:val="004D348D"/>
    <w:rsid w:val="004D399B"/>
    <w:rsid w:val="004D4C8F"/>
    <w:rsid w:val="004E009D"/>
    <w:rsid w:val="004E02EE"/>
    <w:rsid w:val="004E068D"/>
    <w:rsid w:val="004E09D2"/>
    <w:rsid w:val="004E2595"/>
    <w:rsid w:val="004E404F"/>
    <w:rsid w:val="004E42B0"/>
    <w:rsid w:val="004E4A69"/>
    <w:rsid w:val="004E4DD6"/>
    <w:rsid w:val="004E5697"/>
    <w:rsid w:val="004E7923"/>
    <w:rsid w:val="004E7BA5"/>
    <w:rsid w:val="004F0DFA"/>
    <w:rsid w:val="004F121C"/>
    <w:rsid w:val="004F21DE"/>
    <w:rsid w:val="004F2F49"/>
    <w:rsid w:val="004F3267"/>
    <w:rsid w:val="004F397D"/>
    <w:rsid w:val="004F4E6C"/>
    <w:rsid w:val="004F5966"/>
    <w:rsid w:val="004F5C0F"/>
    <w:rsid w:val="004F6874"/>
    <w:rsid w:val="004F77BF"/>
    <w:rsid w:val="004F79CD"/>
    <w:rsid w:val="005005C5"/>
    <w:rsid w:val="00500BA2"/>
    <w:rsid w:val="00500D80"/>
    <w:rsid w:val="00500E02"/>
    <w:rsid w:val="00500ED5"/>
    <w:rsid w:val="00500F61"/>
    <w:rsid w:val="005040DF"/>
    <w:rsid w:val="00506BA1"/>
    <w:rsid w:val="00506CA1"/>
    <w:rsid w:val="00511BE5"/>
    <w:rsid w:val="0051442B"/>
    <w:rsid w:val="00514521"/>
    <w:rsid w:val="005162BD"/>
    <w:rsid w:val="0051677F"/>
    <w:rsid w:val="005173A8"/>
    <w:rsid w:val="00520B47"/>
    <w:rsid w:val="005217C1"/>
    <w:rsid w:val="0052229C"/>
    <w:rsid w:val="005234A8"/>
    <w:rsid w:val="0052468C"/>
    <w:rsid w:val="0052713E"/>
    <w:rsid w:val="00530904"/>
    <w:rsid w:val="0053102F"/>
    <w:rsid w:val="005326D1"/>
    <w:rsid w:val="00533EB6"/>
    <w:rsid w:val="00534DFF"/>
    <w:rsid w:val="005358AF"/>
    <w:rsid w:val="00535B21"/>
    <w:rsid w:val="00537E5C"/>
    <w:rsid w:val="00540EB9"/>
    <w:rsid w:val="00541105"/>
    <w:rsid w:val="00543CAA"/>
    <w:rsid w:val="005441FD"/>
    <w:rsid w:val="005443D0"/>
    <w:rsid w:val="0054453C"/>
    <w:rsid w:val="00544D37"/>
    <w:rsid w:val="00545A2B"/>
    <w:rsid w:val="00546978"/>
    <w:rsid w:val="00546FC0"/>
    <w:rsid w:val="00547063"/>
    <w:rsid w:val="00547B07"/>
    <w:rsid w:val="00551AB3"/>
    <w:rsid w:val="00551CAD"/>
    <w:rsid w:val="00552754"/>
    <w:rsid w:val="0055317D"/>
    <w:rsid w:val="00555286"/>
    <w:rsid w:val="005558F9"/>
    <w:rsid w:val="00560C74"/>
    <w:rsid w:val="00562B6D"/>
    <w:rsid w:val="00571F56"/>
    <w:rsid w:val="005727D0"/>
    <w:rsid w:val="00573F62"/>
    <w:rsid w:val="005772EB"/>
    <w:rsid w:val="005774CE"/>
    <w:rsid w:val="00577AED"/>
    <w:rsid w:val="00577C6E"/>
    <w:rsid w:val="00580026"/>
    <w:rsid w:val="005803A5"/>
    <w:rsid w:val="00580D11"/>
    <w:rsid w:val="005814C8"/>
    <w:rsid w:val="005836E1"/>
    <w:rsid w:val="00583AAD"/>
    <w:rsid w:val="005852C6"/>
    <w:rsid w:val="00586C3C"/>
    <w:rsid w:val="0059075A"/>
    <w:rsid w:val="005909D7"/>
    <w:rsid w:val="00591084"/>
    <w:rsid w:val="005911CA"/>
    <w:rsid w:val="005919FB"/>
    <w:rsid w:val="00592CA4"/>
    <w:rsid w:val="005940D3"/>
    <w:rsid w:val="0059522B"/>
    <w:rsid w:val="005955C8"/>
    <w:rsid w:val="005A05AC"/>
    <w:rsid w:val="005A23D1"/>
    <w:rsid w:val="005A256F"/>
    <w:rsid w:val="005A34BF"/>
    <w:rsid w:val="005A57AE"/>
    <w:rsid w:val="005A675E"/>
    <w:rsid w:val="005A6A24"/>
    <w:rsid w:val="005A7785"/>
    <w:rsid w:val="005B06E2"/>
    <w:rsid w:val="005B0CB8"/>
    <w:rsid w:val="005B1954"/>
    <w:rsid w:val="005B24FD"/>
    <w:rsid w:val="005B2944"/>
    <w:rsid w:val="005B3FA3"/>
    <w:rsid w:val="005B5112"/>
    <w:rsid w:val="005B7438"/>
    <w:rsid w:val="005C097F"/>
    <w:rsid w:val="005C0A4E"/>
    <w:rsid w:val="005C0EDE"/>
    <w:rsid w:val="005C0F51"/>
    <w:rsid w:val="005C114B"/>
    <w:rsid w:val="005C232C"/>
    <w:rsid w:val="005C3AE7"/>
    <w:rsid w:val="005C4E55"/>
    <w:rsid w:val="005C61C1"/>
    <w:rsid w:val="005D2031"/>
    <w:rsid w:val="005D2808"/>
    <w:rsid w:val="005D35FE"/>
    <w:rsid w:val="005D7B22"/>
    <w:rsid w:val="005E456F"/>
    <w:rsid w:val="005E4726"/>
    <w:rsid w:val="005E4EBF"/>
    <w:rsid w:val="005E5BDB"/>
    <w:rsid w:val="005E6946"/>
    <w:rsid w:val="005E6A9E"/>
    <w:rsid w:val="005E7872"/>
    <w:rsid w:val="005F1BCB"/>
    <w:rsid w:val="005F2470"/>
    <w:rsid w:val="005F303E"/>
    <w:rsid w:val="005F5016"/>
    <w:rsid w:val="005F559F"/>
    <w:rsid w:val="005F5ED7"/>
    <w:rsid w:val="00600C81"/>
    <w:rsid w:val="00600F6D"/>
    <w:rsid w:val="00602269"/>
    <w:rsid w:val="00602D9A"/>
    <w:rsid w:val="006031B5"/>
    <w:rsid w:val="00603944"/>
    <w:rsid w:val="00603F95"/>
    <w:rsid w:val="00604948"/>
    <w:rsid w:val="00605F44"/>
    <w:rsid w:val="006061EE"/>
    <w:rsid w:val="0060684E"/>
    <w:rsid w:val="00606DB6"/>
    <w:rsid w:val="006074C8"/>
    <w:rsid w:val="006107A0"/>
    <w:rsid w:val="006110CC"/>
    <w:rsid w:val="0061147F"/>
    <w:rsid w:val="006115FA"/>
    <w:rsid w:val="0061239D"/>
    <w:rsid w:val="0061261C"/>
    <w:rsid w:val="00613128"/>
    <w:rsid w:val="0061345A"/>
    <w:rsid w:val="006148F1"/>
    <w:rsid w:val="00615954"/>
    <w:rsid w:val="006170F6"/>
    <w:rsid w:val="00617804"/>
    <w:rsid w:val="00617C51"/>
    <w:rsid w:val="00617E6E"/>
    <w:rsid w:val="00617EF7"/>
    <w:rsid w:val="006205B4"/>
    <w:rsid w:val="006211FF"/>
    <w:rsid w:val="006213F9"/>
    <w:rsid w:val="00623428"/>
    <w:rsid w:val="006239BC"/>
    <w:rsid w:val="00623CEA"/>
    <w:rsid w:val="00624015"/>
    <w:rsid w:val="0062470B"/>
    <w:rsid w:val="0062499B"/>
    <w:rsid w:val="00624C2C"/>
    <w:rsid w:val="00624CD0"/>
    <w:rsid w:val="0062547D"/>
    <w:rsid w:val="006277E4"/>
    <w:rsid w:val="00631A10"/>
    <w:rsid w:val="00631F8B"/>
    <w:rsid w:val="00632861"/>
    <w:rsid w:val="006337ED"/>
    <w:rsid w:val="006354BA"/>
    <w:rsid w:val="0063612D"/>
    <w:rsid w:val="00640E14"/>
    <w:rsid w:val="00640E64"/>
    <w:rsid w:val="00642526"/>
    <w:rsid w:val="00642F14"/>
    <w:rsid w:val="00643C75"/>
    <w:rsid w:val="00644CF0"/>
    <w:rsid w:val="00645B9A"/>
    <w:rsid w:val="00645E62"/>
    <w:rsid w:val="00647D51"/>
    <w:rsid w:val="00650827"/>
    <w:rsid w:val="00650FEA"/>
    <w:rsid w:val="006515AF"/>
    <w:rsid w:val="0065564C"/>
    <w:rsid w:val="00655679"/>
    <w:rsid w:val="00656C44"/>
    <w:rsid w:val="0065708E"/>
    <w:rsid w:val="00657D9F"/>
    <w:rsid w:val="0066130F"/>
    <w:rsid w:val="00661B75"/>
    <w:rsid w:val="006620C2"/>
    <w:rsid w:val="00662260"/>
    <w:rsid w:val="006633D7"/>
    <w:rsid w:val="00664FF3"/>
    <w:rsid w:val="0066594A"/>
    <w:rsid w:val="006664F4"/>
    <w:rsid w:val="006670D8"/>
    <w:rsid w:val="00667252"/>
    <w:rsid w:val="00667DA3"/>
    <w:rsid w:val="00670997"/>
    <w:rsid w:val="00673260"/>
    <w:rsid w:val="00673489"/>
    <w:rsid w:val="0067355A"/>
    <w:rsid w:val="00673A52"/>
    <w:rsid w:val="00673A83"/>
    <w:rsid w:val="00674410"/>
    <w:rsid w:val="0067458D"/>
    <w:rsid w:val="00675464"/>
    <w:rsid w:val="006759BC"/>
    <w:rsid w:val="00677315"/>
    <w:rsid w:val="00680203"/>
    <w:rsid w:val="00681972"/>
    <w:rsid w:val="00681C93"/>
    <w:rsid w:val="00683492"/>
    <w:rsid w:val="00687278"/>
    <w:rsid w:val="00690665"/>
    <w:rsid w:val="006915D6"/>
    <w:rsid w:val="0069228D"/>
    <w:rsid w:val="00692781"/>
    <w:rsid w:val="00692EEB"/>
    <w:rsid w:val="00693B58"/>
    <w:rsid w:val="00694091"/>
    <w:rsid w:val="00695672"/>
    <w:rsid w:val="00695A5C"/>
    <w:rsid w:val="00695D8B"/>
    <w:rsid w:val="00695E70"/>
    <w:rsid w:val="00695EEA"/>
    <w:rsid w:val="00696163"/>
    <w:rsid w:val="00696201"/>
    <w:rsid w:val="006965D8"/>
    <w:rsid w:val="00696AF9"/>
    <w:rsid w:val="00696C0F"/>
    <w:rsid w:val="006977B9"/>
    <w:rsid w:val="00697E25"/>
    <w:rsid w:val="006A1827"/>
    <w:rsid w:val="006A27B1"/>
    <w:rsid w:val="006A27DB"/>
    <w:rsid w:val="006A393A"/>
    <w:rsid w:val="006A418A"/>
    <w:rsid w:val="006A5824"/>
    <w:rsid w:val="006A6758"/>
    <w:rsid w:val="006A6E16"/>
    <w:rsid w:val="006A702A"/>
    <w:rsid w:val="006A7BFD"/>
    <w:rsid w:val="006B19FF"/>
    <w:rsid w:val="006B2553"/>
    <w:rsid w:val="006B262B"/>
    <w:rsid w:val="006B2D7E"/>
    <w:rsid w:val="006B2FC0"/>
    <w:rsid w:val="006B33C1"/>
    <w:rsid w:val="006B5BA4"/>
    <w:rsid w:val="006B6645"/>
    <w:rsid w:val="006B7243"/>
    <w:rsid w:val="006C0158"/>
    <w:rsid w:val="006C0173"/>
    <w:rsid w:val="006C1272"/>
    <w:rsid w:val="006C2BB4"/>
    <w:rsid w:val="006C3E1A"/>
    <w:rsid w:val="006C4C57"/>
    <w:rsid w:val="006C61BA"/>
    <w:rsid w:val="006C64A4"/>
    <w:rsid w:val="006C7AA8"/>
    <w:rsid w:val="006D14CC"/>
    <w:rsid w:val="006D19A8"/>
    <w:rsid w:val="006D1E3A"/>
    <w:rsid w:val="006D20AC"/>
    <w:rsid w:val="006D2C4A"/>
    <w:rsid w:val="006D3A2D"/>
    <w:rsid w:val="006D3B25"/>
    <w:rsid w:val="006D43B0"/>
    <w:rsid w:val="006D4962"/>
    <w:rsid w:val="006D4C9C"/>
    <w:rsid w:val="006D5531"/>
    <w:rsid w:val="006D575E"/>
    <w:rsid w:val="006D57F6"/>
    <w:rsid w:val="006D6870"/>
    <w:rsid w:val="006D6EA0"/>
    <w:rsid w:val="006E0374"/>
    <w:rsid w:val="006E0886"/>
    <w:rsid w:val="006E4411"/>
    <w:rsid w:val="006E4660"/>
    <w:rsid w:val="006E4795"/>
    <w:rsid w:val="006E664F"/>
    <w:rsid w:val="006E6685"/>
    <w:rsid w:val="006E7B22"/>
    <w:rsid w:val="006F0ED0"/>
    <w:rsid w:val="006F128B"/>
    <w:rsid w:val="006F235B"/>
    <w:rsid w:val="006F2992"/>
    <w:rsid w:val="006F2BA6"/>
    <w:rsid w:val="006F2DA4"/>
    <w:rsid w:val="006F308E"/>
    <w:rsid w:val="006F4591"/>
    <w:rsid w:val="006F4EF8"/>
    <w:rsid w:val="006F502F"/>
    <w:rsid w:val="006F728C"/>
    <w:rsid w:val="006F72F5"/>
    <w:rsid w:val="00700801"/>
    <w:rsid w:val="00700DDA"/>
    <w:rsid w:val="00700E59"/>
    <w:rsid w:val="0070199C"/>
    <w:rsid w:val="00702C06"/>
    <w:rsid w:val="0070330A"/>
    <w:rsid w:val="00704259"/>
    <w:rsid w:val="00705DB0"/>
    <w:rsid w:val="00706364"/>
    <w:rsid w:val="0070739B"/>
    <w:rsid w:val="00710A7E"/>
    <w:rsid w:val="00711B73"/>
    <w:rsid w:val="00712365"/>
    <w:rsid w:val="0071367E"/>
    <w:rsid w:val="00713A5C"/>
    <w:rsid w:val="00716616"/>
    <w:rsid w:val="00721344"/>
    <w:rsid w:val="0072171B"/>
    <w:rsid w:val="007220BE"/>
    <w:rsid w:val="007230C8"/>
    <w:rsid w:val="00724EE1"/>
    <w:rsid w:val="00725232"/>
    <w:rsid w:val="00725984"/>
    <w:rsid w:val="0072734C"/>
    <w:rsid w:val="007276F3"/>
    <w:rsid w:val="00727E57"/>
    <w:rsid w:val="007307AC"/>
    <w:rsid w:val="007316DD"/>
    <w:rsid w:val="00731D6E"/>
    <w:rsid w:val="00731F6F"/>
    <w:rsid w:val="00732373"/>
    <w:rsid w:val="00732F15"/>
    <w:rsid w:val="00734C9A"/>
    <w:rsid w:val="00734CCC"/>
    <w:rsid w:val="0073722C"/>
    <w:rsid w:val="00737A6B"/>
    <w:rsid w:val="00737F93"/>
    <w:rsid w:val="0074092F"/>
    <w:rsid w:val="00741687"/>
    <w:rsid w:val="007422A1"/>
    <w:rsid w:val="00742C4D"/>
    <w:rsid w:val="007450A4"/>
    <w:rsid w:val="00745EF3"/>
    <w:rsid w:val="00747484"/>
    <w:rsid w:val="00747CF0"/>
    <w:rsid w:val="00750043"/>
    <w:rsid w:val="00750DD3"/>
    <w:rsid w:val="00751885"/>
    <w:rsid w:val="00753A90"/>
    <w:rsid w:val="00754B17"/>
    <w:rsid w:val="00755EF3"/>
    <w:rsid w:val="0076031E"/>
    <w:rsid w:val="00760E2C"/>
    <w:rsid w:val="0076366E"/>
    <w:rsid w:val="00763772"/>
    <w:rsid w:val="007653ED"/>
    <w:rsid w:val="007658FD"/>
    <w:rsid w:val="0076599D"/>
    <w:rsid w:val="00766FAC"/>
    <w:rsid w:val="00771399"/>
    <w:rsid w:val="00772C61"/>
    <w:rsid w:val="00772CE1"/>
    <w:rsid w:val="00774598"/>
    <w:rsid w:val="00774A6F"/>
    <w:rsid w:val="00777909"/>
    <w:rsid w:val="00781F3F"/>
    <w:rsid w:val="0078350C"/>
    <w:rsid w:val="0078479A"/>
    <w:rsid w:val="00785D71"/>
    <w:rsid w:val="00786EC3"/>
    <w:rsid w:val="00787B2A"/>
    <w:rsid w:val="007903C9"/>
    <w:rsid w:val="00790B83"/>
    <w:rsid w:val="0079151F"/>
    <w:rsid w:val="00792865"/>
    <w:rsid w:val="00792AA0"/>
    <w:rsid w:val="0079383F"/>
    <w:rsid w:val="007946BF"/>
    <w:rsid w:val="0079726C"/>
    <w:rsid w:val="007A077D"/>
    <w:rsid w:val="007A10D2"/>
    <w:rsid w:val="007A2BC8"/>
    <w:rsid w:val="007A3B37"/>
    <w:rsid w:val="007A433B"/>
    <w:rsid w:val="007A4F8C"/>
    <w:rsid w:val="007A6CC5"/>
    <w:rsid w:val="007A75DA"/>
    <w:rsid w:val="007A769D"/>
    <w:rsid w:val="007A798C"/>
    <w:rsid w:val="007B415F"/>
    <w:rsid w:val="007B5796"/>
    <w:rsid w:val="007B5E9F"/>
    <w:rsid w:val="007B64D9"/>
    <w:rsid w:val="007B6A9A"/>
    <w:rsid w:val="007B7E60"/>
    <w:rsid w:val="007C1A41"/>
    <w:rsid w:val="007C1CE8"/>
    <w:rsid w:val="007C20B0"/>
    <w:rsid w:val="007C287D"/>
    <w:rsid w:val="007C3097"/>
    <w:rsid w:val="007C32D5"/>
    <w:rsid w:val="007C41C0"/>
    <w:rsid w:val="007C615B"/>
    <w:rsid w:val="007C6EFB"/>
    <w:rsid w:val="007C7B99"/>
    <w:rsid w:val="007D03B3"/>
    <w:rsid w:val="007D1230"/>
    <w:rsid w:val="007D25D1"/>
    <w:rsid w:val="007D2795"/>
    <w:rsid w:val="007D2EFC"/>
    <w:rsid w:val="007D316F"/>
    <w:rsid w:val="007D3976"/>
    <w:rsid w:val="007D43C3"/>
    <w:rsid w:val="007D6250"/>
    <w:rsid w:val="007D6788"/>
    <w:rsid w:val="007D763F"/>
    <w:rsid w:val="007E0D83"/>
    <w:rsid w:val="007E2DF2"/>
    <w:rsid w:val="007E40DE"/>
    <w:rsid w:val="007E5BA9"/>
    <w:rsid w:val="007E5E0D"/>
    <w:rsid w:val="007E6BC0"/>
    <w:rsid w:val="007E7AB0"/>
    <w:rsid w:val="007E7BED"/>
    <w:rsid w:val="007E7FFA"/>
    <w:rsid w:val="007F0387"/>
    <w:rsid w:val="007F06E3"/>
    <w:rsid w:val="007F0A38"/>
    <w:rsid w:val="007F0BB5"/>
    <w:rsid w:val="007F16A0"/>
    <w:rsid w:val="007F1F28"/>
    <w:rsid w:val="007F2F17"/>
    <w:rsid w:val="007F2F96"/>
    <w:rsid w:val="007F3CC1"/>
    <w:rsid w:val="007F6328"/>
    <w:rsid w:val="007F6F3D"/>
    <w:rsid w:val="007F79FA"/>
    <w:rsid w:val="007F7CE1"/>
    <w:rsid w:val="008019BF"/>
    <w:rsid w:val="00801C09"/>
    <w:rsid w:val="0080343F"/>
    <w:rsid w:val="00804D7D"/>
    <w:rsid w:val="008065B4"/>
    <w:rsid w:val="00806C6D"/>
    <w:rsid w:val="0081070B"/>
    <w:rsid w:val="008115A8"/>
    <w:rsid w:val="00811C9E"/>
    <w:rsid w:val="00812B33"/>
    <w:rsid w:val="00814CB7"/>
    <w:rsid w:val="00816D03"/>
    <w:rsid w:val="00816E5D"/>
    <w:rsid w:val="008207AC"/>
    <w:rsid w:val="00821D86"/>
    <w:rsid w:val="00827DB5"/>
    <w:rsid w:val="00830060"/>
    <w:rsid w:val="00830F22"/>
    <w:rsid w:val="00831BAA"/>
    <w:rsid w:val="0083331C"/>
    <w:rsid w:val="00834103"/>
    <w:rsid w:val="00834CA4"/>
    <w:rsid w:val="008359D4"/>
    <w:rsid w:val="00835A08"/>
    <w:rsid w:val="008361D1"/>
    <w:rsid w:val="0083639E"/>
    <w:rsid w:val="00840406"/>
    <w:rsid w:val="008407AC"/>
    <w:rsid w:val="008409F2"/>
    <w:rsid w:val="00841E89"/>
    <w:rsid w:val="00842386"/>
    <w:rsid w:val="008424A4"/>
    <w:rsid w:val="00843639"/>
    <w:rsid w:val="0084580F"/>
    <w:rsid w:val="008459E5"/>
    <w:rsid w:val="00845CCB"/>
    <w:rsid w:val="008467AB"/>
    <w:rsid w:val="00846AC4"/>
    <w:rsid w:val="00850075"/>
    <w:rsid w:val="008515E9"/>
    <w:rsid w:val="00851A9F"/>
    <w:rsid w:val="00852377"/>
    <w:rsid w:val="0085259A"/>
    <w:rsid w:val="008530B5"/>
    <w:rsid w:val="008538ED"/>
    <w:rsid w:val="00854B6E"/>
    <w:rsid w:val="00854BB7"/>
    <w:rsid w:val="00855ED5"/>
    <w:rsid w:val="0086111C"/>
    <w:rsid w:val="00861F93"/>
    <w:rsid w:val="00861F9F"/>
    <w:rsid w:val="00862156"/>
    <w:rsid w:val="00862355"/>
    <w:rsid w:val="00862D50"/>
    <w:rsid w:val="0086366F"/>
    <w:rsid w:val="008648F5"/>
    <w:rsid w:val="00865776"/>
    <w:rsid w:val="0086577B"/>
    <w:rsid w:val="008657AF"/>
    <w:rsid w:val="00867D3D"/>
    <w:rsid w:val="00867DC1"/>
    <w:rsid w:val="00871483"/>
    <w:rsid w:val="008727B9"/>
    <w:rsid w:val="00873004"/>
    <w:rsid w:val="008749BA"/>
    <w:rsid w:val="00874A28"/>
    <w:rsid w:val="0087525E"/>
    <w:rsid w:val="00875D9D"/>
    <w:rsid w:val="008766C2"/>
    <w:rsid w:val="00877023"/>
    <w:rsid w:val="00877108"/>
    <w:rsid w:val="00880F7D"/>
    <w:rsid w:val="00881136"/>
    <w:rsid w:val="00882942"/>
    <w:rsid w:val="00883C38"/>
    <w:rsid w:val="008869DA"/>
    <w:rsid w:val="0088762C"/>
    <w:rsid w:val="00887D34"/>
    <w:rsid w:val="008923D8"/>
    <w:rsid w:val="00892678"/>
    <w:rsid w:val="00892A4F"/>
    <w:rsid w:val="00893A64"/>
    <w:rsid w:val="00893F07"/>
    <w:rsid w:val="00895A23"/>
    <w:rsid w:val="00896460"/>
    <w:rsid w:val="00896FF0"/>
    <w:rsid w:val="008A00DF"/>
    <w:rsid w:val="008A1836"/>
    <w:rsid w:val="008A34E1"/>
    <w:rsid w:val="008A4D35"/>
    <w:rsid w:val="008A6C00"/>
    <w:rsid w:val="008A6CE1"/>
    <w:rsid w:val="008A7A69"/>
    <w:rsid w:val="008B033B"/>
    <w:rsid w:val="008B1C45"/>
    <w:rsid w:val="008B1E5B"/>
    <w:rsid w:val="008B5DD8"/>
    <w:rsid w:val="008B6B53"/>
    <w:rsid w:val="008B6BA7"/>
    <w:rsid w:val="008B6E11"/>
    <w:rsid w:val="008B79D3"/>
    <w:rsid w:val="008B7B81"/>
    <w:rsid w:val="008C15BD"/>
    <w:rsid w:val="008C2EE8"/>
    <w:rsid w:val="008C3139"/>
    <w:rsid w:val="008C32B4"/>
    <w:rsid w:val="008C6037"/>
    <w:rsid w:val="008C6B2E"/>
    <w:rsid w:val="008D06CF"/>
    <w:rsid w:val="008D37E1"/>
    <w:rsid w:val="008D4844"/>
    <w:rsid w:val="008D4F95"/>
    <w:rsid w:val="008D5E20"/>
    <w:rsid w:val="008D675A"/>
    <w:rsid w:val="008E22A6"/>
    <w:rsid w:val="008E5BE5"/>
    <w:rsid w:val="008E6404"/>
    <w:rsid w:val="008E699E"/>
    <w:rsid w:val="008F0DB7"/>
    <w:rsid w:val="008F1435"/>
    <w:rsid w:val="008F21AD"/>
    <w:rsid w:val="008F397B"/>
    <w:rsid w:val="008F3D57"/>
    <w:rsid w:val="008F5188"/>
    <w:rsid w:val="008F53E8"/>
    <w:rsid w:val="008F5A10"/>
    <w:rsid w:val="008F6245"/>
    <w:rsid w:val="008F67DC"/>
    <w:rsid w:val="008F79A7"/>
    <w:rsid w:val="009020C1"/>
    <w:rsid w:val="009043CD"/>
    <w:rsid w:val="0090468B"/>
    <w:rsid w:val="00904BF0"/>
    <w:rsid w:val="00905146"/>
    <w:rsid w:val="00906931"/>
    <w:rsid w:val="00906977"/>
    <w:rsid w:val="00910E44"/>
    <w:rsid w:val="009111AE"/>
    <w:rsid w:val="009113AD"/>
    <w:rsid w:val="00911D42"/>
    <w:rsid w:val="0091274E"/>
    <w:rsid w:val="00913655"/>
    <w:rsid w:val="00913A7C"/>
    <w:rsid w:val="009143DF"/>
    <w:rsid w:val="00914EB5"/>
    <w:rsid w:val="009163CB"/>
    <w:rsid w:val="0091753A"/>
    <w:rsid w:val="00917791"/>
    <w:rsid w:val="00920511"/>
    <w:rsid w:val="009219C9"/>
    <w:rsid w:val="00922057"/>
    <w:rsid w:val="009239EA"/>
    <w:rsid w:val="00924232"/>
    <w:rsid w:val="0092634C"/>
    <w:rsid w:val="0092646E"/>
    <w:rsid w:val="00927BD2"/>
    <w:rsid w:val="00930B80"/>
    <w:rsid w:val="009313F7"/>
    <w:rsid w:val="00931A81"/>
    <w:rsid w:val="00932536"/>
    <w:rsid w:val="009329F1"/>
    <w:rsid w:val="009342E5"/>
    <w:rsid w:val="009347A4"/>
    <w:rsid w:val="009347C8"/>
    <w:rsid w:val="00936B4B"/>
    <w:rsid w:val="00936B8D"/>
    <w:rsid w:val="00937C9F"/>
    <w:rsid w:val="0094038B"/>
    <w:rsid w:val="0094354A"/>
    <w:rsid w:val="00943902"/>
    <w:rsid w:val="009440C4"/>
    <w:rsid w:val="0094639C"/>
    <w:rsid w:val="00946542"/>
    <w:rsid w:val="00950B90"/>
    <w:rsid w:val="0095104F"/>
    <w:rsid w:val="00952245"/>
    <w:rsid w:val="0095295A"/>
    <w:rsid w:val="00952BB8"/>
    <w:rsid w:val="00953BF9"/>
    <w:rsid w:val="0095522C"/>
    <w:rsid w:val="0095529D"/>
    <w:rsid w:val="00955FE7"/>
    <w:rsid w:val="00956FAF"/>
    <w:rsid w:val="00957001"/>
    <w:rsid w:val="00960B4C"/>
    <w:rsid w:val="00960FBA"/>
    <w:rsid w:val="00961F6C"/>
    <w:rsid w:val="00962DE3"/>
    <w:rsid w:val="0096481D"/>
    <w:rsid w:val="009663CD"/>
    <w:rsid w:val="00966A65"/>
    <w:rsid w:val="00966B49"/>
    <w:rsid w:val="009677DC"/>
    <w:rsid w:val="00967B9F"/>
    <w:rsid w:val="00970239"/>
    <w:rsid w:val="00970B92"/>
    <w:rsid w:val="00971009"/>
    <w:rsid w:val="00971CF4"/>
    <w:rsid w:val="00971F3E"/>
    <w:rsid w:val="009729B0"/>
    <w:rsid w:val="009729F5"/>
    <w:rsid w:val="00974532"/>
    <w:rsid w:val="00977B7B"/>
    <w:rsid w:val="00980396"/>
    <w:rsid w:val="00983384"/>
    <w:rsid w:val="0098340A"/>
    <w:rsid w:val="0098375D"/>
    <w:rsid w:val="0098448E"/>
    <w:rsid w:val="00984A63"/>
    <w:rsid w:val="00984C52"/>
    <w:rsid w:val="00987A13"/>
    <w:rsid w:val="00987FA9"/>
    <w:rsid w:val="00990DCA"/>
    <w:rsid w:val="009911EC"/>
    <w:rsid w:val="009927C5"/>
    <w:rsid w:val="00994108"/>
    <w:rsid w:val="009942EE"/>
    <w:rsid w:val="00996539"/>
    <w:rsid w:val="00997513"/>
    <w:rsid w:val="009977E6"/>
    <w:rsid w:val="009A11B1"/>
    <w:rsid w:val="009A1C6B"/>
    <w:rsid w:val="009A21ED"/>
    <w:rsid w:val="009A2A5B"/>
    <w:rsid w:val="009A359B"/>
    <w:rsid w:val="009A383C"/>
    <w:rsid w:val="009A4D05"/>
    <w:rsid w:val="009B08AF"/>
    <w:rsid w:val="009B0C3B"/>
    <w:rsid w:val="009B1137"/>
    <w:rsid w:val="009B1A17"/>
    <w:rsid w:val="009B1A54"/>
    <w:rsid w:val="009B3519"/>
    <w:rsid w:val="009B380B"/>
    <w:rsid w:val="009B4761"/>
    <w:rsid w:val="009B6065"/>
    <w:rsid w:val="009B7587"/>
    <w:rsid w:val="009B798E"/>
    <w:rsid w:val="009C1EC9"/>
    <w:rsid w:val="009C2AEC"/>
    <w:rsid w:val="009C2BDA"/>
    <w:rsid w:val="009C3028"/>
    <w:rsid w:val="009C3D34"/>
    <w:rsid w:val="009C5252"/>
    <w:rsid w:val="009C5A37"/>
    <w:rsid w:val="009C6CD0"/>
    <w:rsid w:val="009C7A96"/>
    <w:rsid w:val="009D1D8E"/>
    <w:rsid w:val="009D24B1"/>
    <w:rsid w:val="009D2BB7"/>
    <w:rsid w:val="009D2C0A"/>
    <w:rsid w:val="009D44B8"/>
    <w:rsid w:val="009D516F"/>
    <w:rsid w:val="009D7A2F"/>
    <w:rsid w:val="009E0F08"/>
    <w:rsid w:val="009E137A"/>
    <w:rsid w:val="009E42C5"/>
    <w:rsid w:val="009E4509"/>
    <w:rsid w:val="009E473C"/>
    <w:rsid w:val="009E590F"/>
    <w:rsid w:val="009E77C5"/>
    <w:rsid w:val="009F17DE"/>
    <w:rsid w:val="009F1F1F"/>
    <w:rsid w:val="009F4710"/>
    <w:rsid w:val="009F4C2A"/>
    <w:rsid w:val="009F6516"/>
    <w:rsid w:val="009F717A"/>
    <w:rsid w:val="009F750A"/>
    <w:rsid w:val="00A01F68"/>
    <w:rsid w:val="00A021E1"/>
    <w:rsid w:val="00A0536E"/>
    <w:rsid w:val="00A07968"/>
    <w:rsid w:val="00A122B8"/>
    <w:rsid w:val="00A1292A"/>
    <w:rsid w:val="00A1423D"/>
    <w:rsid w:val="00A1658D"/>
    <w:rsid w:val="00A16938"/>
    <w:rsid w:val="00A17376"/>
    <w:rsid w:val="00A2189A"/>
    <w:rsid w:val="00A22784"/>
    <w:rsid w:val="00A22AA8"/>
    <w:rsid w:val="00A22DF7"/>
    <w:rsid w:val="00A23033"/>
    <w:rsid w:val="00A240CC"/>
    <w:rsid w:val="00A27FF7"/>
    <w:rsid w:val="00A300E0"/>
    <w:rsid w:val="00A302C2"/>
    <w:rsid w:val="00A30817"/>
    <w:rsid w:val="00A30CBD"/>
    <w:rsid w:val="00A31630"/>
    <w:rsid w:val="00A31669"/>
    <w:rsid w:val="00A32216"/>
    <w:rsid w:val="00A343FB"/>
    <w:rsid w:val="00A34E4E"/>
    <w:rsid w:val="00A36AE4"/>
    <w:rsid w:val="00A36F2B"/>
    <w:rsid w:val="00A37FDB"/>
    <w:rsid w:val="00A4143B"/>
    <w:rsid w:val="00A41936"/>
    <w:rsid w:val="00A428BA"/>
    <w:rsid w:val="00A42D12"/>
    <w:rsid w:val="00A44957"/>
    <w:rsid w:val="00A44D6B"/>
    <w:rsid w:val="00A455D9"/>
    <w:rsid w:val="00A45794"/>
    <w:rsid w:val="00A467CC"/>
    <w:rsid w:val="00A46E02"/>
    <w:rsid w:val="00A478E7"/>
    <w:rsid w:val="00A50914"/>
    <w:rsid w:val="00A5111F"/>
    <w:rsid w:val="00A53626"/>
    <w:rsid w:val="00A53942"/>
    <w:rsid w:val="00A5452C"/>
    <w:rsid w:val="00A54BD4"/>
    <w:rsid w:val="00A54F38"/>
    <w:rsid w:val="00A550E3"/>
    <w:rsid w:val="00A55A20"/>
    <w:rsid w:val="00A55BF3"/>
    <w:rsid w:val="00A565FD"/>
    <w:rsid w:val="00A56B6D"/>
    <w:rsid w:val="00A57A4A"/>
    <w:rsid w:val="00A61382"/>
    <w:rsid w:val="00A6214F"/>
    <w:rsid w:val="00A63088"/>
    <w:rsid w:val="00A63C6D"/>
    <w:rsid w:val="00A64590"/>
    <w:rsid w:val="00A64700"/>
    <w:rsid w:val="00A65AE9"/>
    <w:rsid w:val="00A65D16"/>
    <w:rsid w:val="00A705CE"/>
    <w:rsid w:val="00A71519"/>
    <w:rsid w:val="00A71ABB"/>
    <w:rsid w:val="00A72F35"/>
    <w:rsid w:val="00A74356"/>
    <w:rsid w:val="00A74725"/>
    <w:rsid w:val="00A75365"/>
    <w:rsid w:val="00A76843"/>
    <w:rsid w:val="00A76972"/>
    <w:rsid w:val="00A770AC"/>
    <w:rsid w:val="00A80FC0"/>
    <w:rsid w:val="00A81DBC"/>
    <w:rsid w:val="00A8255D"/>
    <w:rsid w:val="00A8268D"/>
    <w:rsid w:val="00A8281E"/>
    <w:rsid w:val="00A82F1E"/>
    <w:rsid w:val="00A83EE1"/>
    <w:rsid w:val="00A85CBD"/>
    <w:rsid w:val="00A85E9B"/>
    <w:rsid w:val="00A9066E"/>
    <w:rsid w:val="00A90CF5"/>
    <w:rsid w:val="00A90D2C"/>
    <w:rsid w:val="00A915ED"/>
    <w:rsid w:val="00A91CBC"/>
    <w:rsid w:val="00A9218B"/>
    <w:rsid w:val="00A92D3F"/>
    <w:rsid w:val="00A94404"/>
    <w:rsid w:val="00A9589A"/>
    <w:rsid w:val="00A9592E"/>
    <w:rsid w:val="00A970A1"/>
    <w:rsid w:val="00A976E9"/>
    <w:rsid w:val="00AA08A3"/>
    <w:rsid w:val="00AA22C0"/>
    <w:rsid w:val="00AA3498"/>
    <w:rsid w:val="00AA43E6"/>
    <w:rsid w:val="00AA4805"/>
    <w:rsid w:val="00AA4824"/>
    <w:rsid w:val="00AA53B6"/>
    <w:rsid w:val="00AA62DF"/>
    <w:rsid w:val="00AA6454"/>
    <w:rsid w:val="00AA6814"/>
    <w:rsid w:val="00AA771C"/>
    <w:rsid w:val="00AB0D65"/>
    <w:rsid w:val="00AB2247"/>
    <w:rsid w:val="00AB2D68"/>
    <w:rsid w:val="00AB2D71"/>
    <w:rsid w:val="00AB4104"/>
    <w:rsid w:val="00AB451A"/>
    <w:rsid w:val="00AB457A"/>
    <w:rsid w:val="00AB4D10"/>
    <w:rsid w:val="00AB5B4F"/>
    <w:rsid w:val="00AB5CA6"/>
    <w:rsid w:val="00AB7317"/>
    <w:rsid w:val="00AC0CAA"/>
    <w:rsid w:val="00AC2DAB"/>
    <w:rsid w:val="00AC398B"/>
    <w:rsid w:val="00AC3D17"/>
    <w:rsid w:val="00AC5E04"/>
    <w:rsid w:val="00AC614B"/>
    <w:rsid w:val="00AC639F"/>
    <w:rsid w:val="00AC6D52"/>
    <w:rsid w:val="00AD0A43"/>
    <w:rsid w:val="00AD0DD4"/>
    <w:rsid w:val="00AD183E"/>
    <w:rsid w:val="00AD189D"/>
    <w:rsid w:val="00AD1B70"/>
    <w:rsid w:val="00AD2061"/>
    <w:rsid w:val="00AD308F"/>
    <w:rsid w:val="00AD4489"/>
    <w:rsid w:val="00AD5B87"/>
    <w:rsid w:val="00AD6E07"/>
    <w:rsid w:val="00AD71D0"/>
    <w:rsid w:val="00AD7224"/>
    <w:rsid w:val="00AD7A61"/>
    <w:rsid w:val="00AE2849"/>
    <w:rsid w:val="00AE318E"/>
    <w:rsid w:val="00AE33F5"/>
    <w:rsid w:val="00AE378C"/>
    <w:rsid w:val="00AE611C"/>
    <w:rsid w:val="00AF1E66"/>
    <w:rsid w:val="00AF1F21"/>
    <w:rsid w:val="00AF214F"/>
    <w:rsid w:val="00AF2E5C"/>
    <w:rsid w:val="00AF326E"/>
    <w:rsid w:val="00AF57D5"/>
    <w:rsid w:val="00AF5A90"/>
    <w:rsid w:val="00AF5C98"/>
    <w:rsid w:val="00AF5E56"/>
    <w:rsid w:val="00AF5E60"/>
    <w:rsid w:val="00AF6DC3"/>
    <w:rsid w:val="00B00A98"/>
    <w:rsid w:val="00B01C04"/>
    <w:rsid w:val="00B03A30"/>
    <w:rsid w:val="00B03F48"/>
    <w:rsid w:val="00B07288"/>
    <w:rsid w:val="00B12533"/>
    <w:rsid w:val="00B13E53"/>
    <w:rsid w:val="00B144D8"/>
    <w:rsid w:val="00B15084"/>
    <w:rsid w:val="00B162F1"/>
    <w:rsid w:val="00B16AA0"/>
    <w:rsid w:val="00B16F5F"/>
    <w:rsid w:val="00B17487"/>
    <w:rsid w:val="00B20A1E"/>
    <w:rsid w:val="00B2228F"/>
    <w:rsid w:val="00B22B37"/>
    <w:rsid w:val="00B251C1"/>
    <w:rsid w:val="00B266BF"/>
    <w:rsid w:val="00B26A8E"/>
    <w:rsid w:val="00B27BAE"/>
    <w:rsid w:val="00B27D41"/>
    <w:rsid w:val="00B33250"/>
    <w:rsid w:val="00B34927"/>
    <w:rsid w:val="00B352C2"/>
    <w:rsid w:val="00B36AA5"/>
    <w:rsid w:val="00B373EE"/>
    <w:rsid w:val="00B405FA"/>
    <w:rsid w:val="00B407D1"/>
    <w:rsid w:val="00B40913"/>
    <w:rsid w:val="00B40B0D"/>
    <w:rsid w:val="00B41C90"/>
    <w:rsid w:val="00B42407"/>
    <w:rsid w:val="00B448ED"/>
    <w:rsid w:val="00B44CCD"/>
    <w:rsid w:val="00B4691C"/>
    <w:rsid w:val="00B46EA1"/>
    <w:rsid w:val="00B46FE6"/>
    <w:rsid w:val="00B47CC9"/>
    <w:rsid w:val="00B5027C"/>
    <w:rsid w:val="00B5179F"/>
    <w:rsid w:val="00B518E8"/>
    <w:rsid w:val="00B533B2"/>
    <w:rsid w:val="00B548E9"/>
    <w:rsid w:val="00B54AAE"/>
    <w:rsid w:val="00B55856"/>
    <w:rsid w:val="00B5667B"/>
    <w:rsid w:val="00B568B6"/>
    <w:rsid w:val="00B60E90"/>
    <w:rsid w:val="00B6153C"/>
    <w:rsid w:val="00B62E3B"/>
    <w:rsid w:val="00B6330B"/>
    <w:rsid w:val="00B63BC3"/>
    <w:rsid w:val="00B63C80"/>
    <w:rsid w:val="00B63F17"/>
    <w:rsid w:val="00B6401E"/>
    <w:rsid w:val="00B645C2"/>
    <w:rsid w:val="00B64768"/>
    <w:rsid w:val="00B66102"/>
    <w:rsid w:val="00B6738A"/>
    <w:rsid w:val="00B67759"/>
    <w:rsid w:val="00B70FE6"/>
    <w:rsid w:val="00B71F0E"/>
    <w:rsid w:val="00B72155"/>
    <w:rsid w:val="00B72D76"/>
    <w:rsid w:val="00B741AF"/>
    <w:rsid w:val="00B7651A"/>
    <w:rsid w:val="00B76E9D"/>
    <w:rsid w:val="00B775A3"/>
    <w:rsid w:val="00B77B39"/>
    <w:rsid w:val="00B813B3"/>
    <w:rsid w:val="00B828DE"/>
    <w:rsid w:val="00B82A14"/>
    <w:rsid w:val="00B8732A"/>
    <w:rsid w:val="00B878EE"/>
    <w:rsid w:val="00B909BF"/>
    <w:rsid w:val="00B910A8"/>
    <w:rsid w:val="00B91F88"/>
    <w:rsid w:val="00B9244E"/>
    <w:rsid w:val="00B9290E"/>
    <w:rsid w:val="00B92F15"/>
    <w:rsid w:val="00B932EF"/>
    <w:rsid w:val="00B93C6B"/>
    <w:rsid w:val="00B94D03"/>
    <w:rsid w:val="00BA1879"/>
    <w:rsid w:val="00BA5232"/>
    <w:rsid w:val="00BA5DB0"/>
    <w:rsid w:val="00BA604F"/>
    <w:rsid w:val="00BA629A"/>
    <w:rsid w:val="00BA6329"/>
    <w:rsid w:val="00BA71BE"/>
    <w:rsid w:val="00BA73F3"/>
    <w:rsid w:val="00BA758F"/>
    <w:rsid w:val="00BA7ACC"/>
    <w:rsid w:val="00BA7E11"/>
    <w:rsid w:val="00BB0B0A"/>
    <w:rsid w:val="00BB1453"/>
    <w:rsid w:val="00BB2968"/>
    <w:rsid w:val="00BB34A0"/>
    <w:rsid w:val="00BB3801"/>
    <w:rsid w:val="00BB4565"/>
    <w:rsid w:val="00BB50CA"/>
    <w:rsid w:val="00BB6EE5"/>
    <w:rsid w:val="00BB7E05"/>
    <w:rsid w:val="00BC041D"/>
    <w:rsid w:val="00BC0977"/>
    <w:rsid w:val="00BC1074"/>
    <w:rsid w:val="00BC3101"/>
    <w:rsid w:val="00BC376F"/>
    <w:rsid w:val="00BC4104"/>
    <w:rsid w:val="00BC5EF0"/>
    <w:rsid w:val="00BC670A"/>
    <w:rsid w:val="00BD0743"/>
    <w:rsid w:val="00BD2061"/>
    <w:rsid w:val="00BD2EAA"/>
    <w:rsid w:val="00BD334A"/>
    <w:rsid w:val="00BD40D6"/>
    <w:rsid w:val="00BD487B"/>
    <w:rsid w:val="00BE0D27"/>
    <w:rsid w:val="00BE0E9A"/>
    <w:rsid w:val="00BE299F"/>
    <w:rsid w:val="00BE346C"/>
    <w:rsid w:val="00BE66E4"/>
    <w:rsid w:val="00BE71AB"/>
    <w:rsid w:val="00BE790B"/>
    <w:rsid w:val="00BF0393"/>
    <w:rsid w:val="00BF0E9A"/>
    <w:rsid w:val="00BF10C0"/>
    <w:rsid w:val="00BF2011"/>
    <w:rsid w:val="00BF4859"/>
    <w:rsid w:val="00BF562B"/>
    <w:rsid w:val="00BF6D0C"/>
    <w:rsid w:val="00C00048"/>
    <w:rsid w:val="00C00424"/>
    <w:rsid w:val="00C00A8B"/>
    <w:rsid w:val="00C0105C"/>
    <w:rsid w:val="00C016B4"/>
    <w:rsid w:val="00C02EB1"/>
    <w:rsid w:val="00C04C99"/>
    <w:rsid w:val="00C04E74"/>
    <w:rsid w:val="00C05F8E"/>
    <w:rsid w:val="00C066BB"/>
    <w:rsid w:val="00C06C6E"/>
    <w:rsid w:val="00C11292"/>
    <w:rsid w:val="00C11F11"/>
    <w:rsid w:val="00C1208F"/>
    <w:rsid w:val="00C12FC8"/>
    <w:rsid w:val="00C13030"/>
    <w:rsid w:val="00C14294"/>
    <w:rsid w:val="00C14DAE"/>
    <w:rsid w:val="00C1516E"/>
    <w:rsid w:val="00C15394"/>
    <w:rsid w:val="00C158DD"/>
    <w:rsid w:val="00C166D4"/>
    <w:rsid w:val="00C17833"/>
    <w:rsid w:val="00C20FB2"/>
    <w:rsid w:val="00C21E1D"/>
    <w:rsid w:val="00C22313"/>
    <w:rsid w:val="00C22D48"/>
    <w:rsid w:val="00C25E2F"/>
    <w:rsid w:val="00C261A8"/>
    <w:rsid w:val="00C278B8"/>
    <w:rsid w:val="00C27CA0"/>
    <w:rsid w:val="00C3292A"/>
    <w:rsid w:val="00C32F61"/>
    <w:rsid w:val="00C34E64"/>
    <w:rsid w:val="00C35538"/>
    <w:rsid w:val="00C35FE8"/>
    <w:rsid w:val="00C37030"/>
    <w:rsid w:val="00C37138"/>
    <w:rsid w:val="00C37CF1"/>
    <w:rsid w:val="00C41325"/>
    <w:rsid w:val="00C421ED"/>
    <w:rsid w:val="00C42D86"/>
    <w:rsid w:val="00C43801"/>
    <w:rsid w:val="00C45B5F"/>
    <w:rsid w:val="00C45F7C"/>
    <w:rsid w:val="00C4650C"/>
    <w:rsid w:val="00C502B3"/>
    <w:rsid w:val="00C50CCB"/>
    <w:rsid w:val="00C51F2F"/>
    <w:rsid w:val="00C52373"/>
    <w:rsid w:val="00C53233"/>
    <w:rsid w:val="00C54B04"/>
    <w:rsid w:val="00C55587"/>
    <w:rsid w:val="00C567F2"/>
    <w:rsid w:val="00C57545"/>
    <w:rsid w:val="00C575D3"/>
    <w:rsid w:val="00C600A2"/>
    <w:rsid w:val="00C609FD"/>
    <w:rsid w:val="00C60D48"/>
    <w:rsid w:val="00C62181"/>
    <w:rsid w:val="00C628E5"/>
    <w:rsid w:val="00C62F6B"/>
    <w:rsid w:val="00C63774"/>
    <w:rsid w:val="00C65817"/>
    <w:rsid w:val="00C6679D"/>
    <w:rsid w:val="00C6728C"/>
    <w:rsid w:val="00C71BE5"/>
    <w:rsid w:val="00C72768"/>
    <w:rsid w:val="00C72A68"/>
    <w:rsid w:val="00C72A84"/>
    <w:rsid w:val="00C75030"/>
    <w:rsid w:val="00C75DFB"/>
    <w:rsid w:val="00C776B2"/>
    <w:rsid w:val="00C77C01"/>
    <w:rsid w:val="00C81486"/>
    <w:rsid w:val="00C81A60"/>
    <w:rsid w:val="00C81E43"/>
    <w:rsid w:val="00C82B6A"/>
    <w:rsid w:val="00C83957"/>
    <w:rsid w:val="00C8441F"/>
    <w:rsid w:val="00C87B1D"/>
    <w:rsid w:val="00C90776"/>
    <w:rsid w:val="00C90C77"/>
    <w:rsid w:val="00C91D15"/>
    <w:rsid w:val="00C92A1C"/>
    <w:rsid w:val="00C92C08"/>
    <w:rsid w:val="00C94BD7"/>
    <w:rsid w:val="00C950BB"/>
    <w:rsid w:val="00C96387"/>
    <w:rsid w:val="00C96867"/>
    <w:rsid w:val="00C96DBC"/>
    <w:rsid w:val="00CA022A"/>
    <w:rsid w:val="00CA2A43"/>
    <w:rsid w:val="00CA2B98"/>
    <w:rsid w:val="00CA2C8C"/>
    <w:rsid w:val="00CA5CE2"/>
    <w:rsid w:val="00CA5D06"/>
    <w:rsid w:val="00CA7192"/>
    <w:rsid w:val="00CA76D2"/>
    <w:rsid w:val="00CA7ECA"/>
    <w:rsid w:val="00CB153C"/>
    <w:rsid w:val="00CB271B"/>
    <w:rsid w:val="00CB2744"/>
    <w:rsid w:val="00CB36A2"/>
    <w:rsid w:val="00CB7D78"/>
    <w:rsid w:val="00CC1055"/>
    <w:rsid w:val="00CC2934"/>
    <w:rsid w:val="00CC294B"/>
    <w:rsid w:val="00CC2BA7"/>
    <w:rsid w:val="00CC3536"/>
    <w:rsid w:val="00CC41A6"/>
    <w:rsid w:val="00CC4C16"/>
    <w:rsid w:val="00CD0A42"/>
    <w:rsid w:val="00CD1E33"/>
    <w:rsid w:val="00CD2200"/>
    <w:rsid w:val="00CD266E"/>
    <w:rsid w:val="00CD3BDA"/>
    <w:rsid w:val="00CD4B04"/>
    <w:rsid w:val="00CD4E1F"/>
    <w:rsid w:val="00CD5013"/>
    <w:rsid w:val="00CD6731"/>
    <w:rsid w:val="00CE0A08"/>
    <w:rsid w:val="00CE0B01"/>
    <w:rsid w:val="00CE1DF7"/>
    <w:rsid w:val="00CE2B3A"/>
    <w:rsid w:val="00CE2BE2"/>
    <w:rsid w:val="00CE2FF1"/>
    <w:rsid w:val="00CE433B"/>
    <w:rsid w:val="00CE4791"/>
    <w:rsid w:val="00CE53C7"/>
    <w:rsid w:val="00CF0541"/>
    <w:rsid w:val="00CF0888"/>
    <w:rsid w:val="00CF0FF7"/>
    <w:rsid w:val="00CF3F42"/>
    <w:rsid w:val="00CF4F08"/>
    <w:rsid w:val="00CF5496"/>
    <w:rsid w:val="00CF5A73"/>
    <w:rsid w:val="00CF6866"/>
    <w:rsid w:val="00CF6B08"/>
    <w:rsid w:val="00CF6FDE"/>
    <w:rsid w:val="00CF72DD"/>
    <w:rsid w:val="00CF7ECA"/>
    <w:rsid w:val="00D00632"/>
    <w:rsid w:val="00D02B5C"/>
    <w:rsid w:val="00D03E2B"/>
    <w:rsid w:val="00D0414E"/>
    <w:rsid w:val="00D0575B"/>
    <w:rsid w:val="00D06296"/>
    <w:rsid w:val="00D06AE3"/>
    <w:rsid w:val="00D06E6C"/>
    <w:rsid w:val="00D07062"/>
    <w:rsid w:val="00D10E55"/>
    <w:rsid w:val="00D1168D"/>
    <w:rsid w:val="00D11C77"/>
    <w:rsid w:val="00D12773"/>
    <w:rsid w:val="00D1305E"/>
    <w:rsid w:val="00D13807"/>
    <w:rsid w:val="00D146E1"/>
    <w:rsid w:val="00D148E3"/>
    <w:rsid w:val="00D15DB5"/>
    <w:rsid w:val="00D15FE0"/>
    <w:rsid w:val="00D1696F"/>
    <w:rsid w:val="00D23478"/>
    <w:rsid w:val="00D2374E"/>
    <w:rsid w:val="00D265CD"/>
    <w:rsid w:val="00D26BA8"/>
    <w:rsid w:val="00D2767D"/>
    <w:rsid w:val="00D27E79"/>
    <w:rsid w:val="00D30301"/>
    <w:rsid w:val="00D304DF"/>
    <w:rsid w:val="00D31135"/>
    <w:rsid w:val="00D32C01"/>
    <w:rsid w:val="00D32DC4"/>
    <w:rsid w:val="00D340C5"/>
    <w:rsid w:val="00D352C6"/>
    <w:rsid w:val="00D357A9"/>
    <w:rsid w:val="00D359FB"/>
    <w:rsid w:val="00D40569"/>
    <w:rsid w:val="00D41951"/>
    <w:rsid w:val="00D42EBF"/>
    <w:rsid w:val="00D4363D"/>
    <w:rsid w:val="00D4628C"/>
    <w:rsid w:val="00D4641F"/>
    <w:rsid w:val="00D46F12"/>
    <w:rsid w:val="00D47CFF"/>
    <w:rsid w:val="00D52D37"/>
    <w:rsid w:val="00D57120"/>
    <w:rsid w:val="00D57679"/>
    <w:rsid w:val="00D600D0"/>
    <w:rsid w:val="00D603D2"/>
    <w:rsid w:val="00D61F2B"/>
    <w:rsid w:val="00D62691"/>
    <w:rsid w:val="00D65E53"/>
    <w:rsid w:val="00D662F3"/>
    <w:rsid w:val="00D6671D"/>
    <w:rsid w:val="00D67120"/>
    <w:rsid w:val="00D70D67"/>
    <w:rsid w:val="00D70FBB"/>
    <w:rsid w:val="00D71193"/>
    <w:rsid w:val="00D72B54"/>
    <w:rsid w:val="00D74B1C"/>
    <w:rsid w:val="00D74D15"/>
    <w:rsid w:val="00D755CC"/>
    <w:rsid w:val="00D75681"/>
    <w:rsid w:val="00D759F1"/>
    <w:rsid w:val="00D75CA3"/>
    <w:rsid w:val="00D80A46"/>
    <w:rsid w:val="00D814AE"/>
    <w:rsid w:val="00D81F65"/>
    <w:rsid w:val="00D8325E"/>
    <w:rsid w:val="00D833EA"/>
    <w:rsid w:val="00D835CF"/>
    <w:rsid w:val="00D83C19"/>
    <w:rsid w:val="00D851DF"/>
    <w:rsid w:val="00D85212"/>
    <w:rsid w:val="00D85296"/>
    <w:rsid w:val="00D872E9"/>
    <w:rsid w:val="00D87776"/>
    <w:rsid w:val="00D90C7A"/>
    <w:rsid w:val="00D91389"/>
    <w:rsid w:val="00D916B0"/>
    <w:rsid w:val="00D92D44"/>
    <w:rsid w:val="00D94D03"/>
    <w:rsid w:val="00D961D2"/>
    <w:rsid w:val="00D977FF"/>
    <w:rsid w:val="00DA2014"/>
    <w:rsid w:val="00DA307D"/>
    <w:rsid w:val="00DA3D65"/>
    <w:rsid w:val="00DA52DE"/>
    <w:rsid w:val="00DA6022"/>
    <w:rsid w:val="00DA60BA"/>
    <w:rsid w:val="00DA6483"/>
    <w:rsid w:val="00DA6B58"/>
    <w:rsid w:val="00DA6CAD"/>
    <w:rsid w:val="00DA7109"/>
    <w:rsid w:val="00DB6045"/>
    <w:rsid w:val="00DB7A1A"/>
    <w:rsid w:val="00DC2CFD"/>
    <w:rsid w:val="00DC481E"/>
    <w:rsid w:val="00DC4AD3"/>
    <w:rsid w:val="00DC4FCD"/>
    <w:rsid w:val="00DC5106"/>
    <w:rsid w:val="00DC6D3D"/>
    <w:rsid w:val="00DC782C"/>
    <w:rsid w:val="00DC7C18"/>
    <w:rsid w:val="00DD37F0"/>
    <w:rsid w:val="00DD4657"/>
    <w:rsid w:val="00DD46BF"/>
    <w:rsid w:val="00DD4FC2"/>
    <w:rsid w:val="00DD638B"/>
    <w:rsid w:val="00DD6A8E"/>
    <w:rsid w:val="00DE05C0"/>
    <w:rsid w:val="00DE0C64"/>
    <w:rsid w:val="00DE115E"/>
    <w:rsid w:val="00DE2F90"/>
    <w:rsid w:val="00DE4AEA"/>
    <w:rsid w:val="00DE4D67"/>
    <w:rsid w:val="00DE528C"/>
    <w:rsid w:val="00DE5FB1"/>
    <w:rsid w:val="00DE67AD"/>
    <w:rsid w:val="00DF0193"/>
    <w:rsid w:val="00DF2B3F"/>
    <w:rsid w:val="00DF392F"/>
    <w:rsid w:val="00DF4A62"/>
    <w:rsid w:val="00DF5AC7"/>
    <w:rsid w:val="00DF616E"/>
    <w:rsid w:val="00E01D6C"/>
    <w:rsid w:val="00E01EA4"/>
    <w:rsid w:val="00E02F43"/>
    <w:rsid w:val="00E032D4"/>
    <w:rsid w:val="00E036D0"/>
    <w:rsid w:val="00E03AD8"/>
    <w:rsid w:val="00E03F8B"/>
    <w:rsid w:val="00E04E3E"/>
    <w:rsid w:val="00E05432"/>
    <w:rsid w:val="00E05AB0"/>
    <w:rsid w:val="00E06137"/>
    <w:rsid w:val="00E061BC"/>
    <w:rsid w:val="00E0671E"/>
    <w:rsid w:val="00E06977"/>
    <w:rsid w:val="00E07EAE"/>
    <w:rsid w:val="00E11D05"/>
    <w:rsid w:val="00E1241F"/>
    <w:rsid w:val="00E12CF9"/>
    <w:rsid w:val="00E1499A"/>
    <w:rsid w:val="00E15C2E"/>
    <w:rsid w:val="00E1652A"/>
    <w:rsid w:val="00E204F3"/>
    <w:rsid w:val="00E21AD5"/>
    <w:rsid w:val="00E21EE4"/>
    <w:rsid w:val="00E23115"/>
    <w:rsid w:val="00E23EE4"/>
    <w:rsid w:val="00E249E4"/>
    <w:rsid w:val="00E2619E"/>
    <w:rsid w:val="00E26549"/>
    <w:rsid w:val="00E278DA"/>
    <w:rsid w:val="00E30B23"/>
    <w:rsid w:val="00E30EE1"/>
    <w:rsid w:val="00E31734"/>
    <w:rsid w:val="00E3189D"/>
    <w:rsid w:val="00E321AD"/>
    <w:rsid w:val="00E329C8"/>
    <w:rsid w:val="00E336E6"/>
    <w:rsid w:val="00E341AA"/>
    <w:rsid w:val="00E341D5"/>
    <w:rsid w:val="00E34973"/>
    <w:rsid w:val="00E35A01"/>
    <w:rsid w:val="00E36829"/>
    <w:rsid w:val="00E3736D"/>
    <w:rsid w:val="00E3768F"/>
    <w:rsid w:val="00E37D74"/>
    <w:rsid w:val="00E40507"/>
    <w:rsid w:val="00E425E3"/>
    <w:rsid w:val="00E43D17"/>
    <w:rsid w:val="00E461D9"/>
    <w:rsid w:val="00E467D1"/>
    <w:rsid w:val="00E46BEE"/>
    <w:rsid w:val="00E46E68"/>
    <w:rsid w:val="00E46F5A"/>
    <w:rsid w:val="00E476E1"/>
    <w:rsid w:val="00E50C3D"/>
    <w:rsid w:val="00E51003"/>
    <w:rsid w:val="00E51FBF"/>
    <w:rsid w:val="00E522C9"/>
    <w:rsid w:val="00E5331B"/>
    <w:rsid w:val="00E56540"/>
    <w:rsid w:val="00E56F8F"/>
    <w:rsid w:val="00E60DE8"/>
    <w:rsid w:val="00E60F8A"/>
    <w:rsid w:val="00E6101B"/>
    <w:rsid w:val="00E6108E"/>
    <w:rsid w:val="00E618A6"/>
    <w:rsid w:val="00E61A02"/>
    <w:rsid w:val="00E625DC"/>
    <w:rsid w:val="00E6489C"/>
    <w:rsid w:val="00E65FCC"/>
    <w:rsid w:val="00E6627E"/>
    <w:rsid w:val="00E67F36"/>
    <w:rsid w:val="00E712AC"/>
    <w:rsid w:val="00E7208C"/>
    <w:rsid w:val="00E725F0"/>
    <w:rsid w:val="00E726F6"/>
    <w:rsid w:val="00E73B73"/>
    <w:rsid w:val="00E73BF2"/>
    <w:rsid w:val="00E73DBA"/>
    <w:rsid w:val="00E759A9"/>
    <w:rsid w:val="00E76876"/>
    <w:rsid w:val="00E76ADC"/>
    <w:rsid w:val="00E80210"/>
    <w:rsid w:val="00E80300"/>
    <w:rsid w:val="00E8154A"/>
    <w:rsid w:val="00E81D4A"/>
    <w:rsid w:val="00E829B3"/>
    <w:rsid w:val="00E84703"/>
    <w:rsid w:val="00E84AD8"/>
    <w:rsid w:val="00E84C33"/>
    <w:rsid w:val="00E85E75"/>
    <w:rsid w:val="00E87D10"/>
    <w:rsid w:val="00E90462"/>
    <w:rsid w:val="00E92104"/>
    <w:rsid w:val="00E93104"/>
    <w:rsid w:val="00E94086"/>
    <w:rsid w:val="00E9426A"/>
    <w:rsid w:val="00E9762E"/>
    <w:rsid w:val="00E97C48"/>
    <w:rsid w:val="00E97D53"/>
    <w:rsid w:val="00EA211A"/>
    <w:rsid w:val="00EA31F1"/>
    <w:rsid w:val="00EA3304"/>
    <w:rsid w:val="00EA4840"/>
    <w:rsid w:val="00EA4D72"/>
    <w:rsid w:val="00EA5909"/>
    <w:rsid w:val="00EA5C52"/>
    <w:rsid w:val="00EA5FDA"/>
    <w:rsid w:val="00EA729E"/>
    <w:rsid w:val="00EB02CC"/>
    <w:rsid w:val="00EB106E"/>
    <w:rsid w:val="00EB1454"/>
    <w:rsid w:val="00EB17F1"/>
    <w:rsid w:val="00EB188C"/>
    <w:rsid w:val="00EB1A13"/>
    <w:rsid w:val="00EB1B62"/>
    <w:rsid w:val="00EB2F5D"/>
    <w:rsid w:val="00EB36C5"/>
    <w:rsid w:val="00EB3E71"/>
    <w:rsid w:val="00EB4C70"/>
    <w:rsid w:val="00EB4D5C"/>
    <w:rsid w:val="00EB5459"/>
    <w:rsid w:val="00EB5D97"/>
    <w:rsid w:val="00EB68EE"/>
    <w:rsid w:val="00EB7F33"/>
    <w:rsid w:val="00EC0523"/>
    <w:rsid w:val="00EC0686"/>
    <w:rsid w:val="00EC1D8D"/>
    <w:rsid w:val="00EC2E34"/>
    <w:rsid w:val="00EC3E9C"/>
    <w:rsid w:val="00EC441B"/>
    <w:rsid w:val="00EC5453"/>
    <w:rsid w:val="00EC611F"/>
    <w:rsid w:val="00ED0B6F"/>
    <w:rsid w:val="00ED2DE7"/>
    <w:rsid w:val="00ED4820"/>
    <w:rsid w:val="00ED5B42"/>
    <w:rsid w:val="00EE0A5E"/>
    <w:rsid w:val="00EE1E9F"/>
    <w:rsid w:val="00EE2222"/>
    <w:rsid w:val="00EE254B"/>
    <w:rsid w:val="00EE4BD9"/>
    <w:rsid w:val="00EE5E5E"/>
    <w:rsid w:val="00EE7880"/>
    <w:rsid w:val="00EF1653"/>
    <w:rsid w:val="00EF421E"/>
    <w:rsid w:val="00EF463E"/>
    <w:rsid w:val="00EF6895"/>
    <w:rsid w:val="00EF6BC1"/>
    <w:rsid w:val="00EF74A4"/>
    <w:rsid w:val="00F02ED7"/>
    <w:rsid w:val="00F041E2"/>
    <w:rsid w:val="00F05001"/>
    <w:rsid w:val="00F062F8"/>
    <w:rsid w:val="00F07BDF"/>
    <w:rsid w:val="00F07CA3"/>
    <w:rsid w:val="00F12D6B"/>
    <w:rsid w:val="00F1340D"/>
    <w:rsid w:val="00F134E7"/>
    <w:rsid w:val="00F1417D"/>
    <w:rsid w:val="00F147A7"/>
    <w:rsid w:val="00F151FC"/>
    <w:rsid w:val="00F154BE"/>
    <w:rsid w:val="00F15FD5"/>
    <w:rsid w:val="00F166F8"/>
    <w:rsid w:val="00F176C1"/>
    <w:rsid w:val="00F20B0A"/>
    <w:rsid w:val="00F20F8E"/>
    <w:rsid w:val="00F21EF2"/>
    <w:rsid w:val="00F236D4"/>
    <w:rsid w:val="00F24527"/>
    <w:rsid w:val="00F262A6"/>
    <w:rsid w:val="00F30884"/>
    <w:rsid w:val="00F30C8C"/>
    <w:rsid w:val="00F31859"/>
    <w:rsid w:val="00F318E2"/>
    <w:rsid w:val="00F321CA"/>
    <w:rsid w:val="00F32E7B"/>
    <w:rsid w:val="00F3452E"/>
    <w:rsid w:val="00F34648"/>
    <w:rsid w:val="00F34A3C"/>
    <w:rsid w:val="00F34A7C"/>
    <w:rsid w:val="00F35A6B"/>
    <w:rsid w:val="00F36A10"/>
    <w:rsid w:val="00F3790C"/>
    <w:rsid w:val="00F3794A"/>
    <w:rsid w:val="00F40578"/>
    <w:rsid w:val="00F417A9"/>
    <w:rsid w:val="00F41C33"/>
    <w:rsid w:val="00F43E16"/>
    <w:rsid w:val="00F45365"/>
    <w:rsid w:val="00F462F9"/>
    <w:rsid w:val="00F46305"/>
    <w:rsid w:val="00F50144"/>
    <w:rsid w:val="00F51758"/>
    <w:rsid w:val="00F52816"/>
    <w:rsid w:val="00F5314E"/>
    <w:rsid w:val="00F53429"/>
    <w:rsid w:val="00F53E10"/>
    <w:rsid w:val="00F54761"/>
    <w:rsid w:val="00F54FF6"/>
    <w:rsid w:val="00F57F18"/>
    <w:rsid w:val="00F60C55"/>
    <w:rsid w:val="00F620C6"/>
    <w:rsid w:val="00F6318C"/>
    <w:rsid w:val="00F63FA3"/>
    <w:rsid w:val="00F64A9E"/>
    <w:rsid w:val="00F658DE"/>
    <w:rsid w:val="00F66F06"/>
    <w:rsid w:val="00F67085"/>
    <w:rsid w:val="00F706DA"/>
    <w:rsid w:val="00F707D0"/>
    <w:rsid w:val="00F708BC"/>
    <w:rsid w:val="00F716A4"/>
    <w:rsid w:val="00F74E57"/>
    <w:rsid w:val="00F75CEA"/>
    <w:rsid w:val="00F75F95"/>
    <w:rsid w:val="00F760BE"/>
    <w:rsid w:val="00F77383"/>
    <w:rsid w:val="00F775A4"/>
    <w:rsid w:val="00F80128"/>
    <w:rsid w:val="00F824A9"/>
    <w:rsid w:val="00F827A5"/>
    <w:rsid w:val="00F83B53"/>
    <w:rsid w:val="00F844B9"/>
    <w:rsid w:val="00F84713"/>
    <w:rsid w:val="00F872EF"/>
    <w:rsid w:val="00F9046F"/>
    <w:rsid w:val="00F90A83"/>
    <w:rsid w:val="00F90F05"/>
    <w:rsid w:val="00F9409F"/>
    <w:rsid w:val="00F96B62"/>
    <w:rsid w:val="00F971FA"/>
    <w:rsid w:val="00F97686"/>
    <w:rsid w:val="00FA1789"/>
    <w:rsid w:val="00FA30CD"/>
    <w:rsid w:val="00FA3A2E"/>
    <w:rsid w:val="00FA5E5C"/>
    <w:rsid w:val="00FA71ED"/>
    <w:rsid w:val="00FB13FD"/>
    <w:rsid w:val="00FB1534"/>
    <w:rsid w:val="00FB17CB"/>
    <w:rsid w:val="00FB3B6B"/>
    <w:rsid w:val="00FB453E"/>
    <w:rsid w:val="00FB4911"/>
    <w:rsid w:val="00FB54FD"/>
    <w:rsid w:val="00FB6378"/>
    <w:rsid w:val="00FB6570"/>
    <w:rsid w:val="00FB7BA5"/>
    <w:rsid w:val="00FB7D1D"/>
    <w:rsid w:val="00FC1671"/>
    <w:rsid w:val="00FC1738"/>
    <w:rsid w:val="00FC2260"/>
    <w:rsid w:val="00FC2F7B"/>
    <w:rsid w:val="00FC4676"/>
    <w:rsid w:val="00FC5484"/>
    <w:rsid w:val="00FC59C9"/>
    <w:rsid w:val="00FC6997"/>
    <w:rsid w:val="00FC7506"/>
    <w:rsid w:val="00FC7645"/>
    <w:rsid w:val="00FD18CC"/>
    <w:rsid w:val="00FD2211"/>
    <w:rsid w:val="00FD3B9B"/>
    <w:rsid w:val="00FD3E28"/>
    <w:rsid w:val="00FD3F1F"/>
    <w:rsid w:val="00FD4441"/>
    <w:rsid w:val="00FD4480"/>
    <w:rsid w:val="00FD4BE5"/>
    <w:rsid w:val="00FD5116"/>
    <w:rsid w:val="00FD56DC"/>
    <w:rsid w:val="00FD5C76"/>
    <w:rsid w:val="00FD621F"/>
    <w:rsid w:val="00FD6E57"/>
    <w:rsid w:val="00FD76ED"/>
    <w:rsid w:val="00FE10B4"/>
    <w:rsid w:val="00FE210F"/>
    <w:rsid w:val="00FE25D4"/>
    <w:rsid w:val="00FE3B8D"/>
    <w:rsid w:val="00FE4364"/>
    <w:rsid w:val="00FE5499"/>
    <w:rsid w:val="00FE5D63"/>
    <w:rsid w:val="00FE6D90"/>
    <w:rsid w:val="00FE73DF"/>
    <w:rsid w:val="00FE7A72"/>
    <w:rsid w:val="00FE7D1D"/>
    <w:rsid w:val="00FF1B80"/>
    <w:rsid w:val="00FF4615"/>
    <w:rsid w:val="00FF5942"/>
    <w:rsid w:val="00FF59E1"/>
    <w:rsid w:val="00FF5DB3"/>
    <w:rsid w:val="00FF60FF"/>
    <w:rsid w:val="00FF720F"/>
    <w:rsid w:val="00FF764C"/>
    <w:rsid w:val="0863933C"/>
    <w:rsid w:val="18D3461F"/>
    <w:rsid w:val="1E9D280A"/>
    <w:rsid w:val="2B4CAA31"/>
    <w:rsid w:val="558928B3"/>
    <w:rsid w:val="68461F9B"/>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83C476"/>
  <w15:chartTrackingRefBased/>
  <w15:docId w15:val="{1CF23F72-D441-4684-A597-240DEF4B5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AD"/>
    <w:pPr>
      <w:spacing w:line="360" w:lineRule="auto"/>
    </w:pPr>
  </w:style>
  <w:style w:type="paragraph" w:styleId="Heading1">
    <w:name w:val="heading 1"/>
    <w:basedOn w:val="Normal"/>
    <w:next w:val="Normal"/>
    <w:link w:val="Heading1Char"/>
    <w:uiPriority w:val="9"/>
    <w:qFormat/>
    <w:rsid w:val="009729F5"/>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9729F5"/>
    <w:pPr>
      <w:keepNext/>
      <w:keepLines/>
      <w:spacing w:before="40" w:after="12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9729F5"/>
    <w:pPr>
      <w:keepNext/>
      <w:keepLines/>
      <w:spacing w:before="40" w:after="240"/>
      <w:outlineLvl w:val="2"/>
    </w:pPr>
    <w:rPr>
      <w:rFonts w:asciiTheme="majorHAnsi" w:eastAsiaTheme="majorEastAsia" w:hAnsiTheme="majorHAnsi" w:cstheme="majorBidi"/>
      <w:b/>
      <w:color w:val="000000" w:themeColor="text1"/>
      <w:sz w:val="24"/>
      <w:szCs w:val="24"/>
    </w:rPr>
  </w:style>
  <w:style w:type="paragraph" w:styleId="Heading4">
    <w:name w:val="heading 4"/>
    <w:basedOn w:val="Normal"/>
    <w:next w:val="Normal"/>
    <w:link w:val="Heading4Char"/>
    <w:uiPriority w:val="9"/>
    <w:unhideWhenUsed/>
    <w:qFormat/>
    <w:rsid w:val="009729F5"/>
    <w:pPr>
      <w:keepNext/>
      <w:keepLines/>
      <w:spacing w:before="40" w:after="120"/>
      <w:outlineLvl w:val="3"/>
    </w:pPr>
    <w:rPr>
      <w:rFonts w:asciiTheme="majorHAnsi" w:eastAsiaTheme="majorEastAsia" w:hAnsiTheme="majorHAnsi" w:cstheme="majorBidi"/>
      <w:b/>
      <w:i/>
      <w:iCs/>
      <w:color w:val="000000" w:themeColor="text1"/>
    </w:rPr>
  </w:style>
  <w:style w:type="paragraph" w:styleId="Heading5">
    <w:name w:val="heading 5"/>
    <w:basedOn w:val="Normal"/>
    <w:next w:val="Normal"/>
    <w:link w:val="Heading5Char"/>
    <w:uiPriority w:val="9"/>
    <w:semiHidden/>
    <w:unhideWhenUsed/>
    <w:qFormat/>
    <w:rsid w:val="009729F5"/>
    <w:pPr>
      <w:keepNext/>
      <w:keepLines/>
      <w:spacing w:before="40" w:after="0"/>
      <w:outlineLvl w:val="4"/>
    </w:pPr>
    <w:rPr>
      <w:rFonts w:asciiTheme="majorHAnsi" w:eastAsiaTheme="majorEastAsia" w:hAnsiTheme="majorHAnsi"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869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69D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869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69DA"/>
  </w:style>
  <w:style w:type="paragraph" w:styleId="Footer">
    <w:name w:val="footer"/>
    <w:basedOn w:val="Normal"/>
    <w:link w:val="FooterChar"/>
    <w:uiPriority w:val="99"/>
    <w:unhideWhenUsed/>
    <w:rsid w:val="008869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69DA"/>
  </w:style>
  <w:style w:type="character" w:styleId="Hyperlink">
    <w:name w:val="Hyperlink"/>
    <w:basedOn w:val="DefaultParagraphFont"/>
    <w:uiPriority w:val="99"/>
    <w:rsid w:val="008869DA"/>
    <w:rPr>
      <w:color w:val="0000FF"/>
      <w:u w:val="single"/>
    </w:rPr>
  </w:style>
  <w:style w:type="character" w:styleId="PlaceholderText">
    <w:name w:val="Placeholder Text"/>
    <w:basedOn w:val="DefaultParagraphFont"/>
    <w:uiPriority w:val="99"/>
    <w:semiHidden/>
    <w:rsid w:val="008869DA"/>
    <w:rPr>
      <w:color w:val="808080"/>
    </w:rPr>
  </w:style>
  <w:style w:type="character" w:customStyle="1" w:styleId="Heading1Char">
    <w:name w:val="Heading 1 Char"/>
    <w:basedOn w:val="DefaultParagraphFont"/>
    <w:link w:val="Heading1"/>
    <w:uiPriority w:val="9"/>
    <w:rsid w:val="009729F5"/>
    <w:rPr>
      <w:rFonts w:asciiTheme="majorHAnsi" w:eastAsiaTheme="majorEastAsia" w:hAnsiTheme="majorHAnsi" w:cstheme="majorBidi"/>
      <w:b/>
      <w:color w:val="000000" w:themeColor="text1"/>
      <w:sz w:val="32"/>
      <w:szCs w:val="32"/>
    </w:rPr>
  </w:style>
  <w:style w:type="paragraph" w:styleId="TOCHeading">
    <w:name w:val="TOC Heading"/>
    <w:basedOn w:val="Heading1"/>
    <w:next w:val="Normal"/>
    <w:uiPriority w:val="39"/>
    <w:unhideWhenUsed/>
    <w:qFormat/>
    <w:rsid w:val="00677315"/>
    <w:pPr>
      <w:outlineLvl w:val="9"/>
    </w:pPr>
  </w:style>
  <w:style w:type="paragraph" w:styleId="TOC1">
    <w:name w:val="toc 1"/>
    <w:basedOn w:val="Normal"/>
    <w:next w:val="Normal"/>
    <w:autoRedefine/>
    <w:uiPriority w:val="39"/>
    <w:unhideWhenUsed/>
    <w:rsid w:val="00677315"/>
    <w:pPr>
      <w:spacing w:after="10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9729F5"/>
    <w:rPr>
      <w:rFonts w:asciiTheme="majorHAnsi" w:eastAsiaTheme="majorEastAsia" w:hAnsiTheme="majorHAnsi" w:cstheme="majorBidi"/>
      <w:b/>
      <w:color w:val="000000" w:themeColor="text1"/>
      <w:sz w:val="26"/>
      <w:szCs w:val="26"/>
    </w:rPr>
  </w:style>
  <w:style w:type="character" w:customStyle="1" w:styleId="TnBold">
    <w:name w:val="Tn.Bold"/>
    <w:basedOn w:val="DefaultParagraphFont"/>
    <w:qFormat/>
    <w:rsid w:val="002C0B93"/>
    <w:rPr>
      <w:rFonts w:ascii="Arial" w:eastAsiaTheme="minorHAnsi" w:hAnsi="Arial" w:cstheme="minorBidi"/>
      <w:b/>
      <w:sz w:val="22"/>
      <w:szCs w:val="22"/>
      <w:lang w:val="fr-CA"/>
    </w:rPr>
  </w:style>
  <w:style w:type="paragraph" w:customStyle="1" w:styleId="TnNormal">
    <w:name w:val="Tn.Normal"/>
    <w:basedOn w:val="Normal"/>
    <w:link w:val="TnNormalChar"/>
    <w:qFormat/>
    <w:rsid w:val="002C0B93"/>
    <w:pPr>
      <w:spacing w:before="120" w:after="120" w:line="240" w:lineRule="auto"/>
      <w:ind w:right="1080"/>
    </w:pPr>
    <w:rPr>
      <w:rFonts w:ascii="Arial" w:hAnsi="Arial"/>
    </w:rPr>
  </w:style>
  <w:style w:type="paragraph" w:customStyle="1" w:styleId="TnListNumBulInit">
    <w:name w:val="Tn.ListNumBul.Init"/>
    <w:next w:val="TnListNumBulLvl1"/>
    <w:rsid w:val="002C0B93"/>
    <w:pPr>
      <w:framePr w:wrap="around" w:vAnchor="text" w:hAnchor="text" w:x="-287" w:y="1"/>
      <w:widowControl w:val="0"/>
      <w:numPr>
        <w:numId w:val="1"/>
      </w:numPr>
      <w:spacing w:after="0" w:line="240" w:lineRule="auto"/>
    </w:pPr>
    <w:rPr>
      <w:rFonts w:ascii="Arial Black" w:hAnsi="Arial Black"/>
      <w:vanish/>
      <w:color w:val="FF0000"/>
      <w:sz w:val="8"/>
    </w:rPr>
  </w:style>
  <w:style w:type="paragraph" w:customStyle="1" w:styleId="TnListNumBulLvl1">
    <w:name w:val="Tn.ListNumBul.Lvl 1"/>
    <w:rsid w:val="002C0B93"/>
    <w:pPr>
      <w:widowControl w:val="0"/>
      <w:numPr>
        <w:ilvl w:val="1"/>
        <w:numId w:val="1"/>
      </w:numPr>
      <w:spacing w:after="0" w:line="240" w:lineRule="auto"/>
      <w:ind w:left="432" w:hanging="432"/>
    </w:pPr>
    <w:rPr>
      <w:rFonts w:ascii="Times New Roman" w:hAnsi="Times New Roman"/>
    </w:rPr>
  </w:style>
  <w:style w:type="paragraph" w:customStyle="1" w:styleId="TnListNumBulLvl2">
    <w:name w:val="Tn.ListNumBul.Lvl 2"/>
    <w:basedOn w:val="TnListNumBulLvl1"/>
    <w:rsid w:val="002C0B93"/>
    <w:pPr>
      <w:numPr>
        <w:ilvl w:val="2"/>
      </w:numPr>
      <w:ind w:left="720" w:hanging="432"/>
    </w:pPr>
  </w:style>
  <w:style w:type="paragraph" w:customStyle="1" w:styleId="TnListNumBulLvl3">
    <w:name w:val="Tn.ListNumBul.Lvl 3"/>
    <w:basedOn w:val="TnListNumBulLvl1"/>
    <w:rsid w:val="002C0B93"/>
    <w:pPr>
      <w:numPr>
        <w:ilvl w:val="3"/>
      </w:numPr>
      <w:ind w:left="994" w:hanging="432"/>
    </w:pPr>
  </w:style>
  <w:style w:type="paragraph" w:customStyle="1" w:styleId="TnListNumBulLvl4">
    <w:name w:val="Tn.ListNumBul.Lvl 4"/>
    <w:basedOn w:val="TnListNumBulLvl1"/>
    <w:rsid w:val="002C0B93"/>
    <w:pPr>
      <w:numPr>
        <w:ilvl w:val="4"/>
      </w:numPr>
      <w:ind w:left="1282" w:hanging="432"/>
    </w:pPr>
  </w:style>
  <w:style w:type="character" w:customStyle="1" w:styleId="TnNormalChar">
    <w:name w:val="Tn.Normal Char"/>
    <w:basedOn w:val="DefaultParagraphFont"/>
    <w:link w:val="TnNormal"/>
    <w:rsid w:val="002C0B93"/>
    <w:rPr>
      <w:rFonts w:ascii="Arial" w:hAnsi="Arial"/>
    </w:rPr>
  </w:style>
  <w:style w:type="paragraph" w:customStyle="1" w:styleId="TnHeading1">
    <w:name w:val="Tn.Heading 1"/>
    <w:basedOn w:val="Normal"/>
    <w:next w:val="TnHeading2"/>
    <w:qFormat/>
    <w:rsid w:val="002C0B93"/>
    <w:pPr>
      <w:keepNext/>
      <w:pageBreakBefore/>
      <w:numPr>
        <w:numId w:val="2"/>
      </w:numPr>
      <w:spacing w:before="120" w:after="720" w:line="240" w:lineRule="auto"/>
      <w:outlineLvl w:val="0"/>
    </w:pPr>
    <w:rPr>
      <w:rFonts w:ascii="Arial" w:hAnsi="Arial"/>
      <w:b/>
      <w:sz w:val="36"/>
    </w:rPr>
  </w:style>
  <w:style w:type="paragraph" w:customStyle="1" w:styleId="TnHeading2">
    <w:name w:val="Tn.Heading 2"/>
    <w:basedOn w:val="Normal"/>
    <w:next w:val="TnNormal"/>
    <w:qFormat/>
    <w:rsid w:val="002C0B93"/>
    <w:pPr>
      <w:keepNext/>
      <w:numPr>
        <w:ilvl w:val="1"/>
        <w:numId w:val="2"/>
      </w:numPr>
      <w:spacing w:before="360" w:after="240" w:line="240" w:lineRule="auto"/>
      <w:ind w:firstLine="0"/>
      <w:outlineLvl w:val="1"/>
    </w:pPr>
    <w:rPr>
      <w:rFonts w:ascii="Arial" w:hAnsi="Arial"/>
      <w:b/>
      <w:sz w:val="28"/>
    </w:rPr>
  </w:style>
  <w:style w:type="paragraph" w:customStyle="1" w:styleId="TnHeading3">
    <w:name w:val="Tn.Heading 3"/>
    <w:basedOn w:val="Normal"/>
    <w:next w:val="TnNormal"/>
    <w:qFormat/>
    <w:rsid w:val="002C0B93"/>
    <w:pPr>
      <w:keepNext/>
      <w:numPr>
        <w:ilvl w:val="2"/>
        <w:numId w:val="2"/>
      </w:numPr>
      <w:spacing w:before="360" w:after="240" w:line="240" w:lineRule="auto"/>
      <w:ind w:firstLine="0"/>
      <w:outlineLvl w:val="2"/>
    </w:pPr>
    <w:rPr>
      <w:rFonts w:ascii="Arial" w:hAnsi="Arial"/>
      <w:b/>
    </w:rPr>
  </w:style>
  <w:style w:type="paragraph" w:styleId="TOC2">
    <w:name w:val="toc 2"/>
    <w:basedOn w:val="Normal"/>
    <w:next w:val="Normal"/>
    <w:autoRedefine/>
    <w:uiPriority w:val="39"/>
    <w:unhideWhenUsed/>
    <w:rsid w:val="009F4710"/>
    <w:pPr>
      <w:spacing w:after="100"/>
      <w:ind w:left="220"/>
    </w:pPr>
  </w:style>
  <w:style w:type="paragraph" w:styleId="TOC3">
    <w:name w:val="toc 3"/>
    <w:basedOn w:val="Normal"/>
    <w:next w:val="Normal"/>
    <w:autoRedefine/>
    <w:uiPriority w:val="39"/>
    <w:unhideWhenUsed/>
    <w:rsid w:val="009F4710"/>
    <w:pPr>
      <w:spacing w:after="100"/>
      <w:ind w:left="440"/>
    </w:pPr>
  </w:style>
  <w:style w:type="paragraph" w:customStyle="1" w:styleId="TnListLetterNumInit">
    <w:name w:val="Tn.ListLetterNum.Init"/>
    <w:next w:val="TnListLetterNumLvl1"/>
    <w:rsid w:val="006D20AC"/>
    <w:pPr>
      <w:framePr w:wrap="around" w:vAnchor="text" w:hAnchor="text" w:x="-287" w:y="1"/>
      <w:widowControl w:val="0"/>
      <w:numPr>
        <w:numId w:val="4"/>
      </w:numPr>
      <w:spacing w:after="0" w:line="240" w:lineRule="auto"/>
      <w:ind w:left="-288" w:firstLine="288"/>
    </w:pPr>
    <w:rPr>
      <w:rFonts w:ascii="Arial Black" w:hAnsi="Arial Black"/>
      <w:caps/>
      <w:vanish/>
      <w:color w:val="FF0000"/>
      <w:sz w:val="8"/>
    </w:rPr>
  </w:style>
  <w:style w:type="paragraph" w:customStyle="1" w:styleId="TnListLetterNumLvl1">
    <w:name w:val="Tn.ListLetterNum.Lvl 1"/>
    <w:rsid w:val="006D20AC"/>
    <w:pPr>
      <w:widowControl w:val="0"/>
      <w:numPr>
        <w:ilvl w:val="1"/>
        <w:numId w:val="4"/>
      </w:numPr>
      <w:spacing w:after="0" w:line="240" w:lineRule="auto"/>
      <w:ind w:left="432" w:hanging="432"/>
    </w:pPr>
    <w:rPr>
      <w:rFonts w:ascii="Times New Roman" w:hAnsi="Times New Roman"/>
    </w:rPr>
  </w:style>
  <w:style w:type="paragraph" w:customStyle="1" w:styleId="TnListLetterNumLvl2">
    <w:name w:val="Tn.ListLetterNum.Lvl 2"/>
    <w:basedOn w:val="TnListLetterNumLvl1"/>
    <w:rsid w:val="006D20AC"/>
    <w:pPr>
      <w:numPr>
        <w:ilvl w:val="2"/>
      </w:numPr>
      <w:ind w:left="720" w:hanging="432"/>
    </w:pPr>
  </w:style>
  <w:style w:type="paragraph" w:customStyle="1" w:styleId="TnListLetterNumLvl1Cont">
    <w:name w:val="Tn.ListLetterNum.Lvl 1.Cont"/>
    <w:basedOn w:val="Normal"/>
    <w:rsid w:val="006D20AC"/>
    <w:pPr>
      <w:widowControl w:val="0"/>
      <w:autoSpaceDE w:val="0"/>
      <w:autoSpaceDN w:val="0"/>
      <w:adjustRightInd w:val="0"/>
      <w:spacing w:after="0" w:line="240" w:lineRule="auto"/>
      <w:ind w:left="432"/>
    </w:pPr>
    <w:rPr>
      <w:rFonts w:ascii="Times New Roman" w:hAnsi="Times New Roman"/>
    </w:rPr>
  </w:style>
  <w:style w:type="paragraph" w:customStyle="1" w:styleId="TnListNumLetterInit">
    <w:name w:val="Tn.ListNumLetter.Init"/>
    <w:next w:val="TnListNumLetterLvl1"/>
    <w:uiPriority w:val="1"/>
    <w:rsid w:val="006D20AC"/>
    <w:pPr>
      <w:framePr w:wrap="around" w:vAnchor="text" w:hAnchor="text" w:x="-287" w:y="1"/>
      <w:widowControl w:val="0"/>
      <w:numPr>
        <w:numId w:val="3"/>
      </w:numPr>
      <w:spacing w:after="0" w:line="240" w:lineRule="auto"/>
    </w:pPr>
    <w:rPr>
      <w:rFonts w:ascii="Arial Black" w:hAnsi="Arial Black"/>
      <w:caps/>
      <w:noProof/>
      <w:vanish/>
      <w:color w:val="FF0000"/>
      <w:sz w:val="8"/>
    </w:rPr>
  </w:style>
  <w:style w:type="paragraph" w:customStyle="1" w:styleId="TnListNumLetterLvl1">
    <w:name w:val="Tn.ListNumLetter.Lvl 1"/>
    <w:uiPriority w:val="1"/>
    <w:rsid w:val="006D20AC"/>
    <w:pPr>
      <w:widowControl w:val="0"/>
      <w:numPr>
        <w:ilvl w:val="1"/>
        <w:numId w:val="3"/>
      </w:numPr>
      <w:spacing w:after="0" w:line="240" w:lineRule="auto"/>
      <w:ind w:left="432" w:hanging="432"/>
    </w:pPr>
    <w:rPr>
      <w:rFonts w:ascii="Times New Roman" w:hAnsi="Times New Roman"/>
    </w:rPr>
  </w:style>
  <w:style w:type="paragraph" w:customStyle="1" w:styleId="TnListNumLetterLvl2">
    <w:name w:val="Tn.ListNumLetter.Lvl 2"/>
    <w:basedOn w:val="TnListNumLetterLvl1"/>
    <w:uiPriority w:val="1"/>
    <w:rsid w:val="006D20AC"/>
    <w:pPr>
      <w:numPr>
        <w:ilvl w:val="2"/>
      </w:numPr>
      <w:ind w:left="720" w:hanging="432"/>
    </w:pPr>
  </w:style>
  <w:style w:type="paragraph" w:customStyle="1" w:styleId="TnListNumLetterLvl2Cont">
    <w:name w:val="Tn.ListNumLetter.Lvl 2.Cont"/>
    <w:basedOn w:val="TnListNumLetterLvl1"/>
    <w:uiPriority w:val="1"/>
    <w:rsid w:val="006D20AC"/>
    <w:pPr>
      <w:numPr>
        <w:ilvl w:val="0"/>
        <w:numId w:val="0"/>
      </w:numPr>
      <w:ind w:left="691"/>
    </w:pPr>
  </w:style>
  <w:style w:type="paragraph" w:customStyle="1" w:styleId="TnListNumLetterLvl3">
    <w:name w:val="Tn.ListNumLetter.Lvl 3"/>
    <w:basedOn w:val="TnListNumLetterLvl2"/>
    <w:rsid w:val="006D20AC"/>
    <w:pPr>
      <w:numPr>
        <w:ilvl w:val="3"/>
        <w:numId w:val="4"/>
      </w:numPr>
    </w:pPr>
    <w:rPr>
      <w:lang w:val="fr-CA"/>
    </w:rPr>
  </w:style>
  <w:style w:type="paragraph" w:styleId="ListParagraph">
    <w:name w:val="List Paragraph"/>
    <w:basedOn w:val="Normal"/>
    <w:uiPriority w:val="34"/>
    <w:qFormat/>
    <w:rsid w:val="003F3A7A"/>
    <w:pPr>
      <w:ind w:left="720"/>
      <w:contextualSpacing/>
    </w:pPr>
  </w:style>
  <w:style w:type="character" w:styleId="CommentReference">
    <w:name w:val="annotation reference"/>
    <w:basedOn w:val="DefaultParagraphFont"/>
    <w:uiPriority w:val="99"/>
    <w:semiHidden/>
    <w:unhideWhenUsed/>
    <w:rsid w:val="003F3A7A"/>
    <w:rPr>
      <w:sz w:val="16"/>
      <w:szCs w:val="16"/>
    </w:rPr>
  </w:style>
  <w:style w:type="paragraph" w:styleId="CommentText">
    <w:name w:val="annotation text"/>
    <w:basedOn w:val="Normal"/>
    <w:link w:val="CommentTextChar"/>
    <w:uiPriority w:val="99"/>
    <w:unhideWhenUsed/>
    <w:rsid w:val="003F3A7A"/>
    <w:pPr>
      <w:spacing w:line="240" w:lineRule="auto"/>
    </w:pPr>
    <w:rPr>
      <w:sz w:val="20"/>
      <w:szCs w:val="20"/>
    </w:rPr>
  </w:style>
  <w:style w:type="character" w:customStyle="1" w:styleId="CommentTextChar">
    <w:name w:val="Comment Text Char"/>
    <w:basedOn w:val="DefaultParagraphFont"/>
    <w:link w:val="CommentText"/>
    <w:uiPriority w:val="99"/>
    <w:rsid w:val="003F3A7A"/>
    <w:rPr>
      <w:sz w:val="20"/>
      <w:szCs w:val="20"/>
    </w:rPr>
  </w:style>
  <w:style w:type="paragraph" w:styleId="CommentSubject">
    <w:name w:val="annotation subject"/>
    <w:basedOn w:val="CommentText"/>
    <w:next w:val="CommentText"/>
    <w:link w:val="CommentSubjectChar"/>
    <w:uiPriority w:val="99"/>
    <w:semiHidden/>
    <w:unhideWhenUsed/>
    <w:rsid w:val="003F3A7A"/>
    <w:rPr>
      <w:b/>
      <w:bCs/>
    </w:rPr>
  </w:style>
  <w:style w:type="character" w:customStyle="1" w:styleId="CommentSubjectChar">
    <w:name w:val="Comment Subject Char"/>
    <w:basedOn w:val="CommentTextChar"/>
    <w:link w:val="CommentSubject"/>
    <w:uiPriority w:val="99"/>
    <w:semiHidden/>
    <w:rsid w:val="003F3A7A"/>
    <w:rPr>
      <w:b/>
      <w:bCs/>
      <w:sz w:val="20"/>
      <w:szCs w:val="20"/>
    </w:rPr>
  </w:style>
  <w:style w:type="paragraph" w:styleId="BalloonText">
    <w:name w:val="Balloon Text"/>
    <w:basedOn w:val="Normal"/>
    <w:link w:val="BalloonTextChar"/>
    <w:uiPriority w:val="99"/>
    <w:semiHidden/>
    <w:unhideWhenUsed/>
    <w:rsid w:val="003F3A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3A7A"/>
    <w:rPr>
      <w:rFonts w:ascii="Segoe UI" w:hAnsi="Segoe UI" w:cs="Segoe UI"/>
      <w:sz w:val="18"/>
      <w:szCs w:val="18"/>
    </w:rPr>
  </w:style>
  <w:style w:type="paragraph" w:customStyle="1" w:styleId="TnNoteBodyText">
    <w:name w:val="Tn.Note.Body Text"/>
    <w:basedOn w:val="Normal"/>
    <w:link w:val="TnNoteBodyTextChar"/>
    <w:uiPriority w:val="1"/>
    <w:qFormat/>
    <w:rsid w:val="003F3A7A"/>
    <w:pPr>
      <w:pBdr>
        <w:top w:val="single" w:sz="4" w:space="12" w:color="auto"/>
        <w:bottom w:val="single" w:sz="4" w:space="12" w:color="auto"/>
      </w:pBdr>
      <w:shd w:val="clear" w:color="auto" w:fill="D9D9D9"/>
      <w:spacing w:before="240" w:after="240" w:line="240" w:lineRule="auto"/>
    </w:pPr>
    <w:rPr>
      <w:rFonts w:ascii="Times New Roman" w:eastAsia="Calibri" w:hAnsi="Times New Roman" w:cs="Times New Roman"/>
    </w:rPr>
  </w:style>
  <w:style w:type="character" w:customStyle="1" w:styleId="TnNoteBodyTextChar">
    <w:name w:val="Tn.Note.Body Text Char"/>
    <w:link w:val="TnNoteBodyText"/>
    <w:uiPriority w:val="1"/>
    <w:rsid w:val="003F3A7A"/>
    <w:rPr>
      <w:rFonts w:ascii="Times New Roman" w:eastAsia="Calibri" w:hAnsi="Times New Roman" w:cs="Times New Roman"/>
      <w:shd w:val="clear" w:color="auto" w:fill="D9D9D9"/>
    </w:rPr>
  </w:style>
  <w:style w:type="character" w:styleId="UnresolvedMention">
    <w:name w:val="Unresolved Mention"/>
    <w:basedOn w:val="DefaultParagraphFont"/>
    <w:uiPriority w:val="99"/>
    <w:semiHidden/>
    <w:unhideWhenUsed/>
    <w:rsid w:val="00216D87"/>
    <w:rPr>
      <w:color w:val="605E5C"/>
      <w:shd w:val="clear" w:color="auto" w:fill="E1DFDD"/>
    </w:rPr>
  </w:style>
  <w:style w:type="character" w:customStyle="1" w:styleId="Heading3Char">
    <w:name w:val="Heading 3 Char"/>
    <w:basedOn w:val="DefaultParagraphFont"/>
    <w:link w:val="Heading3"/>
    <w:uiPriority w:val="9"/>
    <w:rsid w:val="009729F5"/>
    <w:rPr>
      <w:rFonts w:asciiTheme="majorHAnsi" w:eastAsiaTheme="majorEastAsia" w:hAnsiTheme="majorHAnsi" w:cstheme="majorBidi"/>
      <w:b/>
      <w:color w:val="000000" w:themeColor="text1"/>
      <w:sz w:val="24"/>
      <w:szCs w:val="24"/>
    </w:rPr>
  </w:style>
  <w:style w:type="character" w:styleId="Strong">
    <w:name w:val="Strong"/>
    <w:basedOn w:val="DefaultParagraphFont"/>
    <w:uiPriority w:val="22"/>
    <w:qFormat/>
    <w:rsid w:val="000B2994"/>
    <w:rPr>
      <w:b/>
      <w:bCs/>
    </w:rPr>
  </w:style>
  <w:style w:type="character" w:styleId="FollowedHyperlink">
    <w:name w:val="FollowedHyperlink"/>
    <w:basedOn w:val="DefaultParagraphFont"/>
    <w:uiPriority w:val="99"/>
    <w:semiHidden/>
    <w:unhideWhenUsed/>
    <w:rsid w:val="000B2994"/>
    <w:rPr>
      <w:color w:val="954F72" w:themeColor="followedHyperlink"/>
      <w:u w:val="single"/>
    </w:rPr>
  </w:style>
  <w:style w:type="character" w:customStyle="1" w:styleId="Heading4Char">
    <w:name w:val="Heading 4 Char"/>
    <w:basedOn w:val="DefaultParagraphFont"/>
    <w:link w:val="Heading4"/>
    <w:uiPriority w:val="9"/>
    <w:rsid w:val="009729F5"/>
    <w:rPr>
      <w:rFonts w:asciiTheme="majorHAnsi" w:eastAsiaTheme="majorEastAsia" w:hAnsiTheme="majorHAnsi" w:cstheme="majorBidi"/>
      <w:b/>
      <w:i/>
      <w:iCs/>
      <w:color w:val="000000" w:themeColor="text1"/>
    </w:rPr>
  </w:style>
  <w:style w:type="paragraph" w:customStyle="1" w:styleId="Default">
    <w:name w:val="Default"/>
    <w:rsid w:val="00F41C33"/>
    <w:pPr>
      <w:autoSpaceDE w:val="0"/>
      <w:autoSpaceDN w:val="0"/>
      <w:adjustRightInd w:val="0"/>
      <w:spacing w:after="0" w:line="240" w:lineRule="auto"/>
    </w:pPr>
    <w:rPr>
      <w:rFonts w:ascii="Arial" w:hAnsi="Arial" w:cs="Arial"/>
      <w:color w:val="000000"/>
      <w:sz w:val="24"/>
      <w:szCs w:val="24"/>
    </w:rPr>
  </w:style>
  <w:style w:type="paragraph" w:styleId="Caption">
    <w:name w:val="caption"/>
    <w:basedOn w:val="Normal"/>
    <w:next w:val="Normal"/>
    <w:uiPriority w:val="35"/>
    <w:unhideWhenUsed/>
    <w:qFormat/>
    <w:rsid w:val="00D06296"/>
    <w:pPr>
      <w:spacing w:after="360" w:line="240" w:lineRule="auto"/>
    </w:pPr>
    <w:rPr>
      <w:b/>
      <w:iCs/>
      <w:szCs w:val="18"/>
    </w:rPr>
  </w:style>
  <w:style w:type="paragraph" w:styleId="Bibliography">
    <w:name w:val="Bibliography"/>
    <w:basedOn w:val="Normal"/>
    <w:next w:val="Normal"/>
    <w:uiPriority w:val="37"/>
    <w:unhideWhenUsed/>
    <w:rsid w:val="00A122B8"/>
  </w:style>
  <w:style w:type="paragraph" w:customStyle="1" w:styleId="xmsonormal">
    <w:name w:val="x_msonormal"/>
    <w:basedOn w:val="Normal"/>
    <w:rsid w:val="00F43E16"/>
    <w:pPr>
      <w:spacing w:after="0" w:line="240" w:lineRule="auto"/>
    </w:pPr>
    <w:rPr>
      <w:rFonts w:ascii="Calibri" w:hAnsi="Calibri" w:cs="Calibri"/>
    </w:rPr>
  </w:style>
  <w:style w:type="table" w:styleId="GridTable1Light-Accent5">
    <w:name w:val="Grid Table 1 Light Accent 5"/>
    <w:basedOn w:val="TableNormal"/>
    <w:uiPriority w:val="46"/>
    <w:rsid w:val="0036613B"/>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Heading5Char">
    <w:name w:val="Heading 5 Char"/>
    <w:basedOn w:val="DefaultParagraphFont"/>
    <w:link w:val="Heading5"/>
    <w:uiPriority w:val="9"/>
    <w:semiHidden/>
    <w:rsid w:val="009729F5"/>
    <w:rPr>
      <w:rFonts w:asciiTheme="majorHAnsi" w:eastAsiaTheme="majorEastAsia" w:hAnsiTheme="majorHAnsi" w:cstheme="majorBidi"/>
      <w:b/>
      <w:color w:val="000000" w:themeColor="text1"/>
    </w:rPr>
  </w:style>
  <w:style w:type="character" w:customStyle="1" w:styleId="normaltextrun">
    <w:name w:val="normaltextrun"/>
    <w:basedOn w:val="DefaultParagraphFont"/>
    <w:rsid w:val="00D1305E"/>
  </w:style>
  <w:style w:type="character" w:customStyle="1" w:styleId="eop">
    <w:name w:val="eop"/>
    <w:basedOn w:val="DefaultParagraphFont"/>
    <w:rsid w:val="00D1305E"/>
  </w:style>
  <w:style w:type="paragraph" w:customStyle="1" w:styleId="paragraph">
    <w:name w:val="paragraph"/>
    <w:basedOn w:val="Normal"/>
    <w:rsid w:val="002241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8B6B53"/>
  </w:style>
  <w:style w:type="paragraph" w:styleId="EndnoteText">
    <w:name w:val="endnote text"/>
    <w:basedOn w:val="Normal"/>
    <w:link w:val="EndnoteTextChar"/>
    <w:uiPriority w:val="99"/>
    <w:semiHidden/>
    <w:unhideWhenUsed/>
    <w:rsid w:val="005F50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F5016"/>
    <w:rPr>
      <w:sz w:val="20"/>
      <w:szCs w:val="20"/>
    </w:rPr>
  </w:style>
  <w:style w:type="character" w:styleId="EndnoteReference">
    <w:name w:val="endnote reference"/>
    <w:basedOn w:val="DefaultParagraphFont"/>
    <w:uiPriority w:val="99"/>
    <w:semiHidden/>
    <w:unhideWhenUsed/>
    <w:rsid w:val="005F50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36733">
      <w:bodyDiv w:val="1"/>
      <w:marLeft w:val="0"/>
      <w:marRight w:val="0"/>
      <w:marTop w:val="0"/>
      <w:marBottom w:val="0"/>
      <w:divBdr>
        <w:top w:val="none" w:sz="0" w:space="0" w:color="auto"/>
        <w:left w:val="none" w:sz="0" w:space="0" w:color="auto"/>
        <w:bottom w:val="none" w:sz="0" w:space="0" w:color="auto"/>
        <w:right w:val="none" w:sz="0" w:space="0" w:color="auto"/>
      </w:divBdr>
    </w:div>
    <w:div w:id="15740382">
      <w:bodyDiv w:val="1"/>
      <w:marLeft w:val="0"/>
      <w:marRight w:val="0"/>
      <w:marTop w:val="0"/>
      <w:marBottom w:val="0"/>
      <w:divBdr>
        <w:top w:val="none" w:sz="0" w:space="0" w:color="auto"/>
        <w:left w:val="none" w:sz="0" w:space="0" w:color="auto"/>
        <w:bottom w:val="none" w:sz="0" w:space="0" w:color="auto"/>
        <w:right w:val="none" w:sz="0" w:space="0" w:color="auto"/>
      </w:divBdr>
    </w:div>
    <w:div w:id="35662901">
      <w:bodyDiv w:val="1"/>
      <w:marLeft w:val="0"/>
      <w:marRight w:val="0"/>
      <w:marTop w:val="0"/>
      <w:marBottom w:val="0"/>
      <w:divBdr>
        <w:top w:val="none" w:sz="0" w:space="0" w:color="auto"/>
        <w:left w:val="none" w:sz="0" w:space="0" w:color="auto"/>
        <w:bottom w:val="none" w:sz="0" w:space="0" w:color="auto"/>
        <w:right w:val="none" w:sz="0" w:space="0" w:color="auto"/>
      </w:divBdr>
    </w:div>
    <w:div w:id="60759999">
      <w:bodyDiv w:val="1"/>
      <w:marLeft w:val="0"/>
      <w:marRight w:val="0"/>
      <w:marTop w:val="0"/>
      <w:marBottom w:val="0"/>
      <w:divBdr>
        <w:top w:val="none" w:sz="0" w:space="0" w:color="auto"/>
        <w:left w:val="none" w:sz="0" w:space="0" w:color="auto"/>
        <w:bottom w:val="none" w:sz="0" w:space="0" w:color="auto"/>
        <w:right w:val="none" w:sz="0" w:space="0" w:color="auto"/>
      </w:divBdr>
      <w:divsChild>
        <w:div w:id="1636907518">
          <w:marLeft w:val="0"/>
          <w:marRight w:val="0"/>
          <w:marTop w:val="0"/>
          <w:marBottom w:val="0"/>
          <w:divBdr>
            <w:top w:val="none" w:sz="0" w:space="0" w:color="auto"/>
            <w:left w:val="none" w:sz="0" w:space="0" w:color="auto"/>
            <w:bottom w:val="none" w:sz="0" w:space="0" w:color="auto"/>
            <w:right w:val="none" w:sz="0" w:space="0" w:color="auto"/>
          </w:divBdr>
        </w:div>
        <w:div w:id="1366561665">
          <w:marLeft w:val="0"/>
          <w:marRight w:val="0"/>
          <w:marTop w:val="0"/>
          <w:marBottom w:val="0"/>
          <w:divBdr>
            <w:top w:val="none" w:sz="0" w:space="0" w:color="auto"/>
            <w:left w:val="none" w:sz="0" w:space="0" w:color="auto"/>
            <w:bottom w:val="none" w:sz="0" w:space="0" w:color="auto"/>
            <w:right w:val="none" w:sz="0" w:space="0" w:color="auto"/>
          </w:divBdr>
        </w:div>
        <w:div w:id="1292979576">
          <w:marLeft w:val="0"/>
          <w:marRight w:val="0"/>
          <w:marTop w:val="0"/>
          <w:marBottom w:val="0"/>
          <w:divBdr>
            <w:top w:val="none" w:sz="0" w:space="0" w:color="auto"/>
            <w:left w:val="none" w:sz="0" w:space="0" w:color="auto"/>
            <w:bottom w:val="none" w:sz="0" w:space="0" w:color="auto"/>
            <w:right w:val="none" w:sz="0" w:space="0" w:color="auto"/>
          </w:divBdr>
        </w:div>
      </w:divsChild>
    </w:div>
    <w:div w:id="107168629">
      <w:bodyDiv w:val="1"/>
      <w:marLeft w:val="0"/>
      <w:marRight w:val="0"/>
      <w:marTop w:val="0"/>
      <w:marBottom w:val="0"/>
      <w:divBdr>
        <w:top w:val="none" w:sz="0" w:space="0" w:color="auto"/>
        <w:left w:val="none" w:sz="0" w:space="0" w:color="auto"/>
        <w:bottom w:val="none" w:sz="0" w:space="0" w:color="auto"/>
        <w:right w:val="none" w:sz="0" w:space="0" w:color="auto"/>
      </w:divBdr>
    </w:div>
    <w:div w:id="180821429">
      <w:bodyDiv w:val="1"/>
      <w:marLeft w:val="0"/>
      <w:marRight w:val="0"/>
      <w:marTop w:val="0"/>
      <w:marBottom w:val="0"/>
      <w:divBdr>
        <w:top w:val="none" w:sz="0" w:space="0" w:color="auto"/>
        <w:left w:val="none" w:sz="0" w:space="0" w:color="auto"/>
        <w:bottom w:val="none" w:sz="0" w:space="0" w:color="auto"/>
        <w:right w:val="none" w:sz="0" w:space="0" w:color="auto"/>
      </w:divBdr>
    </w:div>
    <w:div w:id="188032074">
      <w:bodyDiv w:val="1"/>
      <w:marLeft w:val="0"/>
      <w:marRight w:val="0"/>
      <w:marTop w:val="0"/>
      <w:marBottom w:val="0"/>
      <w:divBdr>
        <w:top w:val="none" w:sz="0" w:space="0" w:color="auto"/>
        <w:left w:val="none" w:sz="0" w:space="0" w:color="auto"/>
        <w:bottom w:val="none" w:sz="0" w:space="0" w:color="auto"/>
        <w:right w:val="none" w:sz="0" w:space="0" w:color="auto"/>
      </w:divBdr>
    </w:div>
    <w:div w:id="197164849">
      <w:bodyDiv w:val="1"/>
      <w:marLeft w:val="0"/>
      <w:marRight w:val="0"/>
      <w:marTop w:val="0"/>
      <w:marBottom w:val="0"/>
      <w:divBdr>
        <w:top w:val="none" w:sz="0" w:space="0" w:color="auto"/>
        <w:left w:val="none" w:sz="0" w:space="0" w:color="auto"/>
        <w:bottom w:val="none" w:sz="0" w:space="0" w:color="auto"/>
        <w:right w:val="none" w:sz="0" w:space="0" w:color="auto"/>
      </w:divBdr>
    </w:div>
    <w:div w:id="206339936">
      <w:bodyDiv w:val="1"/>
      <w:marLeft w:val="0"/>
      <w:marRight w:val="0"/>
      <w:marTop w:val="0"/>
      <w:marBottom w:val="0"/>
      <w:divBdr>
        <w:top w:val="none" w:sz="0" w:space="0" w:color="auto"/>
        <w:left w:val="none" w:sz="0" w:space="0" w:color="auto"/>
        <w:bottom w:val="none" w:sz="0" w:space="0" w:color="auto"/>
        <w:right w:val="none" w:sz="0" w:space="0" w:color="auto"/>
      </w:divBdr>
    </w:div>
    <w:div w:id="207382725">
      <w:bodyDiv w:val="1"/>
      <w:marLeft w:val="0"/>
      <w:marRight w:val="0"/>
      <w:marTop w:val="0"/>
      <w:marBottom w:val="0"/>
      <w:divBdr>
        <w:top w:val="none" w:sz="0" w:space="0" w:color="auto"/>
        <w:left w:val="none" w:sz="0" w:space="0" w:color="auto"/>
        <w:bottom w:val="none" w:sz="0" w:space="0" w:color="auto"/>
        <w:right w:val="none" w:sz="0" w:space="0" w:color="auto"/>
      </w:divBdr>
    </w:div>
    <w:div w:id="243422794">
      <w:bodyDiv w:val="1"/>
      <w:marLeft w:val="0"/>
      <w:marRight w:val="0"/>
      <w:marTop w:val="0"/>
      <w:marBottom w:val="0"/>
      <w:divBdr>
        <w:top w:val="none" w:sz="0" w:space="0" w:color="auto"/>
        <w:left w:val="none" w:sz="0" w:space="0" w:color="auto"/>
        <w:bottom w:val="none" w:sz="0" w:space="0" w:color="auto"/>
        <w:right w:val="none" w:sz="0" w:space="0" w:color="auto"/>
      </w:divBdr>
    </w:div>
    <w:div w:id="260379039">
      <w:bodyDiv w:val="1"/>
      <w:marLeft w:val="0"/>
      <w:marRight w:val="0"/>
      <w:marTop w:val="0"/>
      <w:marBottom w:val="0"/>
      <w:divBdr>
        <w:top w:val="none" w:sz="0" w:space="0" w:color="auto"/>
        <w:left w:val="none" w:sz="0" w:space="0" w:color="auto"/>
        <w:bottom w:val="none" w:sz="0" w:space="0" w:color="auto"/>
        <w:right w:val="none" w:sz="0" w:space="0" w:color="auto"/>
      </w:divBdr>
    </w:div>
    <w:div w:id="277108606">
      <w:bodyDiv w:val="1"/>
      <w:marLeft w:val="0"/>
      <w:marRight w:val="0"/>
      <w:marTop w:val="0"/>
      <w:marBottom w:val="0"/>
      <w:divBdr>
        <w:top w:val="none" w:sz="0" w:space="0" w:color="auto"/>
        <w:left w:val="none" w:sz="0" w:space="0" w:color="auto"/>
        <w:bottom w:val="none" w:sz="0" w:space="0" w:color="auto"/>
        <w:right w:val="none" w:sz="0" w:space="0" w:color="auto"/>
      </w:divBdr>
      <w:divsChild>
        <w:div w:id="1942492091">
          <w:marLeft w:val="0"/>
          <w:marRight w:val="0"/>
          <w:marTop w:val="0"/>
          <w:marBottom w:val="0"/>
          <w:divBdr>
            <w:top w:val="none" w:sz="0" w:space="0" w:color="auto"/>
            <w:left w:val="none" w:sz="0" w:space="0" w:color="auto"/>
            <w:bottom w:val="none" w:sz="0" w:space="0" w:color="auto"/>
            <w:right w:val="none" w:sz="0" w:space="0" w:color="auto"/>
          </w:divBdr>
        </w:div>
        <w:div w:id="1994025332">
          <w:marLeft w:val="0"/>
          <w:marRight w:val="0"/>
          <w:marTop w:val="0"/>
          <w:marBottom w:val="0"/>
          <w:divBdr>
            <w:top w:val="none" w:sz="0" w:space="0" w:color="auto"/>
            <w:left w:val="none" w:sz="0" w:space="0" w:color="auto"/>
            <w:bottom w:val="none" w:sz="0" w:space="0" w:color="auto"/>
            <w:right w:val="none" w:sz="0" w:space="0" w:color="auto"/>
          </w:divBdr>
        </w:div>
        <w:div w:id="1033530611">
          <w:marLeft w:val="0"/>
          <w:marRight w:val="0"/>
          <w:marTop w:val="0"/>
          <w:marBottom w:val="0"/>
          <w:divBdr>
            <w:top w:val="none" w:sz="0" w:space="0" w:color="auto"/>
            <w:left w:val="none" w:sz="0" w:space="0" w:color="auto"/>
            <w:bottom w:val="none" w:sz="0" w:space="0" w:color="auto"/>
            <w:right w:val="none" w:sz="0" w:space="0" w:color="auto"/>
          </w:divBdr>
        </w:div>
        <w:div w:id="1006591239">
          <w:marLeft w:val="0"/>
          <w:marRight w:val="0"/>
          <w:marTop w:val="0"/>
          <w:marBottom w:val="0"/>
          <w:divBdr>
            <w:top w:val="none" w:sz="0" w:space="0" w:color="auto"/>
            <w:left w:val="none" w:sz="0" w:space="0" w:color="auto"/>
            <w:bottom w:val="none" w:sz="0" w:space="0" w:color="auto"/>
            <w:right w:val="none" w:sz="0" w:space="0" w:color="auto"/>
          </w:divBdr>
        </w:div>
        <w:div w:id="109471866">
          <w:marLeft w:val="0"/>
          <w:marRight w:val="0"/>
          <w:marTop w:val="0"/>
          <w:marBottom w:val="0"/>
          <w:divBdr>
            <w:top w:val="none" w:sz="0" w:space="0" w:color="auto"/>
            <w:left w:val="none" w:sz="0" w:space="0" w:color="auto"/>
            <w:bottom w:val="none" w:sz="0" w:space="0" w:color="auto"/>
            <w:right w:val="none" w:sz="0" w:space="0" w:color="auto"/>
          </w:divBdr>
        </w:div>
        <w:div w:id="1221012344">
          <w:marLeft w:val="0"/>
          <w:marRight w:val="0"/>
          <w:marTop w:val="0"/>
          <w:marBottom w:val="0"/>
          <w:divBdr>
            <w:top w:val="none" w:sz="0" w:space="0" w:color="auto"/>
            <w:left w:val="none" w:sz="0" w:space="0" w:color="auto"/>
            <w:bottom w:val="none" w:sz="0" w:space="0" w:color="auto"/>
            <w:right w:val="none" w:sz="0" w:space="0" w:color="auto"/>
          </w:divBdr>
        </w:div>
        <w:div w:id="545874061">
          <w:marLeft w:val="0"/>
          <w:marRight w:val="0"/>
          <w:marTop w:val="0"/>
          <w:marBottom w:val="0"/>
          <w:divBdr>
            <w:top w:val="none" w:sz="0" w:space="0" w:color="auto"/>
            <w:left w:val="none" w:sz="0" w:space="0" w:color="auto"/>
            <w:bottom w:val="none" w:sz="0" w:space="0" w:color="auto"/>
            <w:right w:val="none" w:sz="0" w:space="0" w:color="auto"/>
          </w:divBdr>
        </w:div>
        <w:div w:id="750322428">
          <w:marLeft w:val="0"/>
          <w:marRight w:val="0"/>
          <w:marTop w:val="0"/>
          <w:marBottom w:val="0"/>
          <w:divBdr>
            <w:top w:val="none" w:sz="0" w:space="0" w:color="auto"/>
            <w:left w:val="none" w:sz="0" w:space="0" w:color="auto"/>
            <w:bottom w:val="none" w:sz="0" w:space="0" w:color="auto"/>
            <w:right w:val="none" w:sz="0" w:space="0" w:color="auto"/>
          </w:divBdr>
        </w:div>
      </w:divsChild>
    </w:div>
    <w:div w:id="278725951">
      <w:bodyDiv w:val="1"/>
      <w:marLeft w:val="0"/>
      <w:marRight w:val="0"/>
      <w:marTop w:val="0"/>
      <w:marBottom w:val="0"/>
      <w:divBdr>
        <w:top w:val="none" w:sz="0" w:space="0" w:color="auto"/>
        <w:left w:val="none" w:sz="0" w:space="0" w:color="auto"/>
        <w:bottom w:val="none" w:sz="0" w:space="0" w:color="auto"/>
        <w:right w:val="none" w:sz="0" w:space="0" w:color="auto"/>
      </w:divBdr>
    </w:div>
    <w:div w:id="284697126">
      <w:bodyDiv w:val="1"/>
      <w:marLeft w:val="0"/>
      <w:marRight w:val="0"/>
      <w:marTop w:val="0"/>
      <w:marBottom w:val="0"/>
      <w:divBdr>
        <w:top w:val="none" w:sz="0" w:space="0" w:color="auto"/>
        <w:left w:val="none" w:sz="0" w:space="0" w:color="auto"/>
        <w:bottom w:val="none" w:sz="0" w:space="0" w:color="auto"/>
        <w:right w:val="none" w:sz="0" w:space="0" w:color="auto"/>
      </w:divBdr>
    </w:div>
    <w:div w:id="306053919">
      <w:bodyDiv w:val="1"/>
      <w:marLeft w:val="0"/>
      <w:marRight w:val="0"/>
      <w:marTop w:val="0"/>
      <w:marBottom w:val="0"/>
      <w:divBdr>
        <w:top w:val="none" w:sz="0" w:space="0" w:color="auto"/>
        <w:left w:val="none" w:sz="0" w:space="0" w:color="auto"/>
        <w:bottom w:val="none" w:sz="0" w:space="0" w:color="auto"/>
        <w:right w:val="none" w:sz="0" w:space="0" w:color="auto"/>
      </w:divBdr>
    </w:div>
    <w:div w:id="343674094">
      <w:bodyDiv w:val="1"/>
      <w:marLeft w:val="0"/>
      <w:marRight w:val="0"/>
      <w:marTop w:val="0"/>
      <w:marBottom w:val="0"/>
      <w:divBdr>
        <w:top w:val="none" w:sz="0" w:space="0" w:color="auto"/>
        <w:left w:val="none" w:sz="0" w:space="0" w:color="auto"/>
        <w:bottom w:val="none" w:sz="0" w:space="0" w:color="auto"/>
        <w:right w:val="none" w:sz="0" w:space="0" w:color="auto"/>
      </w:divBdr>
    </w:div>
    <w:div w:id="396434853">
      <w:bodyDiv w:val="1"/>
      <w:marLeft w:val="0"/>
      <w:marRight w:val="0"/>
      <w:marTop w:val="0"/>
      <w:marBottom w:val="0"/>
      <w:divBdr>
        <w:top w:val="none" w:sz="0" w:space="0" w:color="auto"/>
        <w:left w:val="none" w:sz="0" w:space="0" w:color="auto"/>
        <w:bottom w:val="none" w:sz="0" w:space="0" w:color="auto"/>
        <w:right w:val="none" w:sz="0" w:space="0" w:color="auto"/>
      </w:divBdr>
    </w:div>
    <w:div w:id="411662082">
      <w:bodyDiv w:val="1"/>
      <w:marLeft w:val="0"/>
      <w:marRight w:val="0"/>
      <w:marTop w:val="0"/>
      <w:marBottom w:val="0"/>
      <w:divBdr>
        <w:top w:val="none" w:sz="0" w:space="0" w:color="auto"/>
        <w:left w:val="none" w:sz="0" w:space="0" w:color="auto"/>
        <w:bottom w:val="none" w:sz="0" w:space="0" w:color="auto"/>
        <w:right w:val="none" w:sz="0" w:space="0" w:color="auto"/>
      </w:divBdr>
    </w:div>
    <w:div w:id="425538219">
      <w:bodyDiv w:val="1"/>
      <w:marLeft w:val="0"/>
      <w:marRight w:val="0"/>
      <w:marTop w:val="0"/>
      <w:marBottom w:val="0"/>
      <w:divBdr>
        <w:top w:val="none" w:sz="0" w:space="0" w:color="auto"/>
        <w:left w:val="none" w:sz="0" w:space="0" w:color="auto"/>
        <w:bottom w:val="none" w:sz="0" w:space="0" w:color="auto"/>
        <w:right w:val="none" w:sz="0" w:space="0" w:color="auto"/>
      </w:divBdr>
    </w:div>
    <w:div w:id="430668911">
      <w:bodyDiv w:val="1"/>
      <w:marLeft w:val="0"/>
      <w:marRight w:val="0"/>
      <w:marTop w:val="0"/>
      <w:marBottom w:val="0"/>
      <w:divBdr>
        <w:top w:val="none" w:sz="0" w:space="0" w:color="auto"/>
        <w:left w:val="none" w:sz="0" w:space="0" w:color="auto"/>
        <w:bottom w:val="none" w:sz="0" w:space="0" w:color="auto"/>
        <w:right w:val="none" w:sz="0" w:space="0" w:color="auto"/>
      </w:divBdr>
    </w:div>
    <w:div w:id="463502339">
      <w:bodyDiv w:val="1"/>
      <w:marLeft w:val="0"/>
      <w:marRight w:val="0"/>
      <w:marTop w:val="0"/>
      <w:marBottom w:val="0"/>
      <w:divBdr>
        <w:top w:val="none" w:sz="0" w:space="0" w:color="auto"/>
        <w:left w:val="none" w:sz="0" w:space="0" w:color="auto"/>
        <w:bottom w:val="none" w:sz="0" w:space="0" w:color="auto"/>
        <w:right w:val="none" w:sz="0" w:space="0" w:color="auto"/>
      </w:divBdr>
    </w:div>
    <w:div w:id="514154396">
      <w:bodyDiv w:val="1"/>
      <w:marLeft w:val="0"/>
      <w:marRight w:val="0"/>
      <w:marTop w:val="0"/>
      <w:marBottom w:val="0"/>
      <w:divBdr>
        <w:top w:val="none" w:sz="0" w:space="0" w:color="auto"/>
        <w:left w:val="none" w:sz="0" w:space="0" w:color="auto"/>
        <w:bottom w:val="none" w:sz="0" w:space="0" w:color="auto"/>
        <w:right w:val="none" w:sz="0" w:space="0" w:color="auto"/>
      </w:divBdr>
    </w:div>
    <w:div w:id="550730953">
      <w:bodyDiv w:val="1"/>
      <w:marLeft w:val="0"/>
      <w:marRight w:val="0"/>
      <w:marTop w:val="0"/>
      <w:marBottom w:val="0"/>
      <w:divBdr>
        <w:top w:val="none" w:sz="0" w:space="0" w:color="auto"/>
        <w:left w:val="none" w:sz="0" w:space="0" w:color="auto"/>
        <w:bottom w:val="none" w:sz="0" w:space="0" w:color="auto"/>
        <w:right w:val="none" w:sz="0" w:space="0" w:color="auto"/>
      </w:divBdr>
    </w:div>
    <w:div w:id="565533444">
      <w:bodyDiv w:val="1"/>
      <w:marLeft w:val="0"/>
      <w:marRight w:val="0"/>
      <w:marTop w:val="0"/>
      <w:marBottom w:val="0"/>
      <w:divBdr>
        <w:top w:val="none" w:sz="0" w:space="0" w:color="auto"/>
        <w:left w:val="none" w:sz="0" w:space="0" w:color="auto"/>
        <w:bottom w:val="none" w:sz="0" w:space="0" w:color="auto"/>
        <w:right w:val="none" w:sz="0" w:space="0" w:color="auto"/>
      </w:divBdr>
    </w:div>
    <w:div w:id="567346129">
      <w:bodyDiv w:val="1"/>
      <w:marLeft w:val="0"/>
      <w:marRight w:val="0"/>
      <w:marTop w:val="0"/>
      <w:marBottom w:val="0"/>
      <w:divBdr>
        <w:top w:val="none" w:sz="0" w:space="0" w:color="auto"/>
        <w:left w:val="none" w:sz="0" w:space="0" w:color="auto"/>
        <w:bottom w:val="none" w:sz="0" w:space="0" w:color="auto"/>
        <w:right w:val="none" w:sz="0" w:space="0" w:color="auto"/>
      </w:divBdr>
    </w:div>
    <w:div w:id="576332136">
      <w:bodyDiv w:val="1"/>
      <w:marLeft w:val="0"/>
      <w:marRight w:val="0"/>
      <w:marTop w:val="0"/>
      <w:marBottom w:val="0"/>
      <w:divBdr>
        <w:top w:val="none" w:sz="0" w:space="0" w:color="auto"/>
        <w:left w:val="none" w:sz="0" w:space="0" w:color="auto"/>
        <w:bottom w:val="none" w:sz="0" w:space="0" w:color="auto"/>
        <w:right w:val="none" w:sz="0" w:space="0" w:color="auto"/>
      </w:divBdr>
    </w:div>
    <w:div w:id="583416583">
      <w:bodyDiv w:val="1"/>
      <w:marLeft w:val="0"/>
      <w:marRight w:val="0"/>
      <w:marTop w:val="0"/>
      <w:marBottom w:val="0"/>
      <w:divBdr>
        <w:top w:val="none" w:sz="0" w:space="0" w:color="auto"/>
        <w:left w:val="none" w:sz="0" w:space="0" w:color="auto"/>
        <w:bottom w:val="none" w:sz="0" w:space="0" w:color="auto"/>
        <w:right w:val="none" w:sz="0" w:space="0" w:color="auto"/>
      </w:divBdr>
    </w:div>
    <w:div w:id="650134147">
      <w:bodyDiv w:val="1"/>
      <w:marLeft w:val="0"/>
      <w:marRight w:val="0"/>
      <w:marTop w:val="0"/>
      <w:marBottom w:val="0"/>
      <w:divBdr>
        <w:top w:val="none" w:sz="0" w:space="0" w:color="auto"/>
        <w:left w:val="none" w:sz="0" w:space="0" w:color="auto"/>
        <w:bottom w:val="none" w:sz="0" w:space="0" w:color="auto"/>
        <w:right w:val="none" w:sz="0" w:space="0" w:color="auto"/>
      </w:divBdr>
    </w:div>
    <w:div w:id="660349355">
      <w:bodyDiv w:val="1"/>
      <w:marLeft w:val="0"/>
      <w:marRight w:val="0"/>
      <w:marTop w:val="0"/>
      <w:marBottom w:val="0"/>
      <w:divBdr>
        <w:top w:val="none" w:sz="0" w:space="0" w:color="auto"/>
        <w:left w:val="none" w:sz="0" w:space="0" w:color="auto"/>
        <w:bottom w:val="none" w:sz="0" w:space="0" w:color="auto"/>
        <w:right w:val="none" w:sz="0" w:space="0" w:color="auto"/>
      </w:divBdr>
    </w:div>
    <w:div w:id="663163137">
      <w:bodyDiv w:val="1"/>
      <w:marLeft w:val="0"/>
      <w:marRight w:val="0"/>
      <w:marTop w:val="0"/>
      <w:marBottom w:val="0"/>
      <w:divBdr>
        <w:top w:val="none" w:sz="0" w:space="0" w:color="auto"/>
        <w:left w:val="none" w:sz="0" w:space="0" w:color="auto"/>
        <w:bottom w:val="none" w:sz="0" w:space="0" w:color="auto"/>
        <w:right w:val="none" w:sz="0" w:space="0" w:color="auto"/>
      </w:divBdr>
    </w:div>
    <w:div w:id="676541290">
      <w:bodyDiv w:val="1"/>
      <w:marLeft w:val="0"/>
      <w:marRight w:val="0"/>
      <w:marTop w:val="0"/>
      <w:marBottom w:val="0"/>
      <w:divBdr>
        <w:top w:val="none" w:sz="0" w:space="0" w:color="auto"/>
        <w:left w:val="none" w:sz="0" w:space="0" w:color="auto"/>
        <w:bottom w:val="none" w:sz="0" w:space="0" w:color="auto"/>
        <w:right w:val="none" w:sz="0" w:space="0" w:color="auto"/>
      </w:divBdr>
    </w:div>
    <w:div w:id="679162411">
      <w:bodyDiv w:val="1"/>
      <w:marLeft w:val="0"/>
      <w:marRight w:val="0"/>
      <w:marTop w:val="0"/>
      <w:marBottom w:val="0"/>
      <w:divBdr>
        <w:top w:val="none" w:sz="0" w:space="0" w:color="auto"/>
        <w:left w:val="none" w:sz="0" w:space="0" w:color="auto"/>
        <w:bottom w:val="none" w:sz="0" w:space="0" w:color="auto"/>
        <w:right w:val="none" w:sz="0" w:space="0" w:color="auto"/>
      </w:divBdr>
    </w:div>
    <w:div w:id="737443358">
      <w:bodyDiv w:val="1"/>
      <w:marLeft w:val="0"/>
      <w:marRight w:val="0"/>
      <w:marTop w:val="0"/>
      <w:marBottom w:val="0"/>
      <w:divBdr>
        <w:top w:val="none" w:sz="0" w:space="0" w:color="auto"/>
        <w:left w:val="none" w:sz="0" w:space="0" w:color="auto"/>
        <w:bottom w:val="none" w:sz="0" w:space="0" w:color="auto"/>
        <w:right w:val="none" w:sz="0" w:space="0" w:color="auto"/>
      </w:divBdr>
    </w:div>
    <w:div w:id="753016547">
      <w:bodyDiv w:val="1"/>
      <w:marLeft w:val="0"/>
      <w:marRight w:val="0"/>
      <w:marTop w:val="0"/>
      <w:marBottom w:val="0"/>
      <w:divBdr>
        <w:top w:val="none" w:sz="0" w:space="0" w:color="auto"/>
        <w:left w:val="none" w:sz="0" w:space="0" w:color="auto"/>
        <w:bottom w:val="none" w:sz="0" w:space="0" w:color="auto"/>
        <w:right w:val="none" w:sz="0" w:space="0" w:color="auto"/>
      </w:divBdr>
    </w:div>
    <w:div w:id="766971630">
      <w:bodyDiv w:val="1"/>
      <w:marLeft w:val="0"/>
      <w:marRight w:val="0"/>
      <w:marTop w:val="0"/>
      <w:marBottom w:val="0"/>
      <w:divBdr>
        <w:top w:val="none" w:sz="0" w:space="0" w:color="auto"/>
        <w:left w:val="none" w:sz="0" w:space="0" w:color="auto"/>
        <w:bottom w:val="none" w:sz="0" w:space="0" w:color="auto"/>
        <w:right w:val="none" w:sz="0" w:space="0" w:color="auto"/>
      </w:divBdr>
    </w:div>
    <w:div w:id="811869259">
      <w:bodyDiv w:val="1"/>
      <w:marLeft w:val="0"/>
      <w:marRight w:val="0"/>
      <w:marTop w:val="0"/>
      <w:marBottom w:val="0"/>
      <w:divBdr>
        <w:top w:val="none" w:sz="0" w:space="0" w:color="auto"/>
        <w:left w:val="none" w:sz="0" w:space="0" w:color="auto"/>
        <w:bottom w:val="none" w:sz="0" w:space="0" w:color="auto"/>
        <w:right w:val="none" w:sz="0" w:space="0" w:color="auto"/>
      </w:divBdr>
    </w:div>
    <w:div w:id="836771485">
      <w:bodyDiv w:val="1"/>
      <w:marLeft w:val="0"/>
      <w:marRight w:val="0"/>
      <w:marTop w:val="0"/>
      <w:marBottom w:val="0"/>
      <w:divBdr>
        <w:top w:val="none" w:sz="0" w:space="0" w:color="auto"/>
        <w:left w:val="none" w:sz="0" w:space="0" w:color="auto"/>
        <w:bottom w:val="none" w:sz="0" w:space="0" w:color="auto"/>
        <w:right w:val="none" w:sz="0" w:space="0" w:color="auto"/>
      </w:divBdr>
    </w:div>
    <w:div w:id="842284590">
      <w:bodyDiv w:val="1"/>
      <w:marLeft w:val="0"/>
      <w:marRight w:val="0"/>
      <w:marTop w:val="0"/>
      <w:marBottom w:val="0"/>
      <w:divBdr>
        <w:top w:val="none" w:sz="0" w:space="0" w:color="auto"/>
        <w:left w:val="none" w:sz="0" w:space="0" w:color="auto"/>
        <w:bottom w:val="none" w:sz="0" w:space="0" w:color="auto"/>
        <w:right w:val="none" w:sz="0" w:space="0" w:color="auto"/>
      </w:divBdr>
    </w:div>
    <w:div w:id="898899968">
      <w:bodyDiv w:val="1"/>
      <w:marLeft w:val="0"/>
      <w:marRight w:val="0"/>
      <w:marTop w:val="0"/>
      <w:marBottom w:val="0"/>
      <w:divBdr>
        <w:top w:val="none" w:sz="0" w:space="0" w:color="auto"/>
        <w:left w:val="none" w:sz="0" w:space="0" w:color="auto"/>
        <w:bottom w:val="none" w:sz="0" w:space="0" w:color="auto"/>
        <w:right w:val="none" w:sz="0" w:space="0" w:color="auto"/>
      </w:divBdr>
    </w:div>
    <w:div w:id="913900552">
      <w:bodyDiv w:val="1"/>
      <w:marLeft w:val="0"/>
      <w:marRight w:val="0"/>
      <w:marTop w:val="0"/>
      <w:marBottom w:val="0"/>
      <w:divBdr>
        <w:top w:val="none" w:sz="0" w:space="0" w:color="auto"/>
        <w:left w:val="none" w:sz="0" w:space="0" w:color="auto"/>
        <w:bottom w:val="none" w:sz="0" w:space="0" w:color="auto"/>
        <w:right w:val="none" w:sz="0" w:space="0" w:color="auto"/>
      </w:divBdr>
    </w:div>
    <w:div w:id="1002244965">
      <w:bodyDiv w:val="1"/>
      <w:marLeft w:val="0"/>
      <w:marRight w:val="0"/>
      <w:marTop w:val="0"/>
      <w:marBottom w:val="0"/>
      <w:divBdr>
        <w:top w:val="none" w:sz="0" w:space="0" w:color="auto"/>
        <w:left w:val="none" w:sz="0" w:space="0" w:color="auto"/>
        <w:bottom w:val="none" w:sz="0" w:space="0" w:color="auto"/>
        <w:right w:val="none" w:sz="0" w:space="0" w:color="auto"/>
      </w:divBdr>
    </w:div>
    <w:div w:id="1145783641">
      <w:bodyDiv w:val="1"/>
      <w:marLeft w:val="0"/>
      <w:marRight w:val="0"/>
      <w:marTop w:val="0"/>
      <w:marBottom w:val="0"/>
      <w:divBdr>
        <w:top w:val="none" w:sz="0" w:space="0" w:color="auto"/>
        <w:left w:val="none" w:sz="0" w:space="0" w:color="auto"/>
        <w:bottom w:val="none" w:sz="0" w:space="0" w:color="auto"/>
        <w:right w:val="none" w:sz="0" w:space="0" w:color="auto"/>
      </w:divBdr>
    </w:div>
    <w:div w:id="1148092316">
      <w:bodyDiv w:val="1"/>
      <w:marLeft w:val="0"/>
      <w:marRight w:val="0"/>
      <w:marTop w:val="0"/>
      <w:marBottom w:val="0"/>
      <w:divBdr>
        <w:top w:val="none" w:sz="0" w:space="0" w:color="auto"/>
        <w:left w:val="none" w:sz="0" w:space="0" w:color="auto"/>
        <w:bottom w:val="none" w:sz="0" w:space="0" w:color="auto"/>
        <w:right w:val="none" w:sz="0" w:space="0" w:color="auto"/>
      </w:divBdr>
    </w:div>
    <w:div w:id="1152864445">
      <w:bodyDiv w:val="1"/>
      <w:marLeft w:val="0"/>
      <w:marRight w:val="0"/>
      <w:marTop w:val="0"/>
      <w:marBottom w:val="0"/>
      <w:divBdr>
        <w:top w:val="none" w:sz="0" w:space="0" w:color="auto"/>
        <w:left w:val="none" w:sz="0" w:space="0" w:color="auto"/>
        <w:bottom w:val="none" w:sz="0" w:space="0" w:color="auto"/>
        <w:right w:val="none" w:sz="0" w:space="0" w:color="auto"/>
      </w:divBdr>
    </w:div>
    <w:div w:id="1250887881">
      <w:bodyDiv w:val="1"/>
      <w:marLeft w:val="0"/>
      <w:marRight w:val="0"/>
      <w:marTop w:val="0"/>
      <w:marBottom w:val="0"/>
      <w:divBdr>
        <w:top w:val="none" w:sz="0" w:space="0" w:color="auto"/>
        <w:left w:val="none" w:sz="0" w:space="0" w:color="auto"/>
        <w:bottom w:val="none" w:sz="0" w:space="0" w:color="auto"/>
        <w:right w:val="none" w:sz="0" w:space="0" w:color="auto"/>
      </w:divBdr>
      <w:divsChild>
        <w:div w:id="2130541772">
          <w:marLeft w:val="0"/>
          <w:marRight w:val="0"/>
          <w:marTop w:val="0"/>
          <w:marBottom w:val="0"/>
          <w:divBdr>
            <w:top w:val="none" w:sz="0" w:space="0" w:color="auto"/>
            <w:left w:val="none" w:sz="0" w:space="0" w:color="auto"/>
            <w:bottom w:val="none" w:sz="0" w:space="0" w:color="auto"/>
            <w:right w:val="none" w:sz="0" w:space="0" w:color="auto"/>
          </w:divBdr>
        </w:div>
        <w:div w:id="1386224721">
          <w:marLeft w:val="0"/>
          <w:marRight w:val="0"/>
          <w:marTop w:val="0"/>
          <w:marBottom w:val="0"/>
          <w:divBdr>
            <w:top w:val="none" w:sz="0" w:space="0" w:color="auto"/>
            <w:left w:val="none" w:sz="0" w:space="0" w:color="auto"/>
            <w:bottom w:val="none" w:sz="0" w:space="0" w:color="auto"/>
            <w:right w:val="none" w:sz="0" w:space="0" w:color="auto"/>
          </w:divBdr>
        </w:div>
        <w:div w:id="1528251335">
          <w:marLeft w:val="0"/>
          <w:marRight w:val="0"/>
          <w:marTop w:val="0"/>
          <w:marBottom w:val="0"/>
          <w:divBdr>
            <w:top w:val="none" w:sz="0" w:space="0" w:color="auto"/>
            <w:left w:val="none" w:sz="0" w:space="0" w:color="auto"/>
            <w:bottom w:val="none" w:sz="0" w:space="0" w:color="auto"/>
            <w:right w:val="none" w:sz="0" w:space="0" w:color="auto"/>
          </w:divBdr>
        </w:div>
      </w:divsChild>
    </w:div>
    <w:div w:id="1290092366">
      <w:bodyDiv w:val="1"/>
      <w:marLeft w:val="0"/>
      <w:marRight w:val="0"/>
      <w:marTop w:val="0"/>
      <w:marBottom w:val="0"/>
      <w:divBdr>
        <w:top w:val="none" w:sz="0" w:space="0" w:color="auto"/>
        <w:left w:val="none" w:sz="0" w:space="0" w:color="auto"/>
        <w:bottom w:val="none" w:sz="0" w:space="0" w:color="auto"/>
        <w:right w:val="none" w:sz="0" w:space="0" w:color="auto"/>
      </w:divBdr>
    </w:div>
    <w:div w:id="1300571902">
      <w:bodyDiv w:val="1"/>
      <w:marLeft w:val="0"/>
      <w:marRight w:val="0"/>
      <w:marTop w:val="0"/>
      <w:marBottom w:val="0"/>
      <w:divBdr>
        <w:top w:val="none" w:sz="0" w:space="0" w:color="auto"/>
        <w:left w:val="none" w:sz="0" w:space="0" w:color="auto"/>
        <w:bottom w:val="none" w:sz="0" w:space="0" w:color="auto"/>
        <w:right w:val="none" w:sz="0" w:space="0" w:color="auto"/>
      </w:divBdr>
    </w:div>
    <w:div w:id="1337229102">
      <w:bodyDiv w:val="1"/>
      <w:marLeft w:val="0"/>
      <w:marRight w:val="0"/>
      <w:marTop w:val="0"/>
      <w:marBottom w:val="0"/>
      <w:divBdr>
        <w:top w:val="none" w:sz="0" w:space="0" w:color="auto"/>
        <w:left w:val="none" w:sz="0" w:space="0" w:color="auto"/>
        <w:bottom w:val="none" w:sz="0" w:space="0" w:color="auto"/>
        <w:right w:val="none" w:sz="0" w:space="0" w:color="auto"/>
      </w:divBdr>
    </w:div>
    <w:div w:id="1340036250">
      <w:bodyDiv w:val="1"/>
      <w:marLeft w:val="0"/>
      <w:marRight w:val="0"/>
      <w:marTop w:val="0"/>
      <w:marBottom w:val="0"/>
      <w:divBdr>
        <w:top w:val="none" w:sz="0" w:space="0" w:color="auto"/>
        <w:left w:val="none" w:sz="0" w:space="0" w:color="auto"/>
        <w:bottom w:val="none" w:sz="0" w:space="0" w:color="auto"/>
        <w:right w:val="none" w:sz="0" w:space="0" w:color="auto"/>
      </w:divBdr>
      <w:divsChild>
        <w:div w:id="1681154500">
          <w:marLeft w:val="0"/>
          <w:marRight w:val="0"/>
          <w:marTop w:val="0"/>
          <w:marBottom w:val="0"/>
          <w:divBdr>
            <w:top w:val="none" w:sz="0" w:space="0" w:color="auto"/>
            <w:left w:val="none" w:sz="0" w:space="0" w:color="auto"/>
            <w:bottom w:val="none" w:sz="0" w:space="0" w:color="auto"/>
            <w:right w:val="none" w:sz="0" w:space="0" w:color="auto"/>
          </w:divBdr>
        </w:div>
        <w:div w:id="1325204018">
          <w:marLeft w:val="0"/>
          <w:marRight w:val="0"/>
          <w:marTop w:val="0"/>
          <w:marBottom w:val="0"/>
          <w:divBdr>
            <w:top w:val="none" w:sz="0" w:space="0" w:color="auto"/>
            <w:left w:val="none" w:sz="0" w:space="0" w:color="auto"/>
            <w:bottom w:val="none" w:sz="0" w:space="0" w:color="auto"/>
            <w:right w:val="none" w:sz="0" w:space="0" w:color="auto"/>
          </w:divBdr>
        </w:div>
        <w:div w:id="961838785">
          <w:marLeft w:val="0"/>
          <w:marRight w:val="0"/>
          <w:marTop w:val="0"/>
          <w:marBottom w:val="0"/>
          <w:divBdr>
            <w:top w:val="none" w:sz="0" w:space="0" w:color="auto"/>
            <w:left w:val="none" w:sz="0" w:space="0" w:color="auto"/>
            <w:bottom w:val="none" w:sz="0" w:space="0" w:color="auto"/>
            <w:right w:val="none" w:sz="0" w:space="0" w:color="auto"/>
          </w:divBdr>
        </w:div>
      </w:divsChild>
    </w:div>
    <w:div w:id="1389381302">
      <w:bodyDiv w:val="1"/>
      <w:marLeft w:val="0"/>
      <w:marRight w:val="0"/>
      <w:marTop w:val="0"/>
      <w:marBottom w:val="0"/>
      <w:divBdr>
        <w:top w:val="none" w:sz="0" w:space="0" w:color="auto"/>
        <w:left w:val="none" w:sz="0" w:space="0" w:color="auto"/>
        <w:bottom w:val="none" w:sz="0" w:space="0" w:color="auto"/>
        <w:right w:val="none" w:sz="0" w:space="0" w:color="auto"/>
      </w:divBdr>
    </w:div>
    <w:div w:id="1435516541">
      <w:bodyDiv w:val="1"/>
      <w:marLeft w:val="0"/>
      <w:marRight w:val="0"/>
      <w:marTop w:val="0"/>
      <w:marBottom w:val="0"/>
      <w:divBdr>
        <w:top w:val="none" w:sz="0" w:space="0" w:color="auto"/>
        <w:left w:val="none" w:sz="0" w:space="0" w:color="auto"/>
        <w:bottom w:val="none" w:sz="0" w:space="0" w:color="auto"/>
        <w:right w:val="none" w:sz="0" w:space="0" w:color="auto"/>
      </w:divBdr>
    </w:div>
    <w:div w:id="1449734927">
      <w:bodyDiv w:val="1"/>
      <w:marLeft w:val="0"/>
      <w:marRight w:val="0"/>
      <w:marTop w:val="0"/>
      <w:marBottom w:val="0"/>
      <w:divBdr>
        <w:top w:val="none" w:sz="0" w:space="0" w:color="auto"/>
        <w:left w:val="none" w:sz="0" w:space="0" w:color="auto"/>
        <w:bottom w:val="none" w:sz="0" w:space="0" w:color="auto"/>
        <w:right w:val="none" w:sz="0" w:space="0" w:color="auto"/>
      </w:divBdr>
    </w:div>
    <w:div w:id="1451701454">
      <w:bodyDiv w:val="1"/>
      <w:marLeft w:val="0"/>
      <w:marRight w:val="0"/>
      <w:marTop w:val="0"/>
      <w:marBottom w:val="0"/>
      <w:divBdr>
        <w:top w:val="none" w:sz="0" w:space="0" w:color="auto"/>
        <w:left w:val="none" w:sz="0" w:space="0" w:color="auto"/>
        <w:bottom w:val="none" w:sz="0" w:space="0" w:color="auto"/>
        <w:right w:val="none" w:sz="0" w:space="0" w:color="auto"/>
      </w:divBdr>
    </w:div>
    <w:div w:id="1473714264">
      <w:bodyDiv w:val="1"/>
      <w:marLeft w:val="0"/>
      <w:marRight w:val="0"/>
      <w:marTop w:val="0"/>
      <w:marBottom w:val="0"/>
      <w:divBdr>
        <w:top w:val="none" w:sz="0" w:space="0" w:color="auto"/>
        <w:left w:val="none" w:sz="0" w:space="0" w:color="auto"/>
        <w:bottom w:val="none" w:sz="0" w:space="0" w:color="auto"/>
        <w:right w:val="none" w:sz="0" w:space="0" w:color="auto"/>
      </w:divBdr>
    </w:div>
    <w:div w:id="1517617316">
      <w:bodyDiv w:val="1"/>
      <w:marLeft w:val="0"/>
      <w:marRight w:val="0"/>
      <w:marTop w:val="0"/>
      <w:marBottom w:val="0"/>
      <w:divBdr>
        <w:top w:val="none" w:sz="0" w:space="0" w:color="auto"/>
        <w:left w:val="none" w:sz="0" w:space="0" w:color="auto"/>
        <w:bottom w:val="none" w:sz="0" w:space="0" w:color="auto"/>
        <w:right w:val="none" w:sz="0" w:space="0" w:color="auto"/>
      </w:divBdr>
    </w:div>
    <w:div w:id="1518889671">
      <w:bodyDiv w:val="1"/>
      <w:marLeft w:val="0"/>
      <w:marRight w:val="0"/>
      <w:marTop w:val="0"/>
      <w:marBottom w:val="0"/>
      <w:divBdr>
        <w:top w:val="none" w:sz="0" w:space="0" w:color="auto"/>
        <w:left w:val="none" w:sz="0" w:space="0" w:color="auto"/>
        <w:bottom w:val="none" w:sz="0" w:space="0" w:color="auto"/>
        <w:right w:val="none" w:sz="0" w:space="0" w:color="auto"/>
      </w:divBdr>
    </w:div>
    <w:div w:id="1582641385">
      <w:bodyDiv w:val="1"/>
      <w:marLeft w:val="0"/>
      <w:marRight w:val="0"/>
      <w:marTop w:val="0"/>
      <w:marBottom w:val="0"/>
      <w:divBdr>
        <w:top w:val="none" w:sz="0" w:space="0" w:color="auto"/>
        <w:left w:val="none" w:sz="0" w:space="0" w:color="auto"/>
        <w:bottom w:val="none" w:sz="0" w:space="0" w:color="auto"/>
        <w:right w:val="none" w:sz="0" w:space="0" w:color="auto"/>
      </w:divBdr>
    </w:div>
    <w:div w:id="1598833506">
      <w:bodyDiv w:val="1"/>
      <w:marLeft w:val="0"/>
      <w:marRight w:val="0"/>
      <w:marTop w:val="0"/>
      <w:marBottom w:val="0"/>
      <w:divBdr>
        <w:top w:val="none" w:sz="0" w:space="0" w:color="auto"/>
        <w:left w:val="none" w:sz="0" w:space="0" w:color="auto"/>
        <w:bottom w:val="none" w:sz="0" w:space="0" w:color="auto"/>
        <w:right w:val="none" w:sz="0" w:space="0" w:color="auto"/>
      </w:divBdr>
      <w:divsChild>
        <w:div w:id="917983725">
          <w:marLeft w:val="0"/>
          <w:marRight w:val="0"/>
          <w:marTop w:val="0"/>
          <w:marBottom w:val="0"/>
          <w:divBdr>
            <w:top w:val="none" w:sz="0" w:space="0" w:color="auto"/>
            <w:left w:val="none" w:sz="0" w:space="0" w:color="auto"/>
            <w:bottom w:val="none" w:sz="0" w:space="0" w:color="auto"/>
            <w:right w:val="none" w:sz="0" w:space="0" w:color="auto"/>
          </w:divBdr>
        </w:div>
        <w:div w:id="1933969694">
          <w:marLeft w:val="0"/>
          <w:marRight w:val="0"/>
          <w:marTop w:val="0"/>
          <w:marBottom w:val="0"/>
          <w:divBdr>
            <w:top w:val="none" w:sz="0" w:space="0" w:color="auto"/>
            <w:left w:val="none" w:sz="0" w:space="0" w:color="auto"/>
            <w:bottom w:val="none" w:sz="0" w:space="0" w:color="auto"/>
            <w:right w:val="none" w:sz="0" w:space="0" w:color="auto"/>
          </w:divBdr>
          <w:divsChild>
            <w:div w:id="94450105">
              <w:marLeft w:val="360"/>
              <w:marRight w:val="0"/>
              <w:marTop w:val="0"/>
              <w:marBottom w:val="0"/>
              <w:divBdr>
                <w:top w:val="none" w:sz="0" w:space="0" w:color="auto"/>
                <w:left w:val="none" w:sz="0" w:space="0" w:color="auto"/>
                <w:bottom w:val="none" w:sz="0" w:space="0" w:color="auto"/>
                <w:right w:val="none" w:sz="0" w:space="0" w:color="auto"/>
              </w:divBdr>
            </w:div>
            <w:div w:id="719523530">
              <w:marLeft w:val="360"/>
              <w:marRight w:val="0"/>
              <w:marTop w:val="0"/>
              <w:marBottom w:val="0"/>
              <w:divBdr>
                <w:top w:val="none" w:sz="0" w:space="0" w:color="auto"/>
                <w:left w:val="none" w:sz="0" w:space="0" w:color="auto"/>
                <w:bottom w:val="none" w:sz="0" w:space="0" w:color="auto"/>
                <w:right w:val="none" w:sz="0" w:space="0" w:color="auto"/>
              </w:divBdr>
            </w:div>
            <w:div w:id="1583174591">
              <w:marLeft w:val="360"/>
              <w:marRight w:val="0"/>
              <w:marTop w:val="0"/>
              <w:marBottom w:val="0"/>
              <w:divBdr>
                <w:top w:val="none" w:sz="0" w:space="0" w:color="auto"/>
                <w:left w:val="none" w:sz="0" w:space="0" w:color="auto"/>
                <w:bottom w:val="none" w:sz="0" w:space="0" w:color="auto"/>
                <w:right w:val="none" w:sz="0" w:space="0" w:color="auto"/>
              </w:divBdr>
            </w:div>
            <w:div w:id="1474058024">
              <w:marLeft w:val="360"/>
              <w:marRight w:val="0"/>
              <w:marTop w:val="0"/>
              <w:marBottom w:val="0"/>
              <w:divBdr>
                <w:top w:val="none" w:sz="0" w:space="0" w:color="auto"/>
                <w:left w:val="none" w:sz="0" w:space="0" w:color="auto"/>
                <w:bottom w:val="none" w:sz="0" w:space="0" w:color="auto"/>
                <w:right w:val="none" w:sz="0" w:space="0" w:color="auto"/>
              </w:divBdr>
            </w:div>
            <w:div w:id="737674253">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662272441">
      <w:bodyDiv w:val="1"/>
      <w:marLeft w:val="0"/>
      <w:marRight w:val="0"/>
      <w:marTop w:val="0"/>
      <w:marBottom w:val="0"/>
      <w:divBdr>
        <w:top w:val="none" w:sz="0" w:space="0" w:color="auto"/>
        <w:left w:val="none" w:sz="0" w:space="0" w:color="auto"/>
        <w:bottom w:val="none" w:sz="0" w:space="0" w:color="auto"/>
        <w:right w:val="none" w:sz="0" w:space="0" w:color="auto"/>
      </w:divBdr>
    </w:div>
    <w:div w:id="1669555723">
      <w:bodyDiv w:val="1"/>
      <w:marLeft w:val="0"/>
      <w:marRight w:val="0"/>
      <w:marTop w:val="0"/>
      <w:marBottom w:val="0"/>
      <w:divBdr>
        <w:top w:val="none" w:sz="0" w:space="0" w:color="auto"/>
        <w:left w:val="none" w:sz="0" w:space="0" w:color="auto"/>
        <w:bottom w:val="none" w:sz="0" w:space="0" w:color="auto"/>
        <w:right w:val="none" w:sz="0" w:space="0" w:color="auto"/>
      </w:divBdr>
    </w:div>
    <w:div w:id="1672635812">
      <w:bodyDiv w:val="1"/>
      <w:marLeft w:val="0"/>
      <w:marRight w:val="0"/>
      <w:marTop w:val="0"/>
      <w:marBottom w:val="0"/>
      <w:divBdr>
        <w:top w:val="none" w:sz="0" w:space="0" w:color="auto"/>
        <w:left w:val="none" w:sz="0" w:space="0" w:color="auto"/>
        <w:bottom w:val="none" w:sz="0" w:space="0" w:color="auto"/>
        <w:right w:val="none" w:sz="0" w:space="0" w:color="auto"/>
      </w:divBdr>
    </w:div>
    <w:div w:id="1720084918">
      <w:bodyDiv w:val="1"/>
      <w:marLeft w:val="0"/>
      <w:marRight w:val="0"/>
      <w:marTop w:val="0"/>
      <w:marBottom w:val="0"/>
      <w:divBdr>
        <w:top w:val="none" w:sz="0" w:space="0" w:color="auto"/>
        <w:left w:val="none" w:sz="0" w:space="0" w:color="auto"/>
        <w:bottom w:val="none" w:sz="0" w:space="0" w:color="auto"/>
        <w:right w:val="none" w:sz="0" w:space="0" w:color="auto"/>
      </w:divBdr>
    </w:div>
    <w:div w:id="1757551814">
      <w:bodyDiv w:val="1"/>
      <w:marLeft w:val="0"/>
      <w:marRight w:val="0"/>
      <w:marTop w:val="0"/>
      <w:marBottom w:val="0"/>
      <w:divBdr>
        <w:top w:val="none" w:sz="0" w:space="0" w:color="auto"/>
        <w:left w:val="none" w:sz="0" w:space="0" w:color="auto"/>
        <w:bottom w:val="none" w:sz="0" w:space="0" w:color="auto"/>
        <w:right w:val="none" w:sz="0" w:space="0" w:color="auto"/>
      </w:divBdr>
    </w:div>
    <w:div w:id="1769888426">
      <w:bodyDiv w:val="1"/>
      <w:marLeft w:val="0"/>
      <w:marRight w:val="0"/>
      <w:marTop w:val="0"/>
      <w:marBottom w:val="0"/>
      <w:divBdr>
        <w:top w:val="none" w:sz="0" w:space="0" w:color="auto"/>
        <w:left w:val="none" w:sz="0" w:space="0" w:color="auto"/>
        <w:bottom w:val="none" w:sz="0" w:space="0" w:color="auto"/>
        <w:right w:val="none" w:sz="0" w:space="0" w:color="auto"/>
      </w:divBdr>
    </w:div>
    <w:div w:id="1786776377">
      <w:bodyDiv w:val="1"/>
      <w:marLeft w:val="0"/>
      <w:marRight w:val="0"/>
      <w:marTop w:val="0"/>
      <w:marBottom w:val="0"/>
      <w:divBdr>
        <w:top w:val="none" w:sz="0" w:space="0" w:color="auto"/>
        <w:left w:val="none" w:sz="0" w:space="0" w:color="auto"/>
        <w:bottom w:val="none" w:sz="0" w:space="0" w:color="auto"/>
        <w:right w:val="none" w:sz="0" w:space="0" w:color="auto"/>
      </w:divBdr>
    </w:div>
    <w:div w:id="1814981047">
      <w:bodyDiv w:val="1"/>
      <w:marLeft w:val="0"/>
      <w:marRight w:val="0"/>
      <w:marTop w:val="0"/>
      <w:marBottom w:val="0"/>
      <w:divBdr>
        <w:top w:val="none" w:sz="0" w:space="0" w:color="auto"/>
        <w:left w:val="none" w:sz="0" w:space="0" w:color="auto"/>
        <w:bottom w:val="none" w:sz="0" w:space="0" w:color="auto"/>
        <w:right w:val="none" w:sz="0" w:space="0" w:color="auto"/>
      </w:divBdr>
    </w:div>
    <w:div w:id="1820026610">
      <w:bodyDiv w:val="1"/>
      <w:marLeft w:val="0"/>
      <w:marRight w:val="0"/>
      <w:marTop w:val="0"/>
      <w:marBottom w:val="0"/>
      <w:divBdr>
        <w:top w:val="none" w:sz="0" w:space="0" w:color="auto"/>
        <w:left w:val="none" w:sz="0" w:space="0" w:color="auto"/>
        <w:bottom w:val="none" w:sz="0" w:space="0" w:color="auto"/>
        <w:right w:val="none" w:sz="0" w:space="0" w:color="auto"/>
      </w:divBdr>
    </w:div>
    <w:div w:id="1822501407">
      <w:bodyDiv w:val="1"/>
      <w:marLeft w:val="0"/>
      <w:marRight w:val="0"/>
      <w:marTop w:val="0"/>
      <w:marBottom w:val="0"/>
      <w:divBdr>
        <w:top w:val="none" w:sz="0" w:space="0" w:color="auto"/>
        <w:left w:val="none" w:sz="0" w:space="0" w:color="auto"/>
        <w:bottom w:val="none" w:sz="0" w:space="0" w:color="auto"/>
        <w:right w:val="none" w:sz="0" w:space="0" w:color="auto"/>
      </w:divBdr>
    </w:div>
    <w:div w:id="1849633217">
      <w:bodyDiv w:val="1"/>
      <w:marLeft w:val="0"/>
      <w:marRight w:val="0"/>
      <w:marTop w:val="0"/>
      <w:marBottom w:val="0"/>
      <w:divBdr>
        <w:top w:val="none" w:sz="0" w:space="0" w:color="auto"/>
        <w:left w:val="none" w:sz="0" w:space="0" w:color="auto"/>
        <w:bottom w:val="none" w:sz="0" w:space="0" w:color="auto"/>
        <w:right w:val="none" w:sz="0" w:space="0" w:color="auto"/>
      </w:divBdr>
      <w:divsChild>
        <w:div w:id="1758398503">
          <w:marLeft w:val="0"/>
          <w:marRight w:val="0"/>
          <w:marTop w:val="0"/>
          <w:marBottom w:val="0"/>
          <w:divBdr>
            <w:top w:val="none" w:sz="0" w:space="0" w:color="auto"/>
            <w:left w:val="none" w:sz="0" w:space="0" w:color="auto"/>
            <w:bottom w:val="none" w:sz="0" w:space="0" w:color="auto"/>
            <w:right w:val="none" w:sz="0" w:space="0" w:color="auto"/>
          </w:divBdr>
        </w:div>
        <w:div w:id="1881626559">
          <w:marLeft w:val="0"/>
          <w:marRight w:val="0"/>
          <w:marTop w:val="0"/>
          <w:marBottom w:val="0"/>
          <w:divBdr>
            <w:top w:val="none" w:sz="0" w:space="0" w:color="auto"/>
            <w:left w:val="none" w:sz="0" w:space="0" w:color="auto"/>
            <w:bottom w:val="none" w:sz="0" w:space="0" w:color="auto"/>
            <w:right w:val="none" w:sz="0" w:space="0" w:color="auto"/>
          </w:divBdr>
          <w:divsChild>
            <w:div w:id="1203982377">
              <w:marLeft w:val="360"/>
              <w:marRight w:val="0"/>
              <w:marTop w:val="0"/>
              <w:marBottom w:val="0"/>
              <w:divBdr>
                <w:top w:val="none" w:sz="0" w:space="0" w:color="auto"/>
                <w:left w:val="none" w:sz="0" w:space="0" w:color="auto"/>
                <w:bottom w:val="none" w:sz="0" w:space="0" w:color="auto"/>
                <w:right w:val="none" w:sz="0" w:space="0" w:color="auto"/>
              </w:divBdr>
            </w:div>
            <w:div w:id="1472403069">
              <w:marLeft w:val="360"/>
              <w:marRight w:val="0"/>
              <w:marTop w:val="0"/>
              <w:marBottom w:val="0"/>
              <w:divBdr>
                <w:top w:val="none" w:sz="0" w:space="0" w:color="auto"/>
                <w:left w:val="none" w:sz="0" w:space="0" w:color="auto"/>
                <w:bottom w:val="none" w:sz="0" w:space="0" w:color="auto"/>
                <w:right w:val="none" w:sz="0" w:space="0" w:color="auto"/>
              </w:divBdr>
            </w:div>
            <w:div w:id="1088648633">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851405563">
      <w:bodyDiv w:val="1"/>
      <w:marLeft w:val="0"/>
      <w:marRight w:val="0"/>
      <w:marTop w:val="0"/>
      <w:marBottom w:val="0"/>
      <w:divBdr>
        <w:top w:val="none" w:sz="0" w:space="0" w:color="auto"/>
        <w:left w:val="none" w:sz="0" w:space="0" w:color="auto"/>
        <w:bottom w:val="none" w:sz="0" w:space="0" w:color="auto"/>
        <w:right w:val="none" w:sz="0" w:space="0" w:color="auto"/>
      </w:divBdr>
    </w:div>
    <w:div w:id="1956477540">
      <w:bodyDiv w:val="1"/>
      <w:marLeft w:val="0"/>
      <w:marRight w:val="0"/>
      <w:marTop w:val="0"/>
      <w:marBottom w:val="0"/>
      <w:divBdr>
        <w:top w:val="none" w:sz="0" w:space="0" w:color="auto"/>
        <w:left w:val="none" w:sz="0" w:space="0" w:color="auto"/>
        <w:bottom w:val="none" w:sz="0" w:space="0" w:color="auto"/>
        <w:right w:val="none" w:sz="0" w:space="0" w:color="auto"/>
      </w:divBdr>
    </w:div>
    <w:div w:id="2010476737">
      <w:bodyDiv w:val="1"/>
      <w:marLeft w:val="0"/>
      <w:marRight w:val="0"/>
      <w:marTop w:val="0"/>
      <w:marBottom w:val="0"/>
      <w:divBdr>
        <w:top w:val="none" w:sz="0" w:space="0" w:color="auto"/>
        <w:left w:val="none" w:sz="0" w:space="0" w:color="auto"/>
        <w:bottom w:val="none" w:sz="0" w:space="0" w:color="auto"/>
        <w:right w:val="none" w:sz="0" w:space="0" w:color="auto"/>
      </w:divBdr>
    </w:div>
    <w:div w:id="2013101114">
      <w:bodyDiv w:val="1"/>
      <w:marLeft w:val="0"/>
      <w:marRight w:val="0"/>
      <w:marTop w:val="0"/>
      <w:marBottom w:val="0"/>
      <w:divBdr>
        <w:top w:val="none" w:sz="0" w:space="0" w:color="auto"/>
        <w:left w:val="none" w:sz="0" w:space="0" w:color="auto"/>
        <w:bottom w:val="none" w:sz="0" w:space="0" w:color="auto"/>
        <w:right w:val="none" w:sz="0" w:space="0" w:color="auto"/>
      </w:divBdr>
    </w:div>
    <w:div w:id="2020504864">
      <w:bodyDiv w:val="1"/>
      <w:marLeft w:val="0"/>
      <w:marRight w:val="0"/>
      <w:marTop w:val="0"/>
      <w:marBottom w:val="0"/>
      <w:divBdr>
        <w:top w:val="none" w:sz="0" w:space="0" w:color="auto"/>
        <w:left w:val="none" w:sz="0" w:space="0" w:color="auto"/>
        <w:bottom w:val="none" w:sz="0" w:space="0" w:color="auto"/>
        <w:right w:val="none" w:sz="0" w:space="0" w:color="auto"/>
      </w:divBdr>
    </w:div>
    <w:div w:id="2029526206">
      <w:bodyDiv w:val="1"/>
      <w:marLeft w:val="0"/>
      <w:marRight w:val="0"/>
      <w:marTop w:val="0"/>
      <w:marBottom w:val="0"/>
      <w:divBdr>
        <w:top w:val="none" w:sz="0" w:space="0" w:color="auto"/>
        <w:left w:val="none" w:sz="0" w:space="0" w:color="auto"/>
        <w:bottom w:val="none" w:sz="0" w:space="0" w:color="auto"/>
        <w:right w:val="none" w:sz="0" w:space="0" w:color="auto"/>
      </w:divBdr>
      <w:divsChild>
        <w:div w:id="377507858">
          <w:marLeft w:val="0"/>
          <w:marRight w:val="0"/>
          <w:marTop w:val="0"/>
          <w:marBottom w:val="0"/>
          <w:divBdr>
            <w:top w:val="none" w:sz="0" w:space="0" w:color="auto"/>
            <w:left w:val="none" w:sz="0" w:space="0" w:color="auto"/>
            <w:bottom w:val="none" w:sz="0" w:space="0" w:color="auto"/>
            <w:right w:val="none" w:sz="0" w:space="0" w:color="auto"/>
          </w:divBdr>
        </w:div>
        <w:div w:id="1663654267">
          <w:marLeft w:val="0"/>
          <w:marRight w:val="0"/>
          <w:marTop w:val="0"/>
          <w:marBottom w:val="0"/>
          <w:divBdr>
            <w:top w:val="none" w:sz="0" w:space="0" w:color="auto"/>
            <w:left w:val="none" w:sz="0" w:space="0" w:color="auto"/>
            <w:bottom w:val="none" w:sz="0" w:space="0" w:color="auto"/>
            <w:right w:val="none" w:sz="0" w:space="0" w:color="auto"/>
          </w:divBdr>
          <w:divsChild>
            <w:div w:id="1394041352">
              <w:marLeft w:val="360"/>
              <w:marRight w:val="0"/>
              <w:marTop w:val="0"/>
              <w:marBottom w:val="0"/>
              <w:divBdr>
                <w:top w:val="none" w:sz="0" w:space="0" w:color="auto"/>
                <w:left w:val="none" w:sz="0" w:space="0" w:color="auto"/>
                <w:bottom w:val="none" w:sz="0" w:space="0" w:color="auto"/>
                <w:right w:val="none" w:sz="0" w:space="0" w:color="auto"/>
              </w:divBdr>
            </w:div>
            <w:div w:id="1847397999">
              <w:marLeft w:val="360"/>
              <w:marRight w:val="0"/>
              <w:marTop w:val="0"/>
              <w:marBottom w:val="0"/>
              <w:divBdr>
                <w:top w:val="none" w:sz="0" w:space="0" w:color="auto"/>
                <w:left w:val="none" w:sz="0" w:space="0" w:color="auto"/>
                <w:bottom w:val="none" w:sz="0" w:space="0" w:color="auto"/>
                <w:right w:val="none" w:sz="0" w:space="0" w:color="auto"/>
              </w:divBdr>
            </w:div>
            <w:div w:id="1180893418">
              <w:marLeft w:val="360"/>
              <w:marRight w:val="0"/>
              <w:marTop w:val="0"/>
              <w:marBottom w:val="0"/>
              <w:divBdr>
                <w:top w:val="none" w:sz="0" w:space="0" w:color="auto"/>
                <w:left w:val="none" w:sz="0" w:space="0" w:color="auto"/>
                <w:bottom w:val="none" w:sz="0" w:space="0" w:color="auto"/>
                <w:right w:val="none" w:sz="0" w:space="0" w:color="auto"/>
              </w:divBdr>
            </w:div>
            <w:div w:id="431703136">
              <w:marLeft w:val="360"/>
              <w:marRight w:val="0"/>
              <w:marTop w:val="0"/>
              <w:marBottom w:val="0"/>
              <w:divBdr>
                <w:top w:val="none" w:sz="0" w:space="0" w:color="auto"/>
                <w:left w:val="none" w:sz="0" w:space="0" w:color="auto"/>
                <w:bottom w:val="none" w:sz="0" w:space="0" w:color="auto"/>
                <w:right w:val="none" w:sz="0" w:space="0" w:color="auto"/>
              </w:divBdr>
            </w:div>
            <w:div w:id="57084860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2061634294">
      <w:bodyDiv w:val="1"/>
      <w:marLeft w:val="0"/>
      <w:marRight w:val="0"/>
      <w:marTop w:val="0"/>
      <w:marBottom w:val="0"/>
      <w:divBdr>
        <w:top w:val="none" w:sz="0" w:space="0" w:color="auto"/>
        <w:left w:val="none" w:sz="0" w:space="0" w:color="auto"/>
        <w:bottom w:val="none" w:sz="0" w:space="0" w:color="auto"/>
        <w:right w:val="none" w:sz="0" w:space="0" w:color="auto"/>
      </w:divBdr>
    </w:div>
    <w:div w:id="2064136520">
      <w:bodyDiv w:val="1"/>
      <w:marLeft w:val="0"/>
      <w:marRight w:val="0"/>
      <w:marTop w:val="0"/>
      <w:marBottom w:val="0"/>
      <w:divBdr>
        <w:top w:val="none" w:sz="0" w:space="0" w:color="auto"/>
        <w:left w:val="none" w:sz="0" w:space="0" w:color="auto"/>
        <w:bottom w:val="none" w:sz="0" w:space="0" w:color="auto"/>
        <w:right w:val="none" w:sz="0" w:space="0" w:color="auto"/>
      </w:divBdr>
    </w:div>
    <w:div w:id="2084795096">
      <w:bodyDiv w:val="1"/>
      <w:marLeft w:val="0"/>
      <w:marRight w:val="0"/>
      <w:marTop w:val="0"/>
      <w:marBottom w:val="0"/>
      <w:divBdr>
        <w:top w:val="none" w:sz="0" w:space="0" w:color="auto"/>
        <w:left w:val="none" w:sz="0" w:space="0" w:color="auto"/>
        <w:bottom w:val="none" w:sz="0" w:space="0" w:color="auto"/>
        <w:right w:val="none" w:sz="0" w:space="0" w:color="auto"/>
      </w:divBdr>
    </w:div>
    <w:div w:id="2109307773">
      <w:bodyDiv w:val="1"/>
      <w:marLeft w:val="0"/>
      <w:marRight w:val="0"/>
      <w:marTop w:val="0"/>
      <w:marBottom w:val="0"/>
      <w:divBdr>
        <w:top w:val="none" w:sz="0" w:space="0" w:color="auto"/>
        <w:left w:val="none" w:sz="0" w:space="0" w:color="auto"/>
        <w:bottom w:val="none" w:sz="0" w:space="0" w:color="auto"/>
        <w:right w:val="none" w:sz="0" w:space="0" w:color="auto"/>
      </w:divBdr>
    </w:div>
    <w:div w:id="2131239114">
      <w:bodyDiv w:val="1"/>
      <w:marLeft w:val="0"/>
      <w:marRight w:val="0"/>
      <w:marTop w:val="0"/>
      <w:marBottom w:val="0"/>
      <w:divBdr>
        <w:top w:val="none" w:sz="0" w:space="0" w:color="auto"/>
        <w:left w:val="none" w:sz="0" w:space="0" w:color="auto"/>
        <w:bottom w:val="none" w:sz="0" w:space="0" w:color="auto"/>
        <w:right w:val="none" w:sz="0" w:space="0" w:color="auto"/>
      </w:divBdr>
    </w:div>
    <w:div w:id="213293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oleObject" Target="embeddings/oleObject2.bin"/><Relationship Id="rId42" Type="http://schemas.openxmlformats.org/officeDocument/2006/relationships/oleObject" Target="embeddings/oleObject12.bin"/><Relationship Id="rId47" Type="http://schemas.openxmlformats.org/officeDocument/2006/relationships/image" Target="media/image18.emf"/><Relationship Id="rId63" Type="http://schemas.openxmlformats.org/officeDocument/2006/relationships/image" Target="media/image26.emf"/><Relationship Id="rId68" Type="http://schemas.openxmlformats.org/officeDocument/2006/relationships/oleObject" Target="embeddings/oleObject25.bin"/><Relationship Id="rId84" Type="http://schemas.openxmlformats.org/officeDocument/2006/relationships/image" Target="media/image39.jpeg"/><Relationship Id="rId16" Type="http://schemas.openxmlformats.org/officeDocument/2006/relationships/header" Target="header2.xml"/><Relationship Id="rId11" Type="http://schemas.openxmlformats.org/officeDocument/2006/relationships/image" Target="media/image1.png"/><Relationship Id="rId32" Type="http://schemas.openxmlformats.org/officeDocument/2006/relationships/image" Target="media/image10.emf"/><Relationship Id="rId37" Type="http://schemas.openxmlformats.org/officeDocument/2006/relationships/image" Target="media/image13.emf"/><Relationship Id="rId53" Type="http://schemas.openxmlformats.org/officeDocument/2006/relationships/image" Target="media/image21.emf"/><Relationship Id="rId58" Type="http://schemas.openxmlformats.org/officeDocument/2006/relationships/oleObject" Target="embeddings/oleObject20.bin"/><Relationship Id="rId74" Type="http://schemas.openxmlformats.org/officeDocument/2006/relationships/oleObject" Target="embeddings/oleObject27.bin"/><Relationship Id="rId79" Type="http://schemas.openxmlformats.org/officeDocument/2006/relationships/oleObject" Target="embeddings/oleObject29.bin"/><Relationship Id="rId5" Type="http://schemas.openxmlformats.org/officeDocument/2006/relationships/numbering" Target="numbering.xml"/><Relationship Id="rId1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5.emf"/><Relationship Id="rId27" Type="http://schemas.openxmlformats.org/officeDocument/2006/relationships/oleObject" Target="embeddings/oleObject5.bin"/><Relationship Id="rId30" Type="http://schemas.openxmlformats.org/officeDocument/2006/relationships/image" Target="media/image9.emf"/><Relationship Id="rId35" Type="http://schemas.openxmlformats.org/officeDocument/2006/relationships/oleObject" Target="embeddings/oleObject9.bin"/><Relationship Id="rId43" Type="http://schemas.openxmlformats.org/officeDocument/2006/relationships/image" Target="media/image16.emf"/><Relationship Id="rId48" Type="http://schemas.openxmlformats.org/officeDocument/2006/relationships/oleObject" Target="embeddings/oleObject15.bin"/><Relationship Id="rId56" Type="http://schemas.openxmlformats.org/officeDocument/2006/relationships/oleObject" Target="embeddings/oleObject19.bin"/><Relationship Id="rId64" Type="http://schemas.openxmlformats.org/officeDocument/2006/relationships/oleObject" Target="embeddings/oleObject23.bin"/><Relationship Id="rId69" Type="http://schemas.openxmlformats.org/officeDocument/2006/relationships/image" Target="media/image29.png"/><Relationship Id="rId77"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image" Target="media/image20.emf"/><Relationship Id="rId72" Type="http://schemas.openxmlformats.org/officeDocument/2006/relationships/image" Target="media/image31.png"/><Relationship Id="rId80" Type="http://schemas.openxmlformats.org/officeDocument/2006/relationships/image" Target="media/image36.png"/><Relationship Id="rId85"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hyperlink" Target="http://www.osisoft.com" TargetMode="External"/><Relationship Id="rId17" Type="http://schemas.openxmlformats.org/officeDocument/2006/relationships/image" Target="media/image2.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image" Target="media/image24.emf"/><Relationship Id="rId67" Type="http://schemas.openxmlformats.org/officeDocument/2006/relationships/image" Target="media/image28.emf"/><Relationship Id="rId20" Type="http://schemas.openxmlformats.org/officeDocument/2006/relationships/image" Target="media/image4.emf"/><Relationship Id="rId41" Type="http://schemas.openxmlformats.org/officeDocument/2006/relationships/image" Target="media/image15.emf"/><Relationship Id="rId54" Type="http://schemas.openxmlformats.org/officeDocument/2006/relationships/oleObject" Target="embeddings/oleObject18.bin"/><Relationship Id="rId62" Type="http://schemas.openxmlformats.org/officeDocument/2006/relationships/oleObject" Target="embeddings/oleObject22.bin"/><Relationship Id="rId70" Type="http://schemas.openxmlformats.org/officeDocument/2006/relationships/image" Target="media/image30.emf"/><Relationship Id="rId75" Type="http://schemas.openxmlformats.org/officeDocument/2006/relationships/image" Target="media/image33.emf"/><Relationship Id="rId83"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oleObject" Target="embeddings/oleObject3.bin"/><Relationship Id="rId28" Type="http://schemas.openxmlformats.org/officeDocument/2006/relationships/image" Target="media/image8.emf"/><Relationship Id="rId36" Type="http://schemas.openxmlformats.org/officeDocument/2006/relationships/image" Target="media/image12.png"/><Relationship Id="rId49" Type="http://schemas.openxmlformats.org/officeDocument/2006/relationships/image" Target="media/image19.emf"/><Relationship Id="rId57" Type="http://schemas.openxmlformats.org/officeDocument/2006/relationships/image" Target="media/image23.emf"/><Relationship Id="rId10" Type="http://schemas.openxmlformats.org/officeDocument/2006/relationships/endnotes" Target="endnotes.xml"/><Relationship Id="rId31" Type="http://schemas.openxmlformats.org/officeDocument/2006/relationships/oleObject" Target="embeddings/oleObject7.bin"/><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oleObject" Target="embeddings/oleObject21.bin"/><Relationship Id="rId65" Type="http://schemas.openxmlformats.org/officeDocument/2006/relationships/image" Target="media/image27.emf"/><Relationship Id="rId73" Type="http://schemas.openxmlformats.org/officeDocument/2006/relationships/image" Target="media/image32.emf"/><Relationship Id="rId78" Type="http://schemas.openxmlformats.org/officeDocument/2006/relationships/image" Target="media/image35.emf"/><Relationship Id="rId81" Type="http://schemas.openxmlformats.org/officeDocument/2006/relationships/image" Target="media/image37.png"/><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3.emf"/><Relationship Id="rId39" Type="http://schemas.openxmlformats.org/officeDocument/2006/relationships/image" Target="media/image14.emf"/><Relationship Id="rId34" Type="http://schemas.openxmlformats.org/officeDocument/2006/relationships/image" Target="media/image11.emf"/><Relationship Id="rId50" Type="http://schemas.openxmlformats.org/officeDocument/2006/relationships/oleObject" Target="embeddings/oleObject16.bin"/><Relationship Id="rId55" Type="http://schemas.openxmlformats.org/officeDocument/2006/relationships/image" Target="media/image22.emf"/><Relationship Id="rId76" Type="http://schemas.openxmlformats.org/officeDocument/2006/relationships/oleObject" Target="embeddings/oleObject28.bin"/><Relationship Id="rId7" Type="http://schemas.openxmlformats.org/officeDocument/2006/relationships/settings" Target="settings.xml"/><Relationship Id="rId71" Type="http://schemas.openxmlformats.org/officeDocument/2006/relationships/oleObject" Target="embeddings/oleObject26.bin"/><Relationship Id="rId2" Type="http://schemas.openxmlformats.org/officeDocument/2006/relationships/customXml" Target="../customXml/item2.xml"/><Relationship Id="rId29" Type="http://schemas.openxmlformats.org/officeDocument/2006/relationships/oleObject" Target="embeddings/oleObject6.bin"/><Relationship Id="rId24" Type="http://schemas.openxmlformats.org/officeDocument/2006/relationships/image" Target="media/image6.emf"/><Relationship Id="rId40" Type="http://schemas.openxmlformats.org/officeDocument/2006/relationships/oleObject" Target="embeddings/oleObject11.bin"/><Relationship Id="rId45" Type="http://schemas.openxmlformats.org/officeDocument/2006/relationships/image" Target="media/image17.emf"/><Relationship Id="rId66" Type="http://schemas.openxmlformats.org/officeDocument/2006/relationships/oleObject" Target="embeddings/oleObject24.bin"/><Relationship Id="rId87" Type="http://schemas.openxmlformats.org/officeDocument/2006/relationships/theme" Target="theme/theme1.xml"/><Relationship Id="rId61" Type="http://schemas.openxmlformats.org/officeDocument/2006/relationships/image" Target="media/image25.emf"/><Relationship Id="rId82" Type="http://schemas.openxmlformats.org/officeDocument/2006/relationships/hyperlink" Target="https://pages.osisoft.com/UC-EMEA-2020-Q4-10-26-PI-World-AMS-Register-Your-Interest_Register-Your-Interest.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straubinger\Desktop\TEMPLATE%20PI%20World%202019%20LabBook%20Rev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3908A6C-560E-402B-ADCF-58E0D4BFDA25}">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D04D44D5C32A845A91110398B9F952B" ma:contentTypeVersion="13" ma:contentTypeDescription="Create a new document." ma:contentTypeScope="" ma:versionID="125e6521ffd9b20063bc221c54024bfe">
  <xsd:schema xmlns:xsd="http://www.w3.org/2001/XMLSchema" xmlns:xs="http://www.w3.org/2001/XMLSchema" xmlns:p="http://schemas.microsoft.com/office/2006/metadata/properties" xmlns:ns3="81862204-56c8-4315-82aa-2358716572da" xmlns:ns4="372a5853-7c9d-4ddc-b98c-a915eb8720a6" targetNamespace="http://schemas.microsoft.com/office/2006/metadata/properties" ma:root="true" ma:fieldsID="33ed89d139e6dbf2f57ddcff00f31cf5" ns3:_="" ns4:_="">
    <xsd:import namespace="81862204-56c8-4315-82aa-2358716572da"/>
    <xsd:import namespace="372a5853-7c9d-4ddc-b98c-a915eb8720a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862204-56c8-4315-82aa-2358716572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72a5853-7c9d-4ddc-b98c-a915eb8720a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Numerical Reference" Version="1987">
  <b:Source>
    <b:Tag>OSI15</b:Tag>
    <b:SourceType>DocumentFromInternetSite</b:SourceType>
    <b:Guid>{B14347E3-B5EA-41E8-8687-1CF18403797E}</b:Guid>
    <b:Title>A Journey from Historian to Infrastructure</b:Title>
    <b:ProductionCompany>OSIsoft</b:ProductionCompany>
    <b:Year>2015</b:Year>
    <b:YearAccessed>2019</b:YearAccessed>
    <b:MonthAccessed>12</b:MonthAccessed>
    <b:DayAccessed>12</b:DayAccessed>
    <b:URL>https://www.osisoft.com/White-Papers/A-Journey-from-Historian-to-Infrastructure/</b:URL>
    <b:Author>
      <b:Author>
        <b:NameList>
          <b:Person>
            <b:Last>OSIsoft</b:Last>
          </b:Person>
        </b:NameList>
      </b:Author>
    </b:Author>
    <b:RefOrder>1</b:RefOrder>
  </b:Source>
  <b:Source>
    <b:Tag>Top16</b:Tag>
    <b:SourceType>DocumentFromInternetSite</b:SourceType>
    <b:Guid>{F79548D6-845D-4B91-9C2C-6A9D6BAFEF44}</b:Guid>
    <b:Title>Top 10 Reasons to Love Your Modern PI Server</b:Title>
    <b:Year>2016</b:Year>
    <b:YearAccessed>2019</b:YearAccessed>
    <b:MonthAccessed>12</b:MonthAccessed>
    <b:DayAccessed>12</b:DayAccessed>
    <b:URL>https://www.osisoft.fr/white-papers/top-10-reasons-to-love-your-modern-pi-server/</b:URL>
    <b:RefOrder>2</b:RefOrder>
  </b:Source>
  <b:Source>
    <b:Tag>OSI191</b:Tag>
    <b:SourceType>InternetSite</b:SourceType>
    <b:Guid>{84ED1CED-9228-4352-9BC0-DAC3BF918796}</b:Guid>
    <b:Author>
      <b:Author>
        <b:Corporate>OSIsoft</b:Corporate>
      </b:Author>
    </b:Author>
    <b:Title>Asset Analytics Best Practices - Part 1: Use Variables</b:Title>
    <b:Year>2019</b:Year>
    <b:Month>3</b:Month>
    <b:Day>21</b:Day>
    <b:YearAccessed>2019</b:YearAccessed>
    <b:MonthAccessed>12</b:MonthAccessed>
    <b:DayAccessed>12</b:DayAccessed>
    <b:URL>https://pisquare.osisoft.com/people/sraposo/blog/2019/03/21/asset-analytics-best-practices-part-1-use-variables</b:URL>
    <b:RefOrder>3</b:RefOrder>
  </b:Source>
  <b:Source>
    <b:Tag>OSI192</b:Tag>
    <b:SourceType>InternetSite</b:SourceType>
    <b:Guid>{EE60119B-5AE6-4F2A-8BB5-767233AECFE9}</b:Guid>
    <b:Author>
      <b:Author>
        <b:Corporate>OSIsoft</b:Corporate>
      </b:Author>
    </b:Author>
    <b:Title>Asset Analytics Best Practices - Part 2: Data Density and Data Pattern</b:Title>
    <b:Year>2019</b:Year>
    <b:Month>03</b:Month>
    <b:Day>28</b:Day>
    <b:YearAccessed>2019</b:YearAccessed>
    <b:MonthAccessed>12</b:MonthAccessed>
    <b:DayAccessed>12</b:DayAccessed>
    <b:URL>https://pisquare.osisoft.com/people/sraposo/blog/2019/03/28/asset-analytics-best-practices-part-2-data-density-and-data-pattern</b:URL>
    <b:RefOrder>4</b:RefOrder>
  </b:Source>
  <b:Source>
    <b:Tag>OSI193</b:Tag>
    <b:SourceType>InternetSite</b:SourceType>
    <b:Guid>{719D3B2E-A510-46F6-8168-3E9FAC665996}</b:Guid>
    <b:Author>
      <b:Author>
        <b:Corporate>OSIsoft</b:Corporate>
      </b:Author>
    </b:Author>
    <b:Title>Asset Analytics Best Practices - Part 4: Analyses in Warning or Error</b:Title>
    <b:Year>2019</b:Year>
    <b:Month>5</b:Month>
    <b:Day>29</b:Day>
    <b:YearAccessed>2019</b:YearAccessed>
    <b:MonthAccessed>12</b:MonthAccessed>
    <b:DayAccessed>12</b:DayAccessed>
    <b:URL>https://pisquare.osisoft.com/people/sraposo/blog/2019/05/29/asset-analytics-best-practices-part-4-analyses-in-warning-or-error</b:URL>
    <b:RefOrder>5</b:RefOrder>
  </b:Source>
  <b:Source>
    <b:Tag>OSI194</b:Tag>
    <b:SourceType>InternetSite</b:SourceType>
    <b:Guid>{8F9762A4-E216-483F-A05D-0B2334350514}</b:Guid>
    <b:Author>
      <b:Author>
        <b:Corporate>OSIsoft</b:Corporate>
      </b:Author>
    </b:Author>
    <b:Title>Asset Analytics Best Practices - Part 5: Scheduling</b:Title>
    <b:Year>2019</b:Year>
    <b:Month>7</b:Month>
    <b:Day>11</b:Day>
    <b:YearAccessed>2019</b:YearAccessed>
    <b:MonthAccessed>12</b:MonthAccessed>
    <b:DayAccessed>12</b:DayAccessed>
    <b:URL>https://pisquare.osisoft.com/people/sraposo/blog/2019/07/11/asset-analytics-best-practices-part-5-scheduling</b:URL>
    <b:RefOrder>6</b:RefOrder>
  </b:Source>
  <b:Source>
    <b:Tag>OSI195</b:Tag>
    <b:SourceType>InternetSite</b:SourceType>
    <b:Guid>{9CA1A821-ADDF-4281-8B4F-C5086E406103}</b:Guid>
    <b:Author>
      <b:Author>
        <b:Corporate>OSIsoft</b:Corporate>
      </b:Author>
    </b:Author>
    <b:Title>Asset Analytics Best Practices - Part 3: Input Attributes</b:Title>
    <b:Year>2019</b:Year>
    <b:Month>4</b:Month>
    <b:Day>22</b:Day>
    <b:YearAccessed>2019</b:YearAccessed>
    <b:MonthAccessed>12</b:MonthAccessed>
    <b:DayAccessed>12</b:DayAccessed>
    <b:URL>https://pisquare.osisoft.com/people/sraposo/blog/2019/04/22/asset-analytics-best-practices-part-3-input-attributes</b:URL>
    <b:RefOrder>7</b:RefOrder>
  </b:Source>
  <b:Source>
    <b:Tag>OSI19</b:Tag>
    <b:SourceType>InternetSite</b:SourceType>
    <b:Guid>{39317847-239C-4FB0-890A-E73CEE60948B}</b:Guid>
    <b:Author>
      <b:Author>
        <b:Corporate>OSIsoft</b:Corporate>
      </b:Author>
    </b:Author>
    <b:Title>PI Analysis Service Best Practices</b:Title>
    <b:Year>2019</b:Year>
    <b:YearAccessed>2019</b:YearAccessed>
    <b:MonthAccessed>12</b:MonthAccessed>
    <b:DayAccessed>12</b:DayAccessed>
    <b:URL>https://customers.osisoft.com/s/knowledgearticle?knowledgeArticleUrl=KB01641</b:URL>
    <b:RefOrder>8</b:RefOrder>
  </b:Source>
  <b:Source>
    <b:Tag>OSi19</b:Tag>
    <b:SourceType>InternetSite</b:SourceType>
    <b:Guid>{E0C97C16-4203-4E14-B66D-357080F8264F}</b:Guid>
    <b:Title>How AFTable Caching Works</b:Title>
    <b:Year>2019</b:Year>
    <b:YearAccessed>2019</b:YearAccessed>
    <b:MonthAccessed>12</b:MonthAccessed>
    <b:DayAccessed>12</b:DayAccessed>
    <b:URL>https://customers.osisoft.com/s/knowledgearticle?knowledgeArticleUrl=KB00539</b:URL>
    <b:Author>
      <b:Author>
        <b:NameList>
          <b:Person>
            <b:Last>OSisoft</b:Last>
          </b:Person>
        </b:NameList>
      </b:Author>
    </b:Author>
    <b:RefOrder>9</b:RefOrder>
  </b:Source>
  <b:Source>
    <b:Tag>The19</b:Tag>
    <b:SourceType>InternetSite</b:SourceType>
    <b:Guid>{19807D0E-D310-4C60-9E67-EDF6828200CD}</b:Guid>
    <b:Title>The Analysis Service Data Cache</b:Title>
    <b:Year>2019</b:Year>
    <b:Month>2</b:Month>
    <b:Day>28</b:Day>
    <b:YearAccessed>2019</b:YearAccessed>
    <b:MonthAccessed>12</b:MonthAccessed>
    <b:DayAccessed>12</b:DayAccessed>
    <b:URL>https://customers.osisoft.com/s/knowledgearticle?knowledgeArticleUrl=KB01495</b:URL>
    <b:RefOrder>10</b:RefOrder>
  </b:Source>
  <b:Source>
    <b:Tag>Glo20</b:Tag>
    <b:SourceType>InternetSite</b:SourceType>
    <b:Guid>{3D600C16-95C5-49FF-87CE-E3B5B97D8671}</b:Guid>
    <b:Title>Global Sources</b:Title>
    <b:ProductionCompany>Global Sources</b:ProductionCompany>
    <b:YearAccessed>2020</b:YearAccessed>
    <b:MonthAccessed>01</b:MonthAccessed>
    <b:DayAccessed>31</b:DayAccessed>
    <b:URL>https://www.globalsources.com/gsol/I/Powder-packing/p/sm/1163559821.htm#1163559821</b:URL>
    <b:RefOrder>11</b:RefOrder>
  </b:Source>
</b:Sources>
</file>

<file path=customXml/itemProps1.xml><?xml version="1.0" encoding="utf-8"?>
<ds:datastoreItem xmlns:ds="http://schemas.openxmlformats.org/officeDocument/2006/customXml" ds:itemID="{30DF6B40-85CE-443A-B495-AEC9807026C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65020F5-5C5F-428F-8796-614487FF0238}">
  <ds:schemaRefs>
    <ds:schemaRef ds:uri="http://schemas.microsoft.com/sharepoint/v3/contenttype/forms"/>
  </ds:schemaRefs>
</ds:datastoreItem>
</file>

<file path=customXml/itemProps3.xml><?xml version="1.0" encoding="utf-8"?>
<ds:datastoreItem xmlns:ds="http://schemas.openxmlformats.org/officeDocument/2006/customXml" ds:itemID="{70062069-CEA2-4A8B-B4EA-A6DDC53D3D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862204-56c8-4315-82aa-2358716572da"/>
    <ds:schemaRef ds:uri="372a5853-7c9d-4ddc-b98c-a915eb8720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D8024E-6DC6-452D-879E-F3E4537A4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PI World 2019 LabBook RevC.dotx</Template>
  <TotalTime>991</TotalTime>
  <Pages>40</Pages>
  <Words>6883</Words>
  <Characters>39236</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OSIsoft, LLC</Company>
  <LinksUpToDate>false</LinksUpToDate>
  <CharactersWithSpaces>46027</CharactersWithSpaces>
  <SharedDoc>false</SharedDoc>
  <HLinks>
    <vt:vector size="270" baseType="variant">
      <vt:variant>
        <vt:i4>5242919</vt:i4>
      </vt:variant>
      <vt:variant>
        <vt:i4>330</vt:i4>
      </vt:variant>
      <vt:variant>
        <vt:i4>0</vt:i4>
      </vt:variant>
      <vt:variant>
        <vt:i4>5</vt:i4>
      </vt:variant>
      <vt:variant>
        <vt:lpwstr>https://pages.osisoft.com/UC-EMEA-2020-Q4-10-26-PI-World-AMS-Register-Your-Interest_Register-Your-Interest.html</vt:lpwstr>
      </vt:variant>
      <vt:variant>
        <vt:lpwstr/>
      </vt:variant>
      <vt:variant>
        <vt:i4>1048638</vt:i4>
      </vt:variant>
      <vt:variant>
        <vt:i4>260</vt:i4>
      </vt:variant>
      <vt:variant>
        <vt:i4>0</vt:i4>
      </vt:variant>
      <vt:variant>
        <vt:i4>5</vt:i4>
      </vt:variant>
      <vt:variant>
        <vt:lpwstr/>
      </vt:variant>
      <vt:variant>
        <vt:lpwstr>_Toc32479705</vt:lpwstr>
      </vt:variant>
      <vt:variant>
        <vt:i4>1114174</vt:i4>
      </vt:variant>
      <vt:variant>
        <vt:i4>254</vt:i4>
      </vt:variant>
      <vt:variant>
        <vt:i4>0</vt:i4>
      </vt:variant>
      <vt:variant>
        <vt:i4>5</vt:i4>
      </vt:variant>
      <vt:variant>
        <vt:lpwstr/>
      </vt:variant>
      <vt:variant>
        <vt:lpwstr>_Toc32479704</vt:lpwstr>
      </vt:variant>
      <vt:variant>
        <vt:i4>1441854</vt:i4>
      </vt:variant>
      <vt:variant>
        <vt:i4>248</vt:i4>
      </vt:variant>
      <vt:variant>
        <vt:i4>0</vt:i4>
      </vt:variant>
      <vt:variant>
        <vt:i4>5</vt:i4>
      </vt:variant>
      <vt:variant>
        <vt:lpwstr/>
      </vt:variant>
      <vt:variant>
        <vt:lpwstr>_Toc32479703</vt:lpwstr>
      </vt:variant>
      <vt:variant>
        <vt:i4>1507390</vt:i4>
      </vt:variant>
      <vt:variant>
        <vt:i4>242</vt:i4>
      </vt:variant>
      <vt:variant>
        <vt:i4>0</vt:i4>
      </vt:variant>
      <vt:variant>
        <vt:i4>5</vt:i4>
      </vt:variant>
      <vt:variant>
        <vt:lpwstr/>
      </vt:variant>
      <vt:variant>
        <vt:lpwstr>_Toc32479702</vt:lpwstr>
      </vt:variant>
      <vt:variant>
        <vt:i4>1310782</vt:i4>
      </vt:variant>
      <vt:variant>
        <vt:i4>236</vt:i4>
      </vt:variant>
      <vt:variant>
        <vt:i4>0</vt:i4>
      </vt:variant>
      <vt:variant>
        <vt:i4>5</vt:i4>
      </vt:variant>
      <vt:variant>
        <vt:lpwstr/>
      </vt:variant>
      <vt:variant>
        <vt:lpwstr>_Toc32479701</vt:lpwstr>
      </vt:variant>
      <vt:variant>
        <vt:i4>1376318</vt:i4>
      </vt:variant>
      <vt:variant>
        <vt:i4>230</vt:i4>
      </vt:variant>
      <vt:variant>
        <vt:i4>0</vt:i4>
      </vt:variant>
      <vt:variant>
        <vt:i4>5</vt:i4>
      </vt:variant>
      <vt:variant>
        <vt:lpwstr/>
      </vt:variant>
      <vt:variant>
        <vt:lpwstr>_Toc32479700</vt:lpwstr>
      </vt:variant>
      <vt:variant>
        <vt:i4>1900599</vt:i4>
      </vt:variant>
      <vt:variant>
        <vt:i4>224</vt:i4>
      </vt:variant>
      <vt:variant>
        <vt:i4>0</vt:i4>
      </vt:variant>
      <vt:variant>
        <vt:i4>5</vt:i4>
      </vt:variant>
      <vt:variant>
        <vt:lpwstr/>
      </vt:variant>
      <vt:variant>
        <vt:lpwstr>_Toc32479699</vt:lpwstr>
      </vt:variant>
      <vt:variant>
        <vt:i4>1835063</vt:i4>
      </vt:variant>
      <vt:variant>
        <vt:i4>218</vt:i4>
      </vt:variant>
      <vt:variant>
        <vt:i4>0</vt:i4>
      </vt:variant>
      <vt:variant>
        <vt:i4>5</vt:i4>
      </vt:variant>
      <vt:variant>
        <vt:lpwstr/>
      </vt:variant>
      <vt:variant>
        <vt:lpwstr>_Toc32479698</vt:lpwstr>
      </vt:variant>
      <vt:variant>
        <vt:i4>1245239</vt:i4>
      </vt:variant>
      <vt:variant>
        <vt:i4>212</vt:i4>
      </vt:variant>
      <vt:variant>
        <vt:i4>0</vt:i4>
      </vt:variant>
      <vt:variant>
        <vt:i4>5</vt:i4>
      </vt:variant>
      <vt:variant>
        <vt:lpwstr/>
      </vt:variant>
      <vt:variant>
        <vt:lpwstr>_Toc32479697</vt:lpwstr>
      </vt:variant>
      <vt:variant>
        <vt:i4>1179703</vt:i4>
      </vt:variant>
      <vt:variant>
        <vt:i4>206</vt:i4>
      </vt:variant>
      <vt:variant>
        <vt:i4>0</vt:i4>
      </vt:variant>
      <vt:variant>
        <vt:i4>5</vt:i4>
      </vt:variant>
      <vt:variant>
        <vt:lpwstr/>
      </vt:variant>
      <vt:variant>
        <vt:lpwstr>_Toc32479696</vt:lpwstr>
      </vt:variant>
      <vt:variant>
        <vt:i4>1114167</vt:i4>
      </vt:variant>
      <vt:variant>
        <vt:i4>200</vt:i4>
      </vt:variant>
      <vt:variant>
        <vt:i4>0</vt:i4>
      </vt:variant>
      <vt:variant>
        <vt:i4>5</vt:i4>
      </vt:variant>
      <vt:variant>
        <vt:lpwstr/>
      </vt:variant>
      <vt:variant>
        <vt:lpwstr>_Toc32479695</vt:lpwstr>
      </vt:variant>
      <vt:variant>
        <vt:i4>1048631</vt:i4>
      </vt:variant>
      <vt:variant>
        <vt:i4>194</vt:i4>
      </vt:variant>
      <vt:variant>
        <vt:i4>0</vt:i4>
      </vt:variant>
      <vt:variant>
        <vt:i4>5</vt:i4>
      </vt:variant>
      <vt:variant>
        <vt:lpwstr/>
      </vt:variant>
      <vt:variant>
        <vt:lpwstr>_Toc32479694</vt:lpwstr>
      </vt:variant>
      <vt:variant>
        <vt:i4>1507383</vt:i4>
      </vt:variant>
      <vt:variant>
        <vt:i4>188</vt:i4>
      </vt:variant>
      <vt:variant>
        <vt:i4>0</vt:i4>
      </vt:variant>
      <vt:variant>
        <vt:i4>5</vt:i4>
      </vt:variant>
      <vt:variant>
        <vt:lpwstr/>
      </vt:variant>
      <vt:variant>
        <vt:lpwstr>_Toc32479693</vt:lpwstr>
      </vt:variant>
      <vt:variant>
        <vt:i4>1441847</vt:i4>
      </vt:variant>
      <vt:variant>
        <vt:i4>182</vt:i4>
      </vt:variant>
      <vt:variant>
        <vt:i4>0</vt:i4>
      </vt:variant>
      <vt:variant>
        <vt:i4>5</vt:i4>
      </vt:variant>
      <vt:variant>
        <vt:lpwstr/>
      </vt:variant>
      <vt:variant>
        <vt:lpwstr>_Toc32479692</vt:lpwstr>
      </vt:variant>
      <vt:variant>
        <vt:i4>1376311</vt:i4>
      </vt:variant>
      <vt:variant>
        <vt:i4>176</vt:i4>
      </vt:variant>
      <vt:variant>
        <vt:i4>0</vt:i4>
      </vt:variant>
      <vt:variant>
        <vt:i4>5</vt:i4>
      </vt:variant>
      <vt:variant>
        <vt:lpwstr/>
      </vt:variant>
      <vt:variant>
        <vt:lpwstr>_Toc32479691</vt:lpwstr>
      </vt:variant>
      <vt:variant>
        <vt:i4>1310775</vt:i4>
      </vt:variant>
      <vt:variant>
        <vt:i4>170</vt:i4>
      </vt:variant>
      <vt:variant>
        <vt:i4>0</vt:i4>
      </vt:variant>
      <vt:variant>
        <vt:i4>5</vt:i4>
      </vt:variant>
      <vt:variant>
        <vt:lpwstr/>
      </vt:variant>
      <vt:variant>
        <vt:lpwstr>_Toc32479690</vt:lpwstr>
      </vt:variant>
      <vt:variant>
        <vt:i4>1900598</vt:i4>
      </vt:variant>
      <vt:variant>
        <vt:i4>164</vt:i4>
      </vt:variant>
      <vt:variant>
        <vt:i4>0</vt:i4>
      </vt:variant>
      <vt:variant>
        <vt:i4>5</vt:i4>
      </vt:variant>
      <vt:variant>
        <vt:lpwstr/>
      </vt:variant>
      <vt:variant>
        <vt:lpwstr>_Toc32479689</vt:lpwstr>
      </vt:variant>
      <vt:variant>
        <vt:i4>1835062</vt:i4>
      </vt:variant>
      <vt:variant>
        <vt:i4>158</vt:i4>
      </vt:variant>
      <vt:variant>
        <vt:i4>0</vt:i4>
      </vt:variant>
      <vt:variant>
        <vt:i4>5</vt:i4>
      </vt:variant>
      <vt:variant>
        <vt:lpwstr/>
      </vt:variant>
      <vt:variant>
        <vt:lpwstr>_Toc32479688</vt:lpwstr>
      </vt:variant>
      <vt:variant>
        <vt:i4>1245238</vt:i4>
      </vt:variant>
      <vt:variant>
        <vt:i4>152</vt:i4>
      </vt:variant>
      <vt:variant>
        <vt:i4>0</vt:i4>
      </vt:variant>
      <vt:variant>
        <vt:i4>5</vt:i4>
      </vt:variant>
      <vt:variant>
        <vt:lpwstr/>
      </vt:variant>
      <vt:variant>
        <vt:lpwstr>_Toc32479687</vt:lpwstr>
      </vt:variant>
      <vt:variant>
        <vt:i4>1179702</vt:i4>
      </vt:variant>
      <vt:variant>
        <vt:i4>146</vt:i4>
      </vt:variant>
      <vt:variant>
        <vt:i4>0</vt:i4>
      </vt:variant>
      <vt:variant>
        <vt:i4>5</vt:i4>
      </vt:variant>
      <vt:variant>
        <vt:lpwstr/>
      </vt:variant>
      <vt:variant>
        <vt:lpwstr>_Toc32479686</vt:lpwstr>
      </vt:variant>
      <vt:variant>
        <vt:i4>1114166</vt:i4>
      </vt:variant>
      <vt:variant>
        <vt:i4>140</vt:i4>
      </vt:variant>
      <vt:variant>
        <vt:i4>0</vt:i4>
      </vt:variant>
      <vt:variant>
        <vt:i4>5</vt:i4>
      </vt:variant>
      <vt:variant>
        <vt:lpwstr/>
      </vt:variant>
      <vt:variant>
        <vt:lpwstr>_Toc32479685</vt:lpwstr>
      </vt:variant>
      <vt:variant>
        <vt:i4>1048630</vt:i4>
      </vt:variant>
      <vt:variant>
        <vt:i4>134</vt:i4>
      </vt:variant>
      <vt:variant>
        <vt:i4>0</vt:i4>
      </vt:variant>
      <vt:variant>
        <vt:i4>5</vt:i4>
      </vt:variant>
      <vt:variant>
        <vt:lpwstr/>
      </vt:variant>
      <vt:variant>
        <vt:lpwstr>_Toc32479684</vt:lpwstr>
      </vt:variant>
      <vt:variant>
        <vt:i4>1507382</vt:i4>
      </vt:variant>
      <vt:variant>
        <vt:i4>128</vt:i4>
      </vt:variant>
      <vt:variant>
        <vt:i4>0</vt:i4>
      </vt:variant>
      <vt:variant>
        <vt:i4>5</vt:i4>
      </vt:variant>
      <vt:variant>
        <vt:lpwstr/>
      </vt:variant>
      <vt:variant>
        <vt:lpwstr>_Toc32479683</vt:lpwstr>
      </vt:variant>
      <vt:variant>
        <vt:i4>1441846</vt:i4>
      </vt:variant>
      <vt:variant>
        <vt:i4>122</vt:i4>
      </vt:variant>
      <vt:variant>
        <vt:i4>0</vt:i4>
      </vt:variant>
      <vt:variant>
        <vt:i4>5</vt:i4>
      </vt:variant>
      <vt:variant>
        <vt:lpwstr/>
      </vt:variant>
      <vt:variant>
        <vt:lpwstr>_Toc32479682</vt:lpwstr>
      </vt:variant>
      <vt:variant>
        <vt:i4>1376310</vt:i4>
      </vt:variant>
      <vt:variant>
        <vt:i4>116</vt:i4>
      </vt:variant>
      <vt:variant>
        <vt:i4>0</vt:i4>
      </vt:variant>
      <vt:variant>
        <vt:i4>5</vt:i4>
      </vt:variant>
      <vt:variant>
        <vt:lpwstr/>
      </vt:variant>
      <vt:variant>
        <vt:lpwstr>_Toc32479681</vt:lpwstr>
      </vt:variant>
      <vt:variant>
        <vt:i4>1310774</vt:i4>
      </vt:variant>
      <vt:variant>
        <vt:i4>110</vt:i4>
      </vt:variant>
      <vt:variant>
        <vt:i4>0</vt:i4>
      </vt:variant>
      <vt:variant>
        <vt:i4>5</vt:i4>
      </vt:variant>
      <vt:variant>
        <vt:lpwstr/>
      </vt:variant>
      <vt:variant>
        <vt:lpwstr>_Toc32479680</vt:lpwstr>
      </vt:variant>
      <vt:variant>
        <vt:i4>1900601</vt:i4>
      </vt:variant>
      <vt:variant>
        <vt:i4>104</vt:i4>
      </vt:variant>
      <vt:variant>
        <vt:i4>0</vt:i4>
      </vt:variant>
      <vt:variant>
        <vt:i4>5</vt:i4>
      </vt:variant>
      <vt:variant>
        <vt:lpwstr/>
      </vt:variant>
      <vt:variant>
        <vt:lpwstr>_Toc32479679</vt:lpwstr>
      </vt:variant>
      <vt:variant>
        <vt:i4>1835065</vt:i4>
      </vt:variant>
      <vt:variant>
        <vt:i4>98</vt:i4>
      </vt:variant>
      <vt:variant>
        <vt:i4>0</vt:i4>
      </vt:variant>
      <vt:variant>
        <vt:i4>5</vt:i4>
      </vt:variant>
      <vt:variant>
        <vt:lpwstr/>
      </vt:variant>
      <vt:variant>
        <vt:lpwstr>_Toc32479678</vt:lpwstr>
      </vt:variant>
      <vt:variant>
        <vt:i4>1245241</vt:i4>
      </vt:variant>
      <vt:variant>
        <vt:i4>92</vt:i4>
      </vt:variant>
      <vt:variant>
        <vt:i4>0</vt:i4>
      </vt:variant>
      <vt:variant>
        <vt:i4>5</vt:i4>
      </vt:variant>
      <vt:variant>
        <vt:lpwstr/>
      </vt:variant>
      <vt:variant>
        <vt:lpwstr>_Toc32479677</vt:lpwstr>
      </vt:variant>
      <vt:variant>
        <vt:i4>1179705</vt:i4>
      </vt:variant>
      <vt:variant>
        <vt:i4>86</vt:i4>
      </vt:variant>
      <vt:variant>
        <vt:i4>0</vt:i4>
      </vt:variant>
      <vt:variant>
        <vt:i4>5</vt:i4>
      </vt:variant>
      <vt:variant>
        <vt:lpwstr/>
      </vt:variant>
      <vt:variant>
        <vt:lpwstr>_Toc32479676</vt:lpwstr>
      </vt:variant>
      <vt:variant>
        <vt:i4>1114169</vt:i4>
      </vt:variant>
      <vt:variant>
        <vt:i4>80</vt:i4>
      </vt:variant>
      <vt:variant>
        <vt:i4>0</vt:i4>
      </vt:variant>
      <vt:variant>
        <vt:i4>5</vt:i4>
      </vt:variant>
      <vt:variant>
        <vt:lpwstr/>
      </vt:variant>
      <vt:variant>
        <vt:lpwstr>_Toc32479675</vt:lpwstr>
      </vt:variant>
      <vt:variant>
        <vt:i4>1048633</vt:i4>
      </vt:variant>
      <vt:variant>
        <vt:i4>74</vt:i4>
      </vt:variant>
      <vt:variant>
        <vt:i4>0</vt:i4>
      </vt:variant>
      <vt:variant>
        <vt:i4>5</vt:i4>
      </vt:variant>
      <vt:variant>
        <vt:lpwstr/>
      </vt:variant>
      <vt:variant>
        <vt:lpwstr>_Toc32479674</vt:lpwstr>
      </vt:variant>
      <vt:variant>
        <vt:i4>1507385</vt:i4>
      </vt:variant>
      <vt:variant>
        <vt:i4>68</vt:i4>
      </vt:variant>
      <vt:variant>
        <vt:i4>0</vt:i4>
      </vt:variant>
      <vt:variant>
        <vt:i4>5</vt:i4>
      </vt:variant>
      <vt:variant>
        <vt:lpwstr/>
      </vt:variant>
      <vt:variant>
        <vt:lpwstr>_Toc32479673</vt:lpwstr>
      </vt:variant>
      <vt:variant>
        <vt:i4>1441849</vt:i4>
      </vt:variant>
      <vt:variant>
        <vt:i4>62</vt:i4>
      </vt:variant>
      <vt:variant>
        <vt:i4>0</vt:i4>
      </vt:variant>
      <vt:variant>
        <vt:i4>5</vt:i4>
      </vt:variant>
      <vt:variant>
        <vt:lpwstr/>
      </vt:variant>
      <vt:variant>
        <vt:lpwstr>_Toc32479672</vt:lpwstr>
      </vt:variant>
      <vt:variant>
        <vt:i4>1376313</vt:i4>
      </vt:variant>
      <vt:variant>
        <vt:i4>56</vt:i4>
      </vt:variant>
      <vt:variant>
        <vt:i4>0</vt:i4>
      </vt:variant>
      <vt:variant>
        <vt:i4>5</vt:i4>
      </vt:variant>
      <vt:variant>
        <vt:lpwstr/>
      </vt:variant>
      <vt:variant>
        <vt:lpwstr>_Toc32479671</vt:lpwstr>
      </vt:variant>
      <vt:variant>
        <vt:i4>1310777</vt:i4>
      </vt:variant>
      <vt:variant>
        <vt:i4>50</vt:i4>
      </vt:variant>
      <vt:variant>
        <vt:i4>0</vt:i4>
      </vt:variant>
      <vt:variant>
        <vt:i4>5</vt:i4>
      </vt:variant>
      <vt:variant>
        <vt:lpwstr/>
      </vt:variant>
      <vt:variant>
        <vt:lpwstr>_Toc32479670</vt:lpwstr>
      </vt:variant>
      <vt:variant>
        <vt:i4>1900600</vt:i4>
      </vt:variant>
      <vt:variant>
        <vt:i4>44</vt:i4>
      </vt:variant>
      <vt:variant>
        <vt:i4>0</vt:i4>
      </vt:variant>
      <vt:variant>
        <vt:i4>5</vt:i4>
      </vt:variant>
      <vt:variant>
        <vt:lpwstr/>
      </vt:variant>
      <vt:variant>
        <vt:lpwstr>_Toc32479669</vt:lpwstr>
      </vt:variant>
      <vt:variant>
        <vt:i4>1835064</vt:i4>
      </vt:variant>
      <vt:variant>
        <vt:i4>38</vt:i4>
      </vt:variant>
      <vt:variant>
        <vt:i4>0</vt:i4>
      </vt:variant>
      <vt:variant>
        <vt:i4>5</vt:i4>
      </vt:variant>
      <vt:variant>
        <vt:lpwstr/>
      </vt:variant>
      <vt:variant>
        <vt:lpwstr>_Toc32479668</vt:lpwstr>
      </vt:variant>
      <vt:variant>
        <vt:i4>1245240</vt:i4>
      </vt:variant>
      <vt:variant>
        <vt:i4>32</vt:i4>
      </vt:variant>
      <vt:variant>
        <vt:i4>0</vt:i4>
      </vt:variant>
      <vt:variant>
        <vt:i4>5</vt:i4>
      </vt:variant>
      <vt:variant>
        <vt:lpwstr/>
      </vt:variant>
      <vt:variant>
        <vt:lpwstr>_Toc32479667</vt:lpwstr>
      </vt:variant>
      <vt:variant>
        <vt:i4>1179704</vt:i4>
      </vt:variant>
      <vt:variant>
        <vt:i4>26</vt:i4>
      </vt:variant>
      <vt:variant>
        <vt:i4>0</vt:i4>
      </vt:variant>
      <vt:variant>
        <vt:i4>5</vt:i4>
      </vt:variant>
      <vt:variant>
        <vt:lpwstr/>
      </vt:variant>
      <vt:variant>
        <vt:lpwstr>_Toc32479666</vt:lpwstr>
      </vt:variant>
      <vt:variant>
        <vt:i4>1114168</vt:i4>
      </vt:variant>
      <vt:variant>
        <vt:i4>20</vt:i4>
      </vt:variant>
      <vt:variant>
        <vt:i4>0</vt:i4>
      </vt:variant>
      <vt:variant>
        <vt:i4>5</vt:i4>
      </vt:variant>
      <vt:variant>
        <vt:lpwstr/>
      </vt:variant>
      <vt:variant>
        <vt:lpwstr>_Toc32479665</vt:lpwstr>
      </vt:variant>
      <vt:variant>
        <vt:i4>1048632</vt:i4>
      </vt:variant>
      <vt:variant>
        <vt:i4>14</vt:i4>
      </vt:variant>
      <vt:variant>
        <vt:i4>0</vt:i4>
      </vt:variant>
      <vt:variant>
        <vt:i4>5</vt:i4>
      </vt:variant>
      <vt:variant>
        <vt:lpwstr/>
      </vt:variant>
      <vt:variant>
        <vt:lpwstr>_Toc32479664</vt:lpwstr>
      </vt:variant>
      <vt:variant>
        <vt:i4>1507384</vt:i4>
      </vt:variant>
      <vt:variant>
        <vt:i4>8</vt:i4>
      </vt:variant>
      <vt:variant>
        <vt:i4>0</vt:i4>
      </vt:variant>
      <vt:variant>
        <vt:i4>5</vt:i4>
      </vt:variant>
      <vt:variant>
        <vt:lpwstr/>
      </vt:variant>
      <vt:variant>
        <vt:lpwstr>_Toc32479663</vt:lpwstr>
      </vt:variant>
      <vt:variant>
        <vt:i4>3670135</vt:i4>
      </vt:variant>
      <vt:variant>
        <vt:i4>0</vt:i4>
      </vt:variant>
      <vt:variant>
        <vt:i4>0</vt:i4>
      </vt:variant>
      <vt:variant>
        <vt:i4>5</vt:i4>
      </vt:variant>
      <vt:variant>
        <vt:lpwstr>http://www.osisoft.com/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Straubinger</dc:creator>
  <cp:keywords/>
  <dc:description/>
  <cp:lastModifiedBy>Alex Riveron</cp:lastModifiedBy>
  <cp:revision>15</cp:revision>
  <cp:lastPrinted>2020-02-05T12:50:00Z</cp:lastPrinted>
  <dcterms:created xsi:type="dcterms:W3CDTF">2020-02-21T19:17:00Z</dcterms:created>
  <dcterms:modified xsi:type="dcterms:W3CDTF">2020-03-05T14:19:00Z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0x0101001D04D44D5C32A845A91110398B9F952B</vt:lpwstr>
  </property>
</Properties>
</file>